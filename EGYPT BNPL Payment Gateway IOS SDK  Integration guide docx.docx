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1CCB3" w14:textId="77777777" w:rsidR="00CC3EFF" w:rsidRDefault="00CC3EFF" w:rsidP="00CC3EFF">
      <w:pPr>
        <w:pStyle w:val="Title"/>
        <w:ind w:right="29"/>
        <w:rPr>
          <w:rFonts w:ascii="Montserrat" w:hAnsi="Montserrat"/>
          <w:color w:val="FF4D00"/>
          <w:sz w:val="72"/>
          <w:szCs w:val="72"/>
        </w:rPr>
      </w:pPr>
    </w:p>
    <w:p w14:paraId="5FA25BA3" w14:textId="0D3D59FC" w:rsidR="00CC3EFF" w:rsidRDefault="00CC3EFF" w:rsidP="00CC3EFF">
      <w:pPr>
        <w:pStyle w:val="Title"/>
        <w:ind w:right="29"/>
        <w:rPr>
          <w:rFonts w:ascii="Montserrat" w:hAnsi="Montserrat"/>
          <w:color w:val="FF4D00"/>
          <w:sz w:val="72"/>
          <w:szCs w:val="72"/>
        </w:rPr>
      </w:pPr>
      <w:r>
        <w:rPr>
          <w:rFonts w:ascii="Montserrat" w:hAnsi="Montserrat"/>
          <w:color w:val="FF4D00"/>
          <w:sz w:val="72"/>
          <w:szCs w:val="72"/>
        </w:rPr>
        <w:t>G</w:t>
      </w:r>
      <w:r w:rsidRPr="000437B0">
        <w:rPr>
          <w:rFonts w:ascii="Montserrat" w:hAnsi="Montserrat"/>
          <w:color w:val="FF4D00"/>
          <w:sz w:val="72"/>
          <w:szCs w:val="72"/>
        </w:rPr>
        <w:t xml:space="preserve">eidea </w:t>
      </w:r>
      <w:r>
        <w:rPr>
          <w:rFonts w:ascii="Montserrat" w:hAnsi="Montserrat"/>
          <w:color w:val="FF4D00"/>
          <w:sz w:val="72"/>
          <w:szCs w:val="72"/>
        </w:rPr>
        <w:t>Gateway</w:t>
      </w:r>
    </w:p>
    <w:p w14:paraId="72A27183" w14:textId="1DAF4EFB" w:rsidR="00CC3EFF" w:rsidRPr="000437B0" w:rsidRDefault="00CC3EFF" w:rsidP="00CC3EFF">
      <w:pPr>
        <w:pStyle w:val="Title"/>
        <w:ind w:right="29"/>
        <w:rPr>
          <w:rFonts w:ascii="Montserrat" w:hAnsi="Montserrat"/>
          <w:color w:val="FF4D00"/>
          <w:sz w:val="72"/>
          <w:szCs w:val="72"/>
        </w:rPr>
      </w:pPr>
      <w:r>
        <w:rPr>
          <w:rFonts w:ascii="Montserrat" w:hAnsi="Montserrat"/>
          <w:color w:val="FF4D00"/>
          <w:sz w:val="72"/>
          <w:szCs w:val="72"/>
        </w:rPr>
        <w:t xml:space="preserve">iOS SDK </w:t>
      </w:r>
      <w:r w:rsidR="007F2E22">
        <w:rPr>
          <w:rFonts w:ascii="Montserrat" w:hAnsi="Montserrat"/>
          <w:color w:val="FF4D00"/>
          <w:sz w:val="72"/>
          <w:szCs w:val="72"/>
        </w:rPr>
        <w:t xml:space="preserve">EGYPT BNPL </w:t>
      </w:r>
      <w:r w:rsidRPr="000437B0">
        <w:rPr>
          <w:rFonts w:ascii="Montserrat" w:hAnsi="Montserrat"/>
          <w:color w:val="FF4D00"/>
          <w:sz w:val="72"/>
          <w:szCs w:val="72"/>
        </w:rPr>
        <w:t>Integration Guide</w:t>
      </w:r>
    </w:p>
    <w:sdt>
      <w:sdtPr>
        <w:rPr>
          <w:rFonts w:ascii="Montserrat" w:eastAsia="Calibri" w:hAnsi="Montserrat"/>
          <w:bCs/>
          <w:smallCaps/>
          <w:color w:val="FF4D00"/>
          <w:spacing w:val="5"/>
          <w:kern w:val="0"/>
          <w:sz w:val="22"/>
          <w:szCs w:val="22"/>
        </w:rPr>
        <w:alias w:val="Subject"/>
        <w:tag w:val=""/>
        <w:id w:val="307136387"/>
        <w:placeholder>
          <w:docPart w:val="6843F464EC06B34ABD2BA425D2E650F5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09FFC9ED" w14:textId="72911048" w:rsidR="00134491" w:rsidRPr="00076EB3" w:rsidRDefault="00484426" w:rsidP="00CC3EFF">
          <w:pPr>
            <w:pStyle w:val="Title"/>
            <w:rPr>
              <w:sz w:val="48"/>
              <w:szCs w:val="48"/>
            </w:rPr>
          </w:pPr>
          <w:r>
            <w:rPr>
              <w:rFonts w:ascii="Montserrat" w:eastAsia="Calibri" w:hAnsi="Montserrat"/>
              <w:bCs/>
              <w:smallCaps/>
              <w:color w:val="FF4D00"/>
              <w:spacing w:val="5"/>
              <w:kern w:val="0"/>
              <w:sz w:val="22"/>
              <w:szCs w:val="22"/>
            </w:rPr>
            <w:t>Version 2.0</w:t>
          </w:r>
        </w:p>
      </w:sdtContent>
    </w:sdt>
    <w:tbl>
      <w:tblPr>
        <w:tblStyle w:val="TableGridLight"/>
        <w:tblW w:w="0" w:type="auto"/>
        <w:jc w:val="right"/>
        <w:tblLook w:val="04A0" w:firstRow="1" w:lastRow="0" w:firstColumn="1" w:lastColumn="0" w:noHBand="0" w:noVBand="1"/>
      </w:tblPr>
      <w:tblGrid>
        <w:gridCol w:w="2795"/>
        <w:gridCol w:w="4317"/>
      </w:tblGrid>
      <w:tr w:rsidR="00E5652C" w14:paraId="04820FCC" w14:textId="77777777" w:rsidTr="005D571B">
        <w:trPr>
          <w:trHeight w:val="269"/>
          <w:jc w:val="right"/>
        </w:trPr>
        <w:tc>
          <w:tcPr>
            <w:tcW w:w="2795" w:type="dxa"/>
          </w:tcPr>
          <w:p w14:paraId="159FDD24" w14:textId="77777777" w:rsidR="00E5652C" w:rsidRDefault="00E5652C" w:rsidP="00931554">
            <w:r>
              <w:t>Document version:</w:t>
            </w:r>
          </w:p>
        </w:tc>
        <w:tc>
          <w:tcPr>
            <w:tcW w:w="4317" w:type="dxa"/>
          </w:tcPr>
          <w:p w14:paraId="30F3654D" w14:textId="60E0BA91" w:rsidR="00E5652C" w:rsidRDefault="00D55293" w:rsidP="00931554">
            <w:r>
              <w:t>1.</w:t>
            </w:r>
            <w:r w:rsidR="007F2E22">
              <w:t>0</w:t>
            </w:r>
          </w:p>
        </w:tc>
      </w:tr>
      <w:tr w:rsidR="00E5652C" w14:paraId="17712615" w14:textId="77777777" w:rsidTr="005D571B">
        <w:trPr>
          <w:trHeight w:val="269"/>
          <w:jc w:val="right"/>
        </w:trPr>
        <w:tc>
          <w:tcPr>
            <w:tcW w:w="2795" w:type="dxa"/>
          </w:tcPr>
          <w:p w14:paraId="0CA4A9E7" w14:textId="77777777" w:rsidR="00E5652C" w:rsidRDefault="00E5652C" w:rsidP="00931554">
            <w:r>
              <w:t>Date of version:</w:t>
            </w:r>
          </w:p>
        </w:tc>
        <w:tc>
          <w:tcPr>
            <w:tcW w:w="4317" w:type="dxa"/>
          </w:tcPr>
          <w:p w14:paraId="2416BD84" w14:textId="589CD22E" w:rsidR="00E5652C" w:rsidRDefault="007F2E22" w:rsidP="00931554">
            <w:r>
              <w:t>30</w:t>
            </w:r>
            <w:r w:rsidR="00E5652C">
              <w:t>-</w:t>
            </w:r>
            <w:r w:rsidR="005D571B">
              <w:t>0</w:t>
            </w:r>
            <w:r>
              <w:t>5</w:t>
            </w:r>
            <w:r w:rsidR="00E5652C">
              <w:t>-</w:t>
            </w:r>
            <w:r w:rsidR="008B09B4">
              <w:t>2</w:t>
            </w:r>
            <w:r>
              <w:t>002</w:t>
            </w:r>
          </w:p>
        </w:tc>
      </w:tr>
      <w:tr w:rsidR="00E5652C" w14:paraId="2711C649" w14:textId="77777777" w:rsidTr="005D571B">
        <w:trPr>
          <w:trHeight w:val="281"/>
          <w:jc w:val="right"/>
        </w:trPr>
        <w:tc>
          <w:tcPr>
            <w:tcW w:w="2795" w:type="dxa"/>
          </w:tcPr>
          <w:p w14:paraId="6ACE9EC9" w14:textId="77777777" w:rsidR="00E5652C" w:rsidRDefault="00E5652C" w:rsidP="00931554">
            <w:r>
              <w:t>Author:</w:t>
            </w:r>
          </w:p>
        </w:tc>
        <w:tc>
          <w:tcPr>
            <w:tcW w:w="4317" w:type="dxa"/>
          </w:tcPr>
          <w:p w14:paraId="13AE76D7" w14:textId="0F51FEC5" w:rsidR="00E5652C" w:rsidRDefault="00062007" w:rsidP="00931554">
            <w:r>
              <w:t>Eugen Vidolman</w:t>
            </w:r>
          </w:p>
        </w:tc>
      </w:tr>
    </w:tbl>
    <w:p w14:paraId="4DFECE92" w14:textId="71B870E1" w:rsidR="003E570E" w:rsidRDefault="003E570E" w:rsidP="003E570E">
      <w:pPr>
        <w:ind w:left="2160"/>
        <w:jc w:val="right"/>
        <w:rPr>
          <w:sz w:val="40"/>
          <w:szCs w:val="40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6"/>
      </w:tblGrid>
      <w:tr w:rsidR="003E570E" w:rsidRPr="000F32DD" w14:paraId="2D42C5C1" w14:textId="77777777" w:rsidTr="00931554">
        <w:tc>
          <w:tcPr>
            <w:tcW w:w="5000" w:type="pct"/>
            <w:vAlign w:val="bottom"/>
          </w:tcPr>
          <w:p w14:paraId="43479C44" w14:textId="3CB11D29" w:rsidR="003E570E" w:rsidRPr="000F32DD" w:rsidRDefault="003E570E" w:rsidP="00931554">
            <w:pPr>
              <w:pStyle w:val="Footer"/>
              <w:jc w:val="right"/>
              <w:rPr>
                <w:rStyle w:val="Strong"/>
                <w:b w:val="0"/>
                <w:sz w:val="30"/>
                <w:szCs w:val="30"/>
              </w:rPr>
            </w:pPr>
          </w:p>
        </w:tc>
      </w:tr>
    </w:tbl>
    <w:p w14:paraId="0C628719" w14:textId="77777777" w:rsidR="00CC3EFF" w:rsidRPr="00D85B83" w:rsidRDefault="00CC3EFF" w:rsidP="00CC3EFF">
      <w:pPr>
        <w:pStyle w:val="TOCHeading"/>
        <w:pageBreakBefore w:val="0"/>
        <w:numPr>
          <w:ilvl w:val="0"/>
          <w:numId w:val="0"/>
        </w:numPr>
        <w:ind w:left="5040" w:firstLine="720"/>
        <w:jc w:val="center"/>
        <w:rPr>
          <w:rFonts w:ascii="Montserrat" w:hAnsi="Montserrat"/>
          <w:color w:val="FF4D00"/>
        </w:rPr>
      </w:pPr>
      <w:r w:rsidRPr="00D85B83">
        <w:rPr>
          <w:rFonts w:ascii="Montserrat" w:hAnsi="Montserrat"/>
          <w:color w:val="FF4D00"/>
        </w:rPr>
        <w:t>Version History</w:t>
      </w:r>
    </w:p>
    <w:tbl>
      <w:tblPr>
        <w:tblStyle w:val="GridTable5Dark1"/>
        <w:tblW w:w="9162" w:type="dxa"/>
        <w:tblLayout w:type="fixed"/>
        <w:tblLook w:val="0420" w:firstRow="1" w:lastRow="0" w:firstColumn="0" w:lastColumn="0" w:noHBand="0" w:noVBand="1"/>
      </w:tblPr>
      <w:tblGrid>
        <w:gridCol w:w="1874"/>
        <w:gridCol w:w="1874"/>
        <w:gridCol w:w="2259"/>
        <w:gridCol w:w="3155"/>
      </w:tblGrid>
      <w:tr w:rsidR="00CC3EFF" w14:paraId="0C4F2CB0" w14:textId="77777777" w:rsidTr="005B05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tcW w:w="1874" w:type="dxa"/>
          </w:tcPr>
          <w:p w14:paraId="3AE5753E" w14:textId="77777777" w:rsidR="00CC3EFF" w:rsidRDefault="00CC3EFF" w:rsidP="005B05E8">
            <w:r>
              <w:t>Version</w:t>
            </w:r>
          </w:p>
        </w:tc>
        <w:tc>
          <w:tcPr>
            <w:tcW w:w="1874" w:type="dxa"/>
          </w:tcPr>
          <w:p w14:paraId="0FCFA55B" w14:textId="77777777" w:rsidR="00CC3EFF" w:rsidRDefault="00CC3EFF" w:rsidP="005B05E8">
            <w:r>
              <w:t>Date</w:t>
            </w:r>
          </w:p>
        </w:tc>
        <w:tc>
          <w:tcPr>
            <w:tcW w:w="2259" w:type="dxa"/>
          </w:tcPr>
          <w:p w14:paraId="2C075672" w14:textId="77777777" w:rsidR="00CC3EFF" w:rsidRDefault="00CC3EFF" w:rsidP="005B05E8">
            <w:r>
              <w:t>Author</w:t>
            </w:r>
          </w:p>
        </w:tc>
        <w:tc>
          <w:tcPr>
            <w:tcW w:w="3155" w:type="dxa"/>
          </w:tcPr>
          <w:p w14:paraId="308C2AB5" w14:textId="77777777" w:rsidR="00CC3EFF" w:rsidRDefault="00CC3EFF" w:rsidP="005B05E8">
            <w:r>
              <w:t>Changes</w:t>
            </w:r>
          </w:p>
        </w:tc>
      </w:tr>
      <w:tr w:rsidR="000C04F7" w14:paraId="7EC08349" w14:textId="77777777" w:rsidTr="005B0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7"/>
        </w:trPr>
        <w:tc>
          <w:tcPr>
            <w:tcW w:w="1874" w:type="dxa"/>
          </w:tcPr>
          <w:p w14:paraId="18D52CFE" w14:textId="40A24734" w:rsidR="000C04F7" w:rsidRDefault="000C04F7" w:rsidP="00BC4ABA">
            <w:r>
              <w:t>2.</w:t>
            </w:r>
            <w:r w:rsidR="007F2E22">
              <w:t>2</w:t>
            </w:r>
          </w:p>
        </w:tc>
        <w:tc>
          <w:tcPr>
            <w:tcW w:w="1874" w:type="dxa"/>
          </w:tcPr>
          <w:p w14:paraId="452BC8F7" w14:textId="5F2FD552" w:rsidR="000C04F7" w:rsidRDefault="007F2E22" w:rsidP="00BC4ABA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  <w:r w:rsidR="000C04F7">
              <w:rPr>
                <w:lang w:val="en-US"/>
              </w:rPr>
              <w:t>.</w:t>
            </w:r>
            <w:r>
              <w:rPr>
                <w:lang w:val="en-US"/>
              </w:rPr>
              <w:t>05</w:t>
            </w:r>
            <w:r w:rsidR="000C04F7">
              <w:rPr>
                <w:lang w:val="en-US"/>
              </w:rPr>
              <w:t>.</w:t>
            </w:r>
            <w:r>
              <w:rPr>
                <w:lang w:val="en-US"/>
              </w:rPr>
              <w:t>2022</w:t>
            </w:r>
          </w:p>
        </w:tc>
        <w:tc>
          <w:tcPr>
            <w:tcW w:w="2259" w:type="dxa"/>
          </w:tcPr>
          <w:p w14:paraId="3BC98A84" w14:textId="773076CA" w:rsidR="000C04F7" w:rsidRDefault="000C04F7" w:rsidP="00BC4ABA">
            <w:r>
              <w:t>Eugen Vidolman</w:t>
            </w:r>
          </w:p>
        </w:tc>
        <w:tc>
          <w:tcPr>
            <w:tcW w:w="3155" w:type="dxa"/>
          </w:tcPr>
          <w:p w14:paraId="3DD3BB2D" w14:textId="3DE8540B" w:rsidR="000C04F7" w:rsidRDefault="007F2E22" w:rsidP="00BC4ABA">
            <w:r>
              <w:t>BNPL valu</w:t>
            </w:r>
          </w:p>
        </w:tc>
      </w:tr>
    </w:tbl>
    <w:p w14:paraId="75A949E9" w14:textId="77777777" w:rsidR="00134491" w:rsidRDefault="00134491" w:rsidP="00134491">
      <w:pPr>
        <w:ind w:left="2160"/>
        <w:jc w:val="right"/>
        <w:rPr>
          <w:sz w:val="40"/>
          <w:szCs w:val="40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17"/>
        <w:gridCol w:w="3509"/>
      </w:tblGrid>
      <w:tr w:rsidR="00134491" w:rsidRPr="000F32DD" w14:paraId="4BA80B29" w14:textId="77777777" w:rsidTr="00931554">
        <w:tc>
          <w:tcPr>
            <w:tcW w:w="3056" w:type="pct"/>
            <w:vAlign w:val="bottom"/>
          </w:tcPr>
          <w:p w14:paraId="7A8576D0" w14:textId="77777777" w:rsidR="00134491" w:rsidRPr="000F32DD" w:rsidRDefault="00134491" w:rsidP="003E570E">
            <w:pPr>
              <w:spacing w:line="240" w:lineRule="auto"/>
              <w:rPr>
                <w:rStyle w:val="SubtleEmphasis"/>
              </w:rPr>
            </w:pPr>
          </w:p>
        </w:tc>
        <w:tc>
          <w:tcPr>
            <w:tcW w:w="1944" w:type="pct"/>
            <w:vAlign w:val="bottom"/>
          </w:tcPr>
          <w:p w14:paraId="6D2BFD79" w14:textId="77777777" w:rsidR="00134491" w:rsidRPr="000F32DD" w:rsidRDefault="00134491" w:rsidP="00931554">
            <w:pPr>
              <w:pStyle w:val="Footer"/>
            </w:pPr>
          </w:p>
        </w:tc>
      </w:tr>
    </w:tbl>
    <w:p w14:paraId="08C0F5A5" w14:textId="3F3109CC" w:rsidR="00F545CD" w:rsidRDefault="00F545CD"/>
    <w:p w14:paraId="6D9C74EF" w14:textId="77777777" w:rsidR="00771CD5" w:rsidRDefault="00771CD5"/>
    <w:p w14:paraId="263EE54B" w14:textId="77777777" w:rsidR="00771CD5" w:rsidRDefault="00771CD5"/>
    <w:p w14:paraId="55EF3A72" w14:textId="77777777" w:rsidR="00771CD5" w:rsidRDefault="00771CD5"/>
    <w:p w14:paraId="55A21D33" w14:textId="77777777" w:rsidR="00771CD5" w:rsidRDefault="00771CD5"/>
    <w:p w14:paraId="47471C0C" w14:textId="77777777" w:rsidR="00771CD5" w:rsidRDefault="00771CD5"/>
    <w:p w14:paraId="0E0BCF21" w14:textId="77777777" w:rsidR="00771CD5" w:rsidRDefault="00771CD5"/>
    <w:p w14:paraId="7615E580" w14:textId="77777777" w:rsidR="00771CD5" w:rsidRDefault="00771CD5"/>
    <w:p w14:paraId="41124866" w14:textId="77777777" w:rsidR="00771CD5" w:rsidRDefault="00771CD5"/>
    <w:p w14:paraId="3C153295" w14:textId="41EAF31E" w:rsidR="00284B27" w:rsidRDefault="00931554" w:rsidP="00440843">
      <w:r>
        <w:br w:type="page"/>
      </w:r>
    </w:p>
    <w:sdt>
      <w:sdtPr>
        <w:rPr>
          <w:rFonts w:ascii="Calibri" w:eastAsia="Calibri" w:hAnsi="Calibri" w:cs="Times New Roman"/>
          <w:b w:val="0"/>
          <w:color w:val="4A4E52"/>
          <w:sz w:val="22"/>
          <w:szCs w:val="22"/>
          <w:lang w:val="en-GB"/>
        </w:rPr>
        <w:id w:val="54880877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A7D7F06" w14:textId="77777777" w:rsidR="0067722D" w:rsidRPr="00CC3EFF" w:rsidRDefault="0067722D" w:rsidP="00EB4EA1">
          <w:pPr>
            <w:pStyle w:val="TOCHeading"/>
            <w:numPr>
              <w:ilvl w:val="0"/>
              <w:numId w:val="0"/>
            </w:numPr>
            <w:ind w:left="720"/>
            <w:rPr>
              <w:color w:val="C00000"/>
              <w:szCs w:val="48"/>
            </w:rPr>
          </w:pPr>
          <w:r w:rsidRPr="00CC3EFF">
            <w:rPr>
              <w:color w:val="C00000"/>
              <w:szCs w:val="48"/>
            </w:rPr>
            <w:t>Contents</w:t>
          </w:r>
        </w:p>
        <w:p w14:paraId="1FE24095" w14:textId="5AC560E6" w:rsidR="00156406" w:rsidRDefault="00B90CB4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val="en-RO" w:eastAsia="en-GB"/>
            </w:rPr>
          </w:pPr>
          <w:r w:rsidRPr="0038430E">
            <w:rPr>
              <w:sz w:val="22"/>
            </w:rPr>
            <w:fldChar w:fldCharType="begin"/>
          </w:r>
          <w:r w:rsidRPr="0038430E">
            <w:rPr>
              <w:sz w:val="22"/>
            </w:rPr>
            <w:instrText xml:space="preserve"> TOC \o \h \z \u </w:instrText>
          </w:r>
          <w:r w:rsidRPr="0038430E">
            <w:rPr>
              <w:sz w:val="22"/>
            </w:rPr>
            <w:fldChar w:fldCharType="separate"/>
          </w:r>
          <w:hyperlink w:anchor="_Toc108787388" w:history="1">
            <w:r w:rsidR="00156406" w:rsidRPr="00E42312">
              <w:rPr>
                <w:rStyle w:val="Hyperlink"/>
                <w:noProof/>
              </w:rPr>
              <w:t>1.</w:t>
            </w:r>
            <w:r w:rsidR="00156406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  <w:szCs w:val="24"/>
                <w:lang w:val="en-RO" w:eastAsia="en-GB"/>
              </w:rPr>
              <w:tab/>
            </w:r>
            <w:r w:rsidR="00156406" w:rsidRPr="00E42312">
              <w:rPr>
                <w:rStyle w:val="Hyperlink"/>
                <w:noProof/>
              </w:rPr>
              <w:t>Introduction</w:t>
            </w:r>
            <w:r w:rsidR="00156406">
              <w:rPr>
                <w:noProof/>
                <w:webHidden/>
              </w:rPr>
              <w:tab/>
            </w:r>
            <w:r w:rsidR="00156406">
              <w:rPr>
                <w:noProof/>
                <w:webHidden/>
              </w:rPr>
              <w:fldChar w:fldCharType="begin"/>
            </w:r>
            <w:r w:rsidR="00156406">
              <w:rPr>
                <w:noProof/>
                <w:webHidden/>
              </w:rPr>
              <w:instrText xml:space="preserve"> PAGEREF _Toc108787388 \h </w:instrText>
            </w:r>
            <w:r w:rsidR="00156406">
              <w:rPr>
                <w:noProof/>
                <w:webHidden/>
              </w:rPr>
            </w:r>
            <w:r w:rsidR="00156406">
              <w:rPr>
                <w:noProof/>
                <w:webHidden/>
              </w:rPr>
              <w:fldChar w:fldCharType="separate"/>
            </w:r>
            <w:r w:rsidR="00156406">
              <w:rPr>
                <w:noProof/>
                <w:webHidden/>
              </w:rPr>
              <w:t>3</w:t>
            </w:r>
            <w:r w:rsidR="00156406">
              <w:rPr>
                <w:noProof/>
                <w:webHidden/>
              </w:rPr>
              <w:fldChar w:fldCharType="end"/>
            </w:r>
          </w:hyperlink>
        </w:p>
        <w:p w14:paraId="45D45CE2" w14:textId="2736083D" w:rsidR="00156406" w:rsidRDefault="00320928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val="en-RO" w:eastAsia="en-GB"/>
            </w:rPr>
          </w:pPr>
          <w:hyperlink w:anchor="_Toc108787389" w:history="1">
            <w:r w:rsidR="00156406" w:rsidRPr="00E42312">
              <w:rPr>
                <w:rStyle w:val="Hyperlink"/>
                <w:noProof/>
              </w:rPr>
              <w:t>1.1</w:t>
            </w:r>
            <w:r w:rsidR="00156406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  <w:szCs w:val="24"/>
                <w:lang w:val="en-RO" w:eastAsia="en-GB"/>
              </w:rPr>
              <w:tab/>
            </w:r>
            <w:r w:rsidR="00156406" w:rsidRPr="00E42312">
              <w:rPr>
                <w:rStyle w:val="Hyperlink"/>
                <w:noProof/>
              </w:rPr>
              <w:t>Document Purpose</w:t>
            </w:r>
            <w:r w:rsidR="00156406">
              <w:rPr>
                <w:noProof/>
                <w:webHidden/>
              </w:rPr>
              <w:tab/>
            </w:r>
            <w:r w:rsidR="00156406">
              <w:rPr>
                <w:noProof/>
                <w:webHidden/>
              </w:rPr>
              <w:fldChar w:fldCharType="begin"/>
            </w:r>
            <w:r w:rsidR="00156406">
              <w:rPr>
                <w:noProof/>
                <w:webHidden/>
              </w:rPr>
              <w:instrText xml:space="preserve"> PAGEREF _Toc108787389 \h </w:instrText>
            </w:r>
            <w:r w:rsidR="00156406">
              <w:rPr>
                <w:noProof/>
                <w:webHidden/>
              </w:rPr>
            </w:r>
            <w:r w:rsidR="00156406">
              <w:rPr>
                <w:noProof/>
                <w:webHidden/>
              </w:rPr>
              <w:fldChar w:fldCharType="separate"/>
            </w:r>
            <w:r w:rsidR="00156406">
              <w:rPr>
                <w:noProof/>
                <w:webHidden/>
              </w:rPr>
              <w:t>3</w:t>
            </w:r>
            <w:r w:rsidR="00156406">
              <w:rPr>
                <w:noProof/>
                <w:webHidden/>
              </w:rPr>
              <w:fldChar w:fldCharType="end"/>
            </w:r>
          </w:hyperlink>
        </w:p>
        <w:p w14:paraId="7EFC3240" w14:textId="06C2FA8C" w:rsidR="00156406" w:rsidRDefault="00320928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val="en-RO" w:eastAsia="en-GB"/>
            </w:rPr>
          </w:pPr>
          <w:hyperlink w:anchor="_Toc108787390" w:history="1">
            <w:r w:rsidR="00156406" w:rsidRPr="00E42312">
              <w:rPr>
                <w:rStyle w:val="Hyperlink"/>
                <w:noProof/>
              </w:rPr>
              <w:t>2.</w:t>
            </w:r>
            <w:r w:rsidR="00156406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  <w:szCs w:val="24"/>
                <w:lang w:val="en-RO" w:eastAsia="en-GB"/>
              </w:rPr>
              <w:tab/>
            </w:r>
            <w:r w:rsidR="00156406" w:rsidRPr="00E42312">
              <w:rPr>
                <w:rStyle w:val="Hyperlink"/>
                <w:noProof/>
              </w:rPr>
              <w:t>iOS Integration</w:t>
            </w:r>
            <w:r w:rsidR="00156406">
              <w:rPr>
                <w:noProof/>
                <w:webHidden/>
              </w:rPr>
              <w:tab/>
            </w:r>
            <w:r w:rsidR="00156406">
              <w:rPr>
                <w:noProof/>
                <w:webHidden/>
              </w:rPr>
              <w:fldChar w:fldCharType="begin"/>
            </w:r>
            <w:r w:rsidR="00156406">
              <w:rPr>
                <w:noProof/>
                <w:webHidden/>
              </w:rPr>
              <w:instrText xml:space="preserve"> PAGEREF _Toc108787390 \h </w:instrText>
            </w:r>
            <w:r w:rsidR="00156406">
              <w:rPr>
                <w:noProof/>
                <w:webHidden/>
              </w:rPr>
            </w:r>
            <w:r w:rsidR="00156406">
              <w:rPr>
                <w:noProof/>
                <w:webHidden/>
              </w:rPr>
              <w:fldChar w:fldCharType="separate"/>
            </w:r>
            <w:r w:rsidR="00156406">
              <w:rPr>
                <w:noProof/>
                <w:webHidden/>
              </w:rPr>
              <w:t>4</w:t>
            </w:r>
            <w:r w:rsidR="00156406">
              <w:rPr>
                <w:noProof/>
                <w:webHidden/>
              </w:rPr>
              <w:fldChar w:fldCharType="end"/>
            </w:r>
          </w:hyperlink>
        </w:p>
        <w:p w14:paraId="2C20AD86" w14:textId="0D339B88" w:rsidR="00156406" w:rsidRDefault="00320928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val="en-RO" w:eastAsia="en-GB"/>
            </w:rPr>
          </w:pPr>
          <w:hyperlink w:anchor="_Toc108787391" w:history="1">
            <w:r w:rsidR="00156406" w:rsidRPr="00E42312">
              <w:rPr>
                <w:rStyle w:val="Hyperlink"/>
                <w:noProof/>
              </w:rPr>
              <w:t>2.1</w:t>
            </w:r>
            <w:r w:rsidR="00156406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  <w:szCs w:val="24"/>
                <w:lang w:val="en-RO" w:eastAsia="en-GB"/>
              </w:rPr>
              <w:tab/>
            </w:r>
            <w:r w:rsidR="00156406" w:rsidRPr="00E42312">
              <w:rPr>
                <w:rStyle w:val="Hyperlink"/>
                <w:noProof/>
              </w:rPr>
              <w:t>How to start</w:t>
            </w:r>
            <w:r w:rsidR="00156406">
              <w:rPr>
                <w:noProof/>
                <w:webHidden/>
              </w:rPr>
              <w:tab/>
            </w:r>
            <w:r w:rsidR="00156406">
              <w:rPr>
                <w:noProof/>
                <w:webHidden/>
              </w:rPr>
              <w:fldChar w:fldCharType="begin"/>
            </w:r>
            <w:r w:rsidR="00156406">
              <w:rPr>
                <w:noProof/>
                <w:webHidden/>
              </w:rPr>
              <w:instrText xml:space="preserve"> PAGEREF _Toc108787391 \h </w:instrText>
            </w:r>
            <w:r w:rsidR="00156406">
              <w:rPr>
                <w:noProof/>
                <w:webHidden/>
              </w:rPr>
            </w:r>
            <w:r w:rsidR="00156406">
              <w:rPr>
                <w:noProof/>
                <w:webHidden/>
              </w:rPr>
              <w:fldChar w:fldCharType="separate"/>
            </w:r>
            <w:r w:rsidR="00156406">
              <w:rPr>
                <w:noProof/>
                <w:webHidden/>
              </w:rPr>
              <w:t>4</w:t>
            </w:r>
            <w:r w:rsidR="00156406">
              <w:rPr>
                <w:noProof/>
                <w:webHidden/>
              </w:rPr>
              <w:fldChar w:fldCharType="end"/>
            </w:r>
          </w:hyperlink>
        </w:p>
        <w:p w14:paraId="7CADB349" w14:textId="05A301E4" w:rsidR="00156406" w:rsidRDefault="00320928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val="en-RO" w:eastAsia="en-GB"/>
            </w:rPr>
          </w:pPr>
          <w:hyperlink w:anchor="_Toc108787392" w:history="1">
            <w:r w:rsidR="00156406" w:rsidRPr="00E42312">
              <w:rPr>
                <w:rStyle w:val="Hyperlink"/>
                <w:noProof/>
              </w:rPr>
              <w:t>2.2</w:t>
            </w:r>
            <w:r w:rsidR="00156406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  <w:szCs w:val="24"/>
                <w:lang w:val="en-RO" w:eastAsia="en-GB"/>
              </w:rPr>
              <w:tab/>
            </w:r>
            <w:r w:rsidR="00156406" w:rsidRPr="00E42312">
              <w:rPr>
                <w:rStyle w:val="Hyperlink"/>
                <w:noProof/>
              </w:rPr>
              <w:t>ValU Installment Provider:</w:t>
            </w:r>
            <w:r w:rsidR="00156406">
              <w:rPr>
                <w:noProof/>
                <w:webHidden/>
              </w:rPr>
              <w:tab/>
            </w:r>
            <w:r w:rsidR="00156406">
              <w:rPr>
                <w:noProof/>
                <w:webHidden/>
              </w:rPr>
              <w:fldChar w:fldCharType="begin"/>
            </w:r>
            <w:r w:rsidR="00156406">
              <w:rPr>
                <w:noProof/>
                <w:webHidden/>
              </w:rPr>
              <w:instrText xml:space="preserve"> PAGEREF _Toc108787392 \h </w:instrText>
            </w:r>
            <w:r w:rsidR="00156406">
              <w:rPr>
                <w:noProof/>
                <w:webHidden/>
              </w:rPr>
            </w:r>
            <w:r w:rsidR="00156406">
              <w:rPr>
                <w:noProof/>
                <w:webHidden/>
              </w:rPr>
              <w:fldChar w:fldCharType="separate"/>
            </w:r>
            <w:r w:rsidR="00156406">
              <w:rPr>
                <w:noProof/>
                <w:webHidden/>
              </w:rPr>
              <w:t>4</w:t>
            </w:r>
            <w:r w:rsidR="00156406">
              <w:rPr>
                <w:noProof/>
                <w:webHidden/>
              </w:rPr>
              <w:fldChar w:fldCharType="end"/>
            </w:r>
          </w:hyperlink>
        </w:p>
        <w:p w14:paraId="2EC3EDE8" w14:textId="307EFDFA" w:rsidR="00156406" w:rsidRDefault="00320928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RO" w:eastAsia="en-GB"/>
            </w:rPr>
          </w:pPr>
          <w:hyperlink w:anchor="_Toc108787393" w:history="1">
            <w:r w:rsidR="00156406" w:rsidRPr="00E42312">
              <w:rPr>
                <w:rStyle w:val="Hyperlink"/>
                <w:noProof/>
              </w:rPr>
              <w:t>2.2.2</w:t>
            </w:r>
            <w:r w:rsidR="00156406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  <w:lang w:val="en-RO" w:eastAsia="en-GB"/>
              </w:rPr>
              <w:tab/>
            </w:r>
            <w:r w:rsidR="00156406" w:rsidRPr="00E42312">
              <w:rPr>
                <w:rStyle w:val="Hyperlink"/>
                <w:noProof/>
              </w:rPr>
              <w:t>Step 2: Get Instalment plan:</w:t>
            </w:r>
            <w:r w:rsidR="00156406">
              <w:rPr>
                <w:noProof/>
                <w:webHidden/>
              </w:rPr>
              <w:tab/>
            </w:r>
            <w:r w:rsidR="00156406">
              <w:rPr>
                <w:noProof/>
                <w:webHidden/>
              </w:rPr>
              <w:fldChar w:fldCharType="begin"/>
            </w:r>
            <w:r w:rsidR="00156406">
              <w:rPr>
                <w:noProof/>
                <w:webHidden/>
              </w:rPr>
              <w:instrText xml:space="preserve"> PAGEREF _Toc108787393 \h </w:instrText>
            </w:r>
            <w:r w:rsidR="00156406">
              <w:rPr>
                <w:noProof/>
                <w:webHidden/>
              </w:rPr>
            </w:r>
            <w:r w:rsidR="00156406">
              <w:rPr>
                <w:noProof/>
                <w:webHidden/>
              </w:rPr>
              <w:fldChar w:fldCharType="separate"/>
            </w:r>
            <w:r w:rsidR="00156406">
              <w:rPr>
                <w:noProof/>
                <w:webHidden/>
              </w:rPr>
              <w:t>5</w:t>
            </w:r>
            <w:r w:rsidR="00156406">
              <w:rPr>
                <w:noProof/>
                <w:webHidden/>
              </w:rPr>
              <w:fldChar w:fldCharType="end"/>
            </w:r>
          </w:hyperlink>
        </w:p>
        <w:p w14:paraId="2D8AB6D2" w14:textId="3E4CE949" w:rsidR="00156406" w:rsidRDefault="0032092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RO" w:eastAsia="en-GB"/>
            </w:rPr>
          </w:pPr>
          <w:hyperlink w:anchor="_Toc108787394" w:history="1">
            <w:r w:rsidR="00156406" w:rsidRPr="00E42312">
              <w:rPr>
                <w:rStyle w:val="Hyperlink"/>
                <w:noProof/>
              </w:rPr>
              <w:t>2.2.3 Step 3: Installment Plan selected</w:t>
            </w:r>
            <w:r w:rsidR="00156406">
              <w:rPr>
                <w:noProof/>
                <w:webHidden/>
              </w:rPr>
              <w:tab/>
            </w:r>
            <w:r w:rsidR="00156406">
              <w:rPr>
                <w:noProof/>
                <w:webHidden/>
              </w:rPr>
              <w:fldChar w:fldCharType="begin"/>
            </w:r>
            <w:r w:rsidR="00156406">
              <w:rPr>
                <w:noProof/>
                <w:webHidden/>
              </w:rPr>
              <w:instrText xml:space="preserve"> PAGEREF _Toc108787394 \h </w:instrText>
            </w:r>
            <w:r w:rsidR="00156406">
              <w:rPr>
                <w:noProof/>
                <w:webHidden/>
              </w:rPr>
            </w:r>
            <w:r w:rsidR="00156406">
              <w:rPr>
                <w:noProof/>
                <w:webHidden/>
              </w:rPr>
              <w:fldChar w:fldCharType="separate"/>
            </w:r>
            <w:r w:rsidR="00156406">
              <w:rPr>
                <w:noProof/>
                <w:webHidden/>
              </w:rPr>
              <w:t>8</w:t>
            </w:r>
            <w:r w:rsidR="00156406">
              <w:rPr>
                <w:noProof/>
                <w:webHidden/>
              </w:rPr>
              <w:fldChar w:fldCharType="end"/>
            </w:r>
          </w:hyperlink>
        </w:p>
        <w:p w14:paraId="3D947274" w14:textId="628B20E2" w:rsidR="00156406" w:rsidRDefault="0032092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RO" w:eastAsia="en-GB"/>
            </w:rPr>
          </w:pPr>
          <w:hyperlink w:anchor="_Toc108787395" w:history="1">
            <w:r w:rsidR="00156406" w:rsidRPr="00E42312">
              <w:rPr>
                <w:rStyle w:val="Hyperlink"/>
                <w:noProof/>
              </w:rPr>
              <w:t>2.2.4 Step 4: Payment Step</w:t>
            </w:r>
            <w:r w:rsidR="00156406">
              <w:rPr>
                <w:noProof/>
                <w:webHidden/>
              </w:rPr>
              <w:tab/>
            </w:r>
            <w:r w:rsidR="00156406">
              <w:rPr>
                <w:noProof/>
                <w:webHidden/>
              </w:rPr>
              <w:fldChar w:fldCharType="begin"/>
            </w:r>
            <w:r w:rsidR="00156406">
              <w:rPr>
                <w:noProof/>
                <w:webHidden/>
              </w:rPr>
              <w:instrText xml:space="preserve"> PAGEREF _Toc108787395 \h </w:instrText>
            </w:r>
            <w:r w:rsidR="00156406">
              <w:rPr>
                <w:noProof/>
                <w:webHidden/>
              </w:rPr>
            </w:r>
            <w:r w:rsidR="00156406">
              <w:rPr>
                <w:noProof/>
                <w:webHidden/>
              </w:rPr>
              <w:fldChar w:fldCharType="separate"/>
            </w:r>
            <w:r w:rsidR="00156406">
              <w:rPr>
                <w:noProof/>
                <w:webHidden/>
              </w:rPr>
              <w:t>10</w:t>
            </w:r>
            <w:r w:rsidR="00156406">
              <w:rPr>
                <w:noProof/>
                <w:webHidden/>
              </w:rPr>
              <w:fldChar w:fldCharType="end"/>
            </w:r>
          </w:hyperlink>
        </w:p>
        <w:p w14:paraId="02F78FA8" w14:textId="03BE8FD5" w:rsidR="00156406" w:rsidRDefault="0032092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RO" w:eastAsia="en-GB"/>
            </w:rPr>
          </w:pPr>
          <w:hyperlink w:anchor="_Toc108787396" w:history="1">
            <w:r w:rsidR="00156406" w:rsidRPr="00E42312">
              <w:rPr>
                <w:rStyle w:val="Hyperlink"/>
                <w:noProof/>
              </w:rPr>
              <w:t>2.2.5 Step 5: OTP Screen</w:t>
            </w:r>
            <w:r w:rsidR="00156406">
              <w:rPr>
                <w:noProof/>
                <w:webHidden/>
              </w:rPr>
              <w:tab/>
            </w:r>
            <w:r w:rsidR="00156406">
              <w:rPr>
                <w:noProof/>
                <w:webHidden/>
              </w:rPr>
              <w:fldChar w:fldCharType="begin"/>
            </w:r>
            <w:r w:rsidR="00156406">
              <w:rPr>
                <w:noProof/>
                <w:webHidden/>
              </w:rPr>
              <w:instrText xml:space="preserve"> PAGEREF _Toc108787396 \h </w:instrText>
            </w:r>
            <w:r w:rsidR="00156406">
              <w:rPr>
                <w:noProof/>
                <w:webHidden/>
              </w:rPr>
            </w:r>
            <w:r w:rsidR="00156406">
              <w:rPr>
                <w:noProof/>
                <w:webHidden/>
              </w:rPr>
              <w:fldChar w:fldCharType="separate"/>
            </w:r>
            <w:r w:rsidR="00156406">
              <w:rPr>
                <w:noProof/>
                <w:webHidden/>
              </w:rPr>
              <w:t>10</w:t>
            </w:r>
            <w:r w:rsidR="00156406">
              <w:rPr>
                <w:noProof/>
                <w:webHidden/>
              </w:rPr>
              <w:fldChar w:fldCharType="end"/>
            </w:r>
          </w:hyperlink>
        </w:p>
        <w:p w14:paraId="6E4EC664" w14:textId="41FB6ECB" w:rsidR="00156406" w:rsidRDefault="00320928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val="en-RO" w:eastAsia="en-GB"/>
            </w:rPr>
          </w:pPr>
          <w:hyperlink w:anchor="_Toc108787397" w:history="1">
            <w:r w:rsidR="00156406" w:rsidRPr="00E42312">
              <w:rPr>
                <w:rStyle w:val="Hyperlink"/>
                <w:noProof/>
                <w:lang w:val="en-US"/>
              </w:rPr>
              <w:t>2.3</w:t>
            </w:r>
            <w:r w:rsidR="00156406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  <w:szCs w:val="24"/>
                <w:lang w:val="en-RO" w:eastAsia="en-GB"/>
              </w:rPr>
              <w:tab/>
            </w:r>
            <w:r w:rsidR="00156406" w:rsidRPr="00E42312">
              <w:rPr>
                <w:rStyle w:val="Hyperlink"/>
                <w:noProof/>
                <w:lang w:val="en-US"/>
              </w:rPr>
              <w:t>Shahry Installment Provider:</w:t>
            </w:r>
            <w:r w:rsidR="00156406">
              <w:rPr>
                <w:noProof/>
                <w:webHidden/>
              </w:rPr>
              <w:tab/>
            </w:r>
            <w:r w:rsidR="00156406">
              <w:rPr>
                <w:noProof/>
                <w:webHidden/>
              </w:rPr>
              <w:fldChar w:fldCharType="begin"/>
            </w:r>
            <w:r w:rsidR="00156406">
              <w:rPr>
                <w:noProof/>
                <w:webHidden/>
              </w:rPr>
              <w:instrText xml:space="preserve"> PAGEREF _Toc108787397 \h </w:instrText>
            </w:r>
            <w:r w:rsidR="00156406">
              <w:rPr>
                <w:noProof/>
                <w:webHidden/>
              </w:rPr>
            </w:r>
            <w:r w:rsidR="00156406">
              <w:rPr>
                <w:noProof/>
                <w:webHidden/>
              </w:rPr>
              <w:fldChar w:fldCharType="separate"/>
            </w:r>
            <w:r w:rsidR="00156406">
              <w:rPr>
                <w:noProof/>
                <w:webHidden/>
              </w:rPr>
              <w:t>12</w:t>
            </w:r>
            <w:r w:rsidR="00156406">
              <w:rPr>
                <w:noProof/>
                <w:webHidden/>
              </w:rPr>
              <w:fldChar w:fldCharType="end"/>
            </w:r>
          </w:hyperlink>
        </w:p>
        <w:p w14:paraId="5F1DEA88" w14:textId="2AC352E4" w:rsidR="00156406" w:rsidRDefault="0032092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RO" w:eastAsia="en-GB"/>
            </w:rPr>
          </w:pPr>
          <w:hyperlink w:anchor="_Toc108787398" w:history="1">
            <w:r w:rsidR="00156406" w:rsidRPr="00E42312">
              <w:rPr>
                <w:rStyle w:val="Hyperlink"/>
                <w:noProof/>
              </w:rPr>
              <w:t>2.3.1 Step 1: Verify customer</w:t>
            </w:r>
            <w:r w:rsidR="00156406">
              <w:rPr>
                <w:noProof/>
                <w:webHidden/>
              </w:rPr>
              <w:tab/>
            </w:r>
            <w:r w:rsidR="00156406">
              <w:rPr>
                <w:noProof/>
                <w:webHidden/>
              </w:rPr>
              <w:fldChar w:fldCharType="begin"/>
            </w:r>
            <w:r w:rsidR="00156406">
              <w:rPr>
                <w:noProof/>
                <w:webHidden/>
              </w:rPr>
              <w:instrText xml:space="preserve"> PAGEREF _Toc108787398 \h </w:instrText>
            </w:r>
            <w:r w:rsidR="00156406">
              <w:rPr>
                <w:noProof/>
                <w:webHidden/>
              </w:rPr>
            </w:r>
            <w:r w:rsidR="00156406">
              <w:rPr>
                <w:noProof/>
                <w:webHidden/>
              </w:rPr>
              <w:fldChar w:fldCharType="separate"/>
            </w:r>
            <w:r w:rsidR="00156406">
              <w:rPr>
                <w:noProof/>
                <w:webHidden/>
              </w:rPr>
              <w:t>13</w:t>
            </w:r>
            <w:r w:rsidR="00156406">
              <w:rPr>
                <w:noProof/>
                <w:webHidden/>
              </w:rPr>
              <w:fldChar w:fldCharType="end"/>
            </w:r>
          </w:hyperlink>
        </w:p>
        <w:p w14:paraId="19BB4C15" w14:textId="110245D1" w:rsidR="00156406" w:rsidRDefault="0032092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RO" w:eastAsia="en-GB"/>
            </w:rPr>
          </w:pPr>
          <w:hyperlink w:anchor="_Toc108787399" w:history="1">
            <w:r w:rsidR="00156406" w:rsidRPr="00E42312">
              <w:rPr>
                <w:rStyle w:val="Hyperlink"/>
                <w:noProof/>
              </w:rPr>
              <w:t>2.3.2 Step 2: Shahry confirm</w:t>
            </w:r>
            <w:r w:rsidR="00156406">
              <w:rPr>
                <w:noProof/>
                <w:webHidden/>
              </w:rPr>
              <w:tab/>
            </w:r>
            <w:r w:rsidR="00156406">
              <w:rPr>
                <w:noProof/>
                <w:webHidden/>
              </w:rPr>
              <w:fldChar w:fldCharType="begin"/>
            </w:r>
            <w:r w:rsidR="00156406">
              <w:rPr>
                <w:noProof/>
                <w:webHidden/>
              </w:rPr>
              <w:instrText xml:space="preserve"> PAGEREF _Toc108787399 \h </w:instrText>
            </w:r>
            <w:r w:rsidR="00156406">
              <w:rPr>
                <w:noProof/>
                <w:webHidden/>
              </w:rPr>
            </w:r>
            <w:r w:rsidR="00156406">
              <w:rPr>
                <w:noProof/>
                <w:webHidden/>
              </w:rPr>
              <w:fldChar w:fldCharType="separate"/>
            </w:r>
            <w:r w:rsidR="00156406">
              <w:rPr>
                <w:noProof/>
                <w:webHidden/>
              </w:rPr>
              <w:t>15</w:t>
            </w:r>
            <w:r w:rsidR="00156406">
              <w:rPr>
                <w:noProof/>
                <w:webHidden/>
              </w:rPr>
              <w:fldChar w:fldCharType="end"/>
            </w:r>
          </w:hyperlink>
        </w:p>
        <w:p w14:paraId="416291F4" w14:textId="034C1217" w:rsidR="00156406" w:rsidRDefault="00320928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val="en-RO" w:eastAsia="en-GB"/>
            </w:rPr>
          </w:pPr>
          <w:hyperlink w:anchor="_Toc108787400" w:history="1">
            <w:r w:rsidR="00156406" w:rsidRPr="00E42312">
              <w:rPr>
                <w:rStyle w:val="Hyperlink"/>
                <w:noProof/>
                <w:lang w:val="en-US"/>
              </w:rPr>
              <w:t>2.4</w:t>
            </w:r>
            <w:r w:rsidR="00156406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  <w:szCs w:val="24"/>
                <w:lang w:val="en-RO" w:eastAsia="en-GB"/>
              </w:rPr>
              <w:tab/>
            </w:r>
            <w:r w:rsidR="00156406" w:rsidRPr="00E42312">
              <w:rPr>
                <w:rStyle w:val="Hyperlink"/>
                <w:noProof/>
                <w:lang w:val="en-US"/>
              </w:rPr>
              <w:t>Souhoola Installment Provider:</w:t>
            </w:r>
            <w:r w:rsidR="00156406">
              <w:rPr>
                <w:noProof/>
                <w:webHidden/>
              </w:rPr>
              <w:tab/>
            </w:r>
            <w:r w:rsidR="00156406">
              <w:rPr>
                <w:noProof/>
                <w:webHidden/>
              </w:rPr>
              <w:fldChar w:fldCharType="begin"/>
            </w:r>
            <w:r w:rsidR="00156406">
              <w:rPr>
                <w:noProof/>
                <w:webHidden/>
              </w:rPr>
              <w:instrText xml:space="preserve"> PAGEREF _Toc108787400 \h </w:instrText>
            </w:r>
            <w:r w:rsidR="00156406">
              <w:rPr>
                <w:noProof/>
                <w:webHidden/>
              </w:rPr>
            </w:r>
            <w:r w:rsidR="00156406">
              <w:rPr>
                <w:noProof/>
                <w:webHidden/>
              </w:rPr>
              <w:fldChar w:fldCharType="separate"/>
            </w:r>
            <w:r w:rsidR="00156406">
              <w:rPr>
                <w:noProof/>
                <w:webHidden/>
              </w:rPr>
              <w:t>18</w:t>
            </w:r>
            <w:r w:rsidR="00156406">
              <w:rPr>
                <w:noProof/>
                <w:webHidden/>
              </w:rPr>
              <w:fldChar w:fldCharType="end"/>
            </w:r>
          </w:hyperlink>
        </w:p>
        <w:p w14:paraId="7D860CB0" w14:textId="6E3AA431" w:rsidR="00156406" w:rsidRDefault="0032092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RO" w:eastAsia="en-GB"/>
            </w:rPr>
          </w:pPr>
          <w:hyperlink w:anchor="_Toc108787401" w:history="1">
            <w:r w:rsidR="00156406" w:rsidRPr="00E42312">
              <w:rPr>
                <w:rStyle w:val="Hyperlink"/>
                <w:noProof/>
              </w:rPr>
              <w:t>2.4.1 Step 1: Verify customer</w:t>
            </w:r>
            <w:r w:rsidR="00156406">
              <w:rPr>
                <w:noProof/>
                <w:webHidden/>
              </w:rPr>
              <w:tab/>
            </w:r>
            <w:r w:rsidR="00156406">
              <w:rPr>
                <w:noProof/>
                <w:webHidden/>
              </w:rPr>
              <w:fldChar w:fldCharType="begin"/>
            </w:r>
            <w:r w:rsidR="00156406">
              <w:rPr>
                <w:noProof/>
                <w:webHidden/>
              </w:rPr>
              <w:instrText xml:space="preserve"> PAGEREF _Toc108787401 \h </w:instrText>
            </w:r>
            <w:r w:rsidR="00156406">
              <w:rPr>
                <w:noProof/>
                <w:webHidden/>
              </w:rPr>
            </w:r>
            <w:r w:rsidR="00156406">
              <w:rPr>
                <w:noProof/>
                <w:webHidden/>
              </w:rPr>
              <w:fldChar w:fldCharType="separate"/>
            </w:r>
            <w:r w:rsidR="00156406">
              <w:rPr>
                <w:noProof/>
                <w:webHidden/>
              </w:rPr>
              <w:t>18</w:t>
            </w:r>
            <w:r w:rsidR="00156406">
              <w:rPr>
                <w:noProof/>
                <w:webHidden/>
              </w:rPr>
              <w:fldChar w:fldCharType="end"/>
            </w:r>
          </w:hyperlink>
        </w:p>
        <w:p w14:paraId="1AA1ADFB" w14:textId="59A03309" w:rsidR="00156406" w:rsidRDefault="0032092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RO" w:eastAsia="en-GB"/>
            </w:rPr>
          </w:pPr>
          <w:hyperlink w:anchor="_Toc108787402" w:history="1">
            <w:r w:rsidR="00156406" w:rsidRPr="00E42312">
              <w:rPr>
                <w:rStyle w:val="Hyperlink"/>
                <w:noProof/>
              </w:rPr>
              <w:t>2.4.2 Step 2: Retrieve InstallmentPlans</w:t>
            </w:r>
            <w:r w:rsidR="00156406">
              <w:rPr>
                <w:noProof/>
                <w:webHidden/>
              </w:rPr>
              <w:tab/>
            </w:r>
            <w:r w:rsidR="00156406">
              <w:rPr>
                <w:noProof/>
                <w:webHidden/>
              </w:rPr>
              <w:fldChar w:fldCharType="begin"/>
            </w:r>
            <w:r w:rsidR="00156406">
              <w:rPr>
                <w:noProof/>
                <w:webHidden/>
              </w:rPr>
              <w:instrText xml:space="preserve"> PAGEREF _Toc108787402 \h </w:instrText>
            </w:r>
            <w:r w:rsidR="00156406">
              <w:rPr>
                <w:noProof/>
                <w:webHidden/>
              </w:rPr>
            </w:r>
            <w:r w:rsidR="00156406">
              <w:rPr>
                <w:noProof/>
                <w:webHidden/>
              </w:rPr>
              <w:fldChar w:fldCharType="separate"/>
            </w:r>
            <w:r w:rsidR="00156406">
              <w:rPr>
                <w:noProof/>
                <w:webHidden/>
              </w:rPr>
              <w:t>19</w:t>
            </w:r>
            <w:r w:rsidR="00156406">
              <w:rPr>
                <w:noProof/>
                <w:webHidden/>
              </w:rPr>
              <w:fldChar w:fldCharType="end"/>
            </w:r>
          </w:hyperlink>
        </w:p>
        <w:p w14:paraId="479C3B58" w14:textId="2D6DFE1A" w:rsidR="00156406" w:rsidRDefault="0032092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RO" w:eastAsia="en-GB"/>
            </w:rPr>
          </w:pPr>
          <w:hyperlink w:anchor="_Toc108787403" w:history="1">
            <w:r w:rsidR="00156406" w:rsidRPr="00E42312">
              <w:rPr>
                <w:rStyle w:val="Hyperlink"/>
                <w:noProof/>
              </w:rPr>
              <w:t>2.4.3 Step 3: Review Transaction</w:t>
            </w:r>
            <w:r w:rsidR="00156406">
              <w:rPr>
                <w:noProof/>
                <w:webHidden/>
              </w:rPr>
              <w:tab/>
            </w:r>
            <w:r w:rsidR="00156406">
              <w:rPr>
                <w:noProof/>
                <w:webHidden/>
              </w:rPr>
              <w:fldChar w:fldCharType="begin"/>
            </w:r>
            <w:r w:rsidR="00156406">
              <w:rPr>
                <w:noProof/>
                <w:webHidden/>
              </w:rPr>
              <w:instrText xml:space="preserve"> PAGEREF _Toc108787403 \h </w:instrText>
            </w:r>
            <w:r w:rsidR="00156406">
              <w:rPr>
                <w:noProof/>
                <w:webHidden/>
              </w:rPr>
            </w:r>
            <w:r w:rsidR="00156406">
              <w:rPr>
                <w:noProof/>
                <w:webHidden/>
              </w:rPr>
              <w:fldChar w:fldCharType="separate"/>
            </w:r>
            <w:r w:rsidR="00156406">
              <w:rPr>
                <w:noProof/>
                <w:webHidden/>
              </w:rPr>
              <w:t>23</w:t>
            </w:r>
            <w:r w:rsidR="00156406">
              <w:rPr>
                <w:noProof/>
                <w:webHidden/>
              </w:rPr>
              <w:fldChar w:fldCharType="end"/>
            </w:r>
          </w:hyperlink>
        </w:p>
        <w:p w14:paraId="4F9D6B8B" w14:textId="4F758B1A" w:rsidR="00156406" w:rsidRDefault="00320928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RO" w:eastAsia="en-GB"/>
            </w:rPr>
          </w:pPr>
          <w:hyperlink w:anchor="_Toc108787404" w:history="1">
            <w:r w:rsidR="00156406" w:rsidRPr="00E42312">
              <w:rPr>
                <w:rStyle w:val="Hyperlink"/>
                <w:noProof/>
              </w:rPr>
              <w:t>2.4.4</w:t>
            </w:r>
            <w:r w:rsidR="00156406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  <w:lang w:val="en-RO" w:eastAsia="en-GB"/>
              </w:rPr>
              <w:tab/>
            </w:r>
            <w:r w:rsidR="00156406" w:rsidRPr="00E42312">
              <w:rPr>
                <w:rStyle w:val="Hyperlink"/>
                <w:noProof/>
              </w:rPr>
              <w:t>Step 4: Down Payment if nextStep param is proceedWithDownPayment</w:t>
            </w:r>
            <w:r w:rsidR="00156406">
              <w:rPr>
                <w:noProof/>
                <w:webHidden/>
              </w:rPr>
              <w:tab/>
            </w:r>
            <w:r w:rsidR="00156406">
              <w:rPr>
                <w:noProof/>
                <w:webHidden/>
              </w:rPr>
              <w:fldChar w:fldCharType="begin"/>
            </w:r>
            <w:r w:rsidR="00156406">
              <w:rPr>
                <w:noProof/>
                <w:webHidden/>
              </w:rPr>
              <w:instrText xml:space="preserve"> PAGEREF _Toc108787404 \h </w:instrText>
            </w:r>
            <w:r w:rsidR="00156406">
              <w:rPr>
                <w:noProof/>
                <w:webHidden/>
              </w:rPr>
            </w:r>
            <w:r w:rsidR="00156406">
              <w:rPr>
                <w:noProof/>
                <w:webHidden/>
              </w:rPr>
              <w:fldChar w:fldCharType="separate"/>
            </w:r>
            <w:r w:rsidR="00156406">
              <w:rPr>
                <w:noProof/>
                <w:webHidden/>
              </w:rPr>
              <w:t>27</w:t>
            </w:r>
            <w:r w:rsidR="00156406">
              <w:rPr>
                <w:noProof/>
                <w:webHidden/>
              </w:rPr>
              <w:fldChar w:fldCharType="end"/>
            </w:r>
          </w:hyperlink>
        </w:p>
        <w:p w14:paraId="6533A5C3" w14:textId="1A207B0A" w:rsidR="00156406" w:rsidRDefault="0032092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RO" w:eastAsia="en-GB"/>
            </w:rPr>
          </w:pPr>
          <w:hyperlink w:anchor="_Toc108787405" w:history="1">
            <w:r w:rsidR="00156406" w:rsidRPr="00E42312">
              <w:rPr>
                <w:rStyle w:val="Hyperlink"/>
                <w:noProof/>
              </w:rPr>
              <w:t>2.4.5 Step 4 or 5 if needed: OTP and confirm</w:t>
            </w:r>
            <w:r w:rsidR="00156406">
              <w:rPr>
                <w:noProof/>
                <w:webHidden/>
              </w:rPr>
              <w:tab/>
            </w:r>
            <w:r w:rsidR="00156406">
              <w:rPr>
                <w:noProof/>
                <w:webHidden/>
              </w:rPr>
              <w:fldChar w:fldCharType="begin"/>
            </w:r>
            <w:r w:rsidR="00156406">
              <w:rPr>
                <w:noProof/>
                <w:webHidden/>
              </w:rPr>
              <w:instrText xml:space="preserve"> PAGEREF _Toc108787405 \h </w:instrText>
            </w:r>
            <w:r w:rsidR="00156406">
              <w:rPr>
                <w:noProof/>
                <w:webHidden/>
              </w:rPr>
            </w:r>
            <w:r w:rsidR="00156406">
              <w:rPr>
                <w:noProof/>
                <w:webHidden/>
              </w:rPr>
              <w:fldChar w:fldCharType="separate"/>
            </w:r>
            <w:r w:rsidR="00156406">
              <w:rPr>
                <w:noProof/>
                <w:webHidden/>
              </w:rPr>
              <w:t>27</w:t>
            </w:r>
            <w:r w:rsidR="00156406">
              <w:rPr>
                <w:noProof/>
                <w:webHidden/>
              </w:rPr>
              <w:fldChar w:fldCharType="end"/>
            </w:r>
          </w:hyperlink>
        </w:p>
        <w:p w14:paraId="096B03C2" w14:textId="0293C3C1" w:rsidR="00156406" w:rsidRDefault="0032092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RO" w:eastAsia="en-GB"/>
            </w:rPr>
          </w:pPr>
          <w:hyperlink w:anchor="_Toc108787406" w:history="1">
            <w:r w:rsidR="00156406" w:rsidRPr="00E42312">
              <w:rPr>
                <w:rStyle w:val="Hyperlink"/>
                <w:noProof/>
              </w:rPr>
              <w:t>3 Geidea Form</w:t>
            </w:r>
            <w:r w:rsidR="00156406">
              <w:rPr>
                <w:noProof/>
                <w:webHidden/>
              </w:rPr>
              <w:tab/>
            </w:r>
            <w:r w:rsidR="00156406">
              <w:rPr>
                <w:noProof/>
                <w:webHidden/>
              </w:rPr>
              <w:fldChar w:fldCharType="begin"/>
            </w:r>
            <w:r w:rsidR="00156406">
              <w:rPr>
                <w:noProof/>
                <w:webHidden/>
              </w:rPr>
              <w:instrText xml:space="preserve"> PAGEREF _Toc108787406 \h </w:instrText>
            </w:r>
            <w:r w:rsidR="00156406">
              <w:rPr>
                <w:noProof/>
                <w:webHidden/>
              </w:rPr>
            </w:r>
            <w:r w:rsidR="00156406">
              <w:rPr>
                <w:noProof/>
                <w:webHidden/>
              </w:rPr>
              <w:fldChar w:fldCharType="separate"/>
            </w:r>
            <w:r w:rsidR="00156406">
              <w:rPr>
                <w:noProof/>
                <w:webHidden/>
              </w:rPr>
              <w:t>29</w:t>
            </w:r>
            <w:r w:rsidR="00156406">
              <w:rPr>
                <w:noProof/>
                <w:webHidden/>
              </w:rPr>
              <w:fldChar w:fldCharType="end"/>
            </w:r>
          </w:hyperlink>
        </w:p>
        <w:p w14:paraId="697BDBC0" w14:textId="3D07A812" w:rsidR="00156406" w:rsidRDefault="0032092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RO" w:eastAsia="en-GB"/>
            </w:rPr>
          </w:pPr>
          <w:hyperlink w:anchor="_Toc108787407" w:history="1">
            <w:r w:rsidR="00156406" w:rsidRPr="00E42312">
              <w:rPr>
                <w:rStyle w:val="Hyperlink"/>
                <w:noProof/>
              </w:rPr>
              <w:t>See the main documentation for PayWithGeideaForm including all BNPL providers and payment methods</w:t>
            </w:r>
            <w:r w:rsidR="00156406">
              <w:rPr>
                <w:noProof/>
                <w:webHidden/>
              </w:rPr>
              <w:tab/>
            </w:r>
            <w:r w:rsidR="00156406">
              <w:rPr>
                <w:noProof/>
                <w:webHidden/>
              </w:rPr>
              <w:fldChar w:fldCharType="begin"/>
            </w:r>
            <w:r w:rsidR="00156406">
              <w:rPr>
                <w:noProof/>
                <w:webHidden/>
              </w:rPr>
              <w:instrText xml:space="preserve"> PAGEREF _Toc108787407 \h </w:instrText>
            </w:r>
            <w:r w:rsidR="00156406">
              <w:rPr>
                <w:noProof/>
                <w:webHidden/>
              </w:rPr>
            </w:r>
            <w:r w:rsidR="00156406">
              <w:rPr>
                <w:noProof/>
                <w:webHidden/>
              </w:rPr>
              <w:fldChar w:fldCharType="separate"/>
            </w:r>
            <w:r w:rsidR="00156406">
              <w:rPr>
                <w:noProof/>
                <w:webHidden/>
              </w:rPr>
              <w:t>29</w:t>
            </w:r>
            <w:r w:rsidR="00156406">
              <w:rPr>
                <w:noProof/>
                <w:webHidden/>
              </w:rPr>
              <w:fldChar w:fldCharType="end"/>
            </w:r>
          </w:hyperlink>
        </w:p>
        <w:p w14:paraId="4FAA5062" w14:textId="16F6A186" w:rsidR="00156406" w:rsidRDefault="00320928">
          <w:pPr>
            <w:pStyle w:val="TOC1"/>
            <w:tabs>
              <w:tab w:val="left" w:pos="206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  <w:szCs w:val="24"/>
              <w:lang w:val="en-RO" w:eastAsia="en-GB"/>
            </w:rPr>
          </w:pPr>
          <w:hyperlink w:anchor="_Toc108787408" w:history="1">
            <w:r w:rsidR="00156406" w:rsidRPr="00E42312">
              <w:rPr>
                <w:rStyle w:val="Hyperlink"/>
                <w:noProof/>
              </w:rPr>
              <w:t>Appendix A.</w:t>
            </w:r>
            <w:r w:rsidR="00156406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  <w:szCs w:val="24"/>
                <w:lang w:val="en-RO" w:eastAsia="en-GB"/>
              </w:rPr>
              <w:tab/>
            </w:r>
            <w:r w:rsidR="00156406" w:rsidRPr="00E42312">
              <w:rPr>
                <w:rStyle w:val="Hyperlink"/>
                <w:noProof/>
              </w:rPr>
              <w:t>Glossary</w:t>
            </w:r>
            <w:r w:rsidR="00156406">
              <w:rPr>
                <w:noProof/>
                <w:webHidden/>
              </w:rPr>
              <w:tab/>
            </w:r>
            <w:r w:rsidR="00156406">
              <w:rPr>
                <w:noProof/>
                <w:webHidden/>
              </w:rPr>
              <w:fldChar w:fldCharType="begin"/>
            </w:r>
            <w:r w:rsidR="00156406">
              <w:rPr>
                <w:noProof/>
                <w:webHidden/>
              </w:rPr>
              <w:instrText xml:space="preserve"> PAGEREF _Toc108787408 \h </w:instrText>
            </w:r>
            <w:r w:rsidR="00156406">
              <w:rPr>
                <w:noProof/>
                <w:webHidden/>
              </w:rPr>
            </w:r>
            <w:r w:rsidR="00156406">
              <w:rPr>
                <w:noProof/>
                <w:webHidden/>
              </w:rPr>
              <w:fldChar w:fldCharType="separate"/>
            </w:r>
            <w:r w:rsidR="00156406">
              <w:rPr>
                <w:noProof/>
                <w:webHidden/>
              </w:rPr>
              <w:t>30</w:t>
            </w:r>
            <w:r w:rsidR="00156406">
              <w:rPr>
                <w:noProof/>
                <w:webHidden/>
              </w:rPr>
              <w:fldChar w:fldCharType="end"/>
            </w:r>
          </w:hyperlink>
        </w:p>
        <w:p w14:paraId="00009D95" w14:textId="53DA8E33" w:rsidR="00ED5760" w:rsidRDefault="00B90CB4">
          <w:r w:rsidRPr="0038430E">
            <w:rPr>
              <w:b/>
            </w:rPr>
            <w:fldChar w:fldCharType="end"/>
          </w:r>
        </w:p>
      </w:sdtContent>
    </w:sdt>
    <w:p w14:paraId="4AF296D7" w14:textId="1F78A1E5" w:rsidR="00F950E7" w:rsidRDefault="00440843" w:rsidP="00440843">
      <w:pPr>
        <w:pStyle w:val="Heading1"/>
        <w:spacing w:line="240" w:lineRule="auto"/>
      </w:pPr>
      <w:bookmarkStart w:id="0" w:name="_Ref438201191"/>
      <w:bookmarkStart w:id="1" w:name="_Ref438201201"/>
      <w:bookmarkStart w:id="2" w:name="_Toc108787388"/>
      <w:r>
        <w:lastRenderedPageBreak/>
        <w:t>Introduction</w:t>
      </w:r>
      <w:bookmarkEnd w:id="0"/>
      <w:bookmarkEnd w:id="1"/>
      <w:bookmarkEnd w:id="2"/>
    </w:p>
    <w:p w14:paraId="3DEBADB1" w14:textId="77777777" w:rsidR="00440843" w:rsidRDefault="00440843" w:rsidP="00440843"/>
    <w:p w14:paraId="15733DF0" w14:textId="0BD8F087" w:rsidR="00440843" w:rsidRDefault="00440843" w:rsidP="00047DD5">
      <w:pPr>
        <w:pStyle w:val="Heading2"/>
        <w:numPr>
          <w:ilvl w:val="1"/>
          <w:numId w:val="8"/>
        </w:numPr>
      </w:pPr>
      <w:bookmarkStart w:id="3" w:name="_Toc108787389"/>
      <w:r>
        <w:t>Document Purpose</w:t>
      </w:r>
      <w:bookmarkEnd w:id="3"/>
      <w:r>
        <w:t xml:space="preserve"> </w:t>
      </w:r>
    </w:p>
    <w:p w14:paraId="1C902304" w14:textId="77777777" w:rsidR="005D571B" w:rsidRPr="005D571B" w:rsidRDefault="005D571B" w:rsidP="005D571B"/>
    <w:p w14:paraId="490EDFE2" w14:textId="0521291A" w:rsidR="00932402" w:rsidRDefault="00932402" w:rsidP="007D743B">
      <w:pPr>
        <w:rPr>
          <w:lang w:val="en-US"/>
        </w:rPr>
      </w:pPr>
      <w:r w:rsidRPr="00932402">
        <w:rPr>
          <w:lang w:val="en-US"/>
        </w:rPr>
        <w:t xml:space="preserve">The purpose of the </w:t>
      </w:r>
      <w:r w:rsidR="00062007">
        <w:rPr>
          <w:lang w:val="en-US"/>
        </w:rPr>
        <w:t>iOS</w:t>
      </w:r>
      <w:r w:rsidR="006B651E">
        <w:rPr>
          <w:lang w:val="en-US"/>
        </w:rPr>
        <w:t xml:space="preserve"> S</w:t>
      </w:r>
      <w:r w:rsidR="00F645B3">
        <w:rPr>
          <w:lang w:val="en-US"/>
        </w:rPr>
        <w:t xml:space="preserve">oftware </w:t>
      </w:r>
      <w:r w:rsidR="006B651E">
        <w:rPr>
          <w:lang w:val="en-US"/>
        </w:rPr>
        <w:t>D</w:t>
      </w:r>
      <w:r w:rsidR="00F645B3">
        <w:rPr>
          <w:lang w:val="en-US"/>
        </w:rPr>
        <w:t xml:space="preserve">evelopment </w:t>
      </w:r>
      <w:r w:rsidR="006B651E">
        <w:rPr>
          <w:lang w:val="en-US"/>
        </w:rPr>
        <w:t>K</w:t>
      </w:r>
      <w:r w:rsidR="00F645B3">
        <w:rPr>
          <w:lang w:val="en-US"/>
        </w:rPr>
        <w:t>it</w:t>
      </w:r>
      <w:r w:rsidR="00062007">
        <w:rPr>
          <w:lang w:val="en-US"/>
        </w:rPr>
        <w:t xml:space="preserve"> </w:t>
      </w:r>
      <w:r w:rsidR="00BD1FE3">
        <w:rPr>
          <w:lang w:val="en-US"/>
        </w:rPr>
        <w:t>(</w:t>
      </w:r>
      <w:r w:rsidR="00062007">
        <w:rPr>
          <w:lang w:val="en-US"/>
        </w:rPr>
        <w:t>iOS</w:t>
      </w:r>
      <w:r w:rsidR="00BD1FE3">
        <w:rPr>
          <w:lang w:val="en-US"/>
        </w:rPr>
        <w:t xml:space="preserve"> SDK)</w:t>
      </w:r>
      <w:r w:rsidR="006B651E">
        <w:rPr>
          <w:lang w:val="en-US"/>
        </w:rPr>
        <w:t xml:space="preserve"> Integration guide</w:t>
      </w:r>
      <w:r w:rsidRPr="00932402">
        <w:rPr>
          <w:lang w:val="en-US"/>
        </w:rPr>
        <w:t xml:space="preserve"> is to </w:t>
      </w:r>
      <w:r w:rsidR="006B651E">
        <w:rPr>
          <w:lang w:val="en-US"/>
        </w:rPr>
        <w:t xml:space="preserve">serve as a technical documentation for merchants that </w:t>
      </w:r>
      <w:r w:rsidR="00A95EC5">
        <w:rPr>
          <w:lang w:val="en-US"/>
        </w:rPr>
        <w:t xml:space="preserve">want to integrate with Geidea and want to use the Payment Gateway services </w:t>
      </w:r>
      <w:r w:rsidR="00CD6F8C">
        <w:rPr>
          <w:lang w:val="en-US"/>
        </w:rPr>
        <w:t xml:space="preserve">with their </w:t>
      </w:r>
      <w:r w:rsidR="000972C5">
        <w:rPr>
          <w:lang w:val="en-US"/>
        </w:rPr>
        <w:t>systems</w:t>
      </w:r>
      <w:r w:rsidRPr="00932402">
        <w:rPr>
          <w:lang w:val="en-US"/>
        </w:rPr>
        <w:t xml:space="preserve">. </w:t>
      </w:r>
    </w:p>
    <w:p w14:paraId="759214FA" w14:textId="4887AE74" w:rsidR="00141F39" w:rsidRDefault="00F34A43" w:rsidP="005D571B">
      <w:pPr>
        <w:rPr>
          <w:lang w:val="en-US"/>
        </w:rPr>
      </w:pPr>
      <w:r>
        <w:rPr>
          <w:lang w:val="en-US"/>
        </w:rPr>
        <w:t>This mini document is for BNPL (B</w:t>
      </w:r>
      <w:r w:rsidR="0003210C">
        <w:rPr>
          <w:lang w:val="en-US"/>
        </w:rPr>
        <w:t>u</w:t>
      </w:r>
      <w:r>
        <w:rPr>
          <w:lang w:val="en-US"/>
        </w:rPr>
        <w:t xml:space="preserve">y </w:t>
      </w:r>
      <w:r w:rsidR="0003210C">
        <w:rPr>
          <w:lang w:val="en-US"/>
        </w:rPr>
        <w:t>N</w:t>
      </w:r>
      <w:r>
        <w:rPr>
          <w:lang w:val="en-US"/>
        </w:rPr>
        <w:t xml:space="preserve">ow Pay </w:t>
      </w:r>
      <w:r w:rsidR="00C10AEF">
        <w:rPr>
          <w:lang w:val="en-US"/>
        </w:rPr>
        <w:t>Later)</w:t>
      </w:r>
      <w:r w:rsidR="0003210C">
        <w:rPr>
          <w:lang w:val="en-US"/>
        </w:rPr>
        <w:t xml:space="preserve"> providers on Egypt, available in iOS SDK.</w:t>
      </w:r>
    </w:p>
    <w:p w14:paraId="451FF9ED" w14:textId="76C3DD0D" w:rsidR="0003210C" w:rsidRDefault="0003210C" w:rsidP="005D571B">
      <w:pPr>
        <w:rPr>
          <w:lang w:val="en-US"/>
        </w:rPr>
      </w:pPr>
    </w:p>
    <w:p w14:paraId="53042166" w14:textId="23CEB450" w:rsidR="0003210C" w:rsidRDefault="0003210C" w:rsidP="005D571B">
      <w:pPr>
        <w:rPr>
          <w:lang w:val="en-US"/>
        </w:rPr>
      </w:pPr>
      <w:r>
        <w:rPr>
          <w:lang w:val="en-US"/>
        </w:rPr>
        <w:t>The full</w:t>
      </w:r>
      <w:r w:rsidR="00A4775F">
        <w:rPr>
          <w:lang w:val="en-US"/>
        </w:rPr>
        <w:t>y</w:t>
      </w:r>
      <w:r>
        <w:rPr>
          <w:lang w:val="en-US"/>
        </w:rPr>
        <w:t xml:space="preserve"> </w:t>
      </w:r>
      <w:r w:rsidR="009E3AA1">
        <w:rPr>
          <w:lang w:val="en-US"/>
        </w:rPr>
        <w:t xml:space="preserve">tested implementation it is encapsulated in PayWthGeideaForm </w:t>
      </w:r>
      <w:r w:rsidR="005C1ED7">
        <w:rPr>
          <w:lang w:val="en-US"/>
        </w:rPr>
        <w:t xml:space="preserve">available with UI and receipt, ready to use. We </w:t>
      </w:r>
      <w:r w:rsidR="00A4775F">
        <w:rPr>
          <w:lang w:val="en-US"/>
        </w:rPr>
        <w:t>recommend to</w:t>
      </w:r>
      <w:r w:rsidR="005C1ED7">
        <w:rPr>
          <w:lang w:val="en-US"/>
        </w:rPr>
        <w:t xml:space="preserve"> use th</w:t>
      </w:r>
      <w:r w:rsidR="00C10AEF">
        <w:rPr>
          <w:lang w:val="en-US"/>
        </w:rPr>
        <w:t>at function from the main documentation.</w:t>
      </w:r>
    </w:p>
    <w:p w14:paraId="065ABE74" w14:textId="62491DB6" w:rsidR="00C10AEF" w:rsidRDefault="00C10AEF" w:rsidP="005D571B">
      <w:pPr>
        <w:rPr>
          <w:lang w:val="en-US"/>
        </w:rPr>
      </w:pPr>
    </w:p>
    <w:p w14:paraId="2A05CA73" w14:textId="77777777" w:rsidR="00C10AEF" w:rsidRPr="005D571B" w:rsidRDefault="00C10AEF" w:rsidP="005D571B">
      <w:pPr>
        <w:rPr>
          <w:lang w:val="en-US"/>
        </w:rPr>
      </w:pPr>
    </w:p>
    <w:p w14:paraId="003BAFF0" w14:textId="77777777" w:rsidR="00141F39" w:rsidRDefault="00141F39" w:rsidP="00141F39">
      <w:pPr>
        <w:rPr>
          <w:lang w:val="en-US"/>
        </w:rPr>
      </w:pPr>
    </w:p>
    <w:p w14:paraId="0CD93A12" w14:textId="77777777" w:rsidR="00141F39" w:rsidRDefault="00141F39" w:rsidP="00141F39">
      <w:pPr>
        <w:rPr>
          <w:lang w:val="en-US"/>
        </w:rPr>
      </w:pPr>
    </w:p>
    <w:p w14:paraId="04957AA5" w14:textId="77777777" w:rsidR="00141F39" w:rsidRDefault="00141F39" w:rsidP="00141F39">
      <w:pPr>
        <w:rPr>
          <w:lang w:val="en-US"/>
        </w:rPr>
      </w:pPr>
    </w:p>
    <w:p w14:paraId="758EACF9" w14:textId="77777777" w:rsidR="00141F39" w:rsidRDefault="00141F39" w:rsidP="00141F39">
      <w:pPr>
        <w:rPr>
          <w:lang w:val="en-US" w:bidi="en-US"/>
        </w:rPr>
      </w:pPr>
    </w:p>
    <w:p w14:paraId="0CBB78E5" w14:textId="77777777" w:rsidR="00141F39" w:rsidRPr="00141F39" w:rsidRDefault="00141F39" w:rsidP="00141F39"/>
    <w:p w14:paraId="4F12F540" w14:textId="5CFE778A" w:rsidR="00EB4EA1" w:rsidRDefault="00062007" w:rsidP="00961769">
      <w:pPr>
        <w:pStyle w:val="Heading1"/>
        <w:spacing w:line="240" w:lineRule="auto"/>
      </w:pPr>
      <w:bookmarkStart w:id="4" w:name="_Toc108787390"/>
      <w:r>
        <w:lastRenderedPageBreak/>
        <w:t>iOS</w:t>
      </w:r>
      <w:r w:rsidR="00985E48">
        <w:t xml:space="preserve"> Integration</w:t>
      </w:r>
      <w:bookmarkEnd w:id="4"/>
    </w:p>
    <w:p w14:paraId="15FBB23A" w14:textId="4D09571C" w:rsidR="008B09B4" w:rsidRDefault="008B09B4" w:rsidP="001151C1">
      <w:pPr>
        <w:pStyle w:val="Heading2"/>
      </w:pPr>
    </w:p>
    <w:p w14:paraId="7A5F9B05" w14:textId="42856F6D" w:rsidR="009024E1" w:rsidRDefault="003074EF" w:rsidP="009024E1">
      <w:pPr>
        <w:ind w:left="360"/>
      </w:pPr>
      <w:r>
        <w:t>SDK</w:t>
      </w:r>
      <w:r w:rsidR="009024E1">
        <w:t xml:space="preserve"> </w:t>
      </w:r>
      <w:r>
        <w:t>R</w:t>
      </w:r>
      <w:r w:rsidR="009024E1">
        <w:t>equirements:</w:t>
      </w:r>
    </w:p>
    <w:p w14:paraId="022B726F" w14:textId="1F908062" w:rsidR="009024E1" w:rsidRDefault="009024E1" w:rsidP="009024E1">
      <w:pPr>
        <w:ind w:left="360"/>
      </w:pPr>
      <w:r>
        <w:tab/>
        <w:t>Minimum iOS version: 11.0</w:t>
      </w:r>
    </w:p>
    <w:p w14:paraId="0D0C7D24" w14:textId="60DDE0A2" w:rsidR="009024E1" w:rsidRPr="003074EF" w:rsidRDefault="009024E1" w:rsidP="009024E1">
      <w:pPr>
        <w:ind w:left="360" w:firstLine="360"/>
        <w:rPr>
          <w:b/>
          <w:bCs/>
        </w:rPr>
      </w:pPr>
      <w:r>
        <w:t xml:space="preserve"> - Swift 4.0</w:t>
      </w:r>
      <w:r w:rsidR="003074EF">
        <w:t>, 4.2, 5.X</w:t>
      </w:r>
    </w:p>
    <w:p w14:paraId="4A825115" w14:textId="4A67A232" w:rsidR="009024E1" w:rsidRDefault="009024E1" w:rsidP="009024E1">
      <w:pPr>
        <w:ind w:left="360" w:firstLine="360"/>
      </w:pPr>
      <w:r>
        <w:t xml:space="preserve"> - Objective C  </w:t>
      </w:r>
    </w:p>
    <w:p w14:paraId="7E691DEB" w14:textId="23D69878" w:rsidR="009024E1" w:rsidRPr="009024E1" w:rsidRDefault="009024E1" w:rsidP="00427A0D">
      <w:pPr>
        <w:pStyle w:val="ListParagraph"/>
        <w:numPr>
          <w:ilvl w:val="2"/>
          <w:numId w:val="14"/>
        </w:numPr>
      </w:pPr>
    </w:p>
    <w:p w14:paraId="7B0FC75F" w14:textId="477F6791" w:rsidR="009024E1" w:rsidRDefault="00985E48" w:rsidP="009024E1">
      <w:pPr>
        <w:pStyle w:val="Heading2"/>
        <w:numPr>
          <w:ilvl w:val="1"/>
          <w:numId w:val="8"/>
        </w:numPr>
      </w:pPr>
      <w:bookmarkStart w:id="5" w:name="_Toc108787391"/>
      <w:bookmarkStart w:id="6" w:name="OLE_LINK155"/>
      <w:bookmarkStart w:id="7" w:name="OLE_LINK156"/>
      <w:r>
        <w:t>How to start</w:t>
      </w:r>
      <w:bookmarkEnd w:id="5"/>
    </w:p>
    <w:bookmarkEnd w:id="6"/>
    <w:bookmarkEnd w:id="7"/>
    <w:p w14:paraId="7DB50282" w14:textId="242E3774" w:rsidR="002B43DD" w:rsidRDefault="002B43DD" w:rsidP="002B43DD"/>
    <w:p w14:paraId="1C122B4B" w14:textId="309DCBD2" w:rsidR="002B43DD" w:rsidRPr="002B43DD" w:rsidRDefault="002B43DD" w:rsidP="002B43DD">
      <w:r>
        <w:t xml:space="preserve">All functions </w:t>
      </w:r>
      <w:r w:rsidR="00322A0C">
        <w:t xml:space="preserve">from SDK </w:t>
      </w:r>
      <w:r w:rsidR="00DE1168">
        <w:t>will be available on GeideaBNPLAPI for how to start with SDK please revise the main documentation</w:t>
      </w:r>
    </w:p>
    <w:p w14:paraId="62F47950" w14:textId="57DEE48D" w:rsidR="00E951A4" w:rsidRDefault="00E951A4" w:rsidP="00E951A4"/>
    <w:p w14:paraId="14B74E2C" w14:textId="2A88939E" w:rsidR="002D7B77" w:rsidRDefault="008B4ECD" w:rsidP="008B4ECD">
      <w:pPr>
        <w:pStyle w:val="Heading2"/>
        <w:numPr>
          <w:ilvl w:val="1"/>
          <w:numId w:val="8"/>
        </w:numPr>
        <w:ind w:left="360" w:hanging="360"/>
      </w:pPr>
      <w:bookmarkStart w:id="8" w:name="_Toc108787392"/>
      <w:r>
        <w:t>ValU Installment Provider</w:t>
      </w:r>
      <w:r w:rsidR="00E951A4">
        <w:t>:</w:t>
      </w:r>
      <w:bookmarkEnd w:id="8"/>
    </w:p>
    <w:p w14:paraId="5493D36A" w14:textId="46225A21" w:rsidR="008B4ECD" w:rsidRDefault="008B4ECD" w:rsidP="008B4ECD"/>
    <w:p w14:paraId="2EE88EEA" w14:textId="0A534D6C" w:rsidR="008B4ECD" w:rsidRDefault="008B4ECD" w:rsidP="008B4ECD">
      <w:pPr>
        <w:ind w:left="270"/>
      </w:pPr>
      <w:bookmarkStart w:id="9" w:name="OLE_LINK159"/>
      <w:bookmarkStart w:id="10" w:name="OLE_LINK160"/>
      <w:r>
        <w:t>ValU is an Egypt Installment provider</w:t>
      </w:r>
      <w:r w:rsidR="00BC6BAF">
        <w:t xml:space="preserve"> that allows your customer to pay with installments</w:t>
      </w:r>
    </w:p>
    <w:p w14:paraId="38CDE8E6" w14:textId="441EF93A" w:rsidR="00C74D3E" w:rsidRDefault="00C74D3E" w:rsidP="008B4ECD">
      <w:pPr>
        <w:ind w:left="270"/>
      </w:pPr>
    </w:p>
    <w:p w14:paraId="734C0407" w14:textId="49E71350" w:rsidR="00C74D3E" w:rsidRPr="008B4ECD" w:rsidRDefault="00C74D3E" w:rsidP="008B4ECD">
      <w:pPr>
        <w:ind w:left="270"/>
      </w:pPr>
      <w:bookmarkStart w:id="11" w:name="OLE_LINK163"/>
      <w:bookmarkStart w:id="12" w:name="OLE_LINK164"/>
      <w:r>
        <w:t xml:space="preserve">We recommend using our PayWithGeideaForm with a complete flow ready to be integrated. If you want to use you own payment you can configure the payWithGeideaForm with Payment Methods as [valu] </w:t>
      </w:r>
    </w:p>
    <w:bookmarkEnd w:id="9"/>
    <w:bookmarkEnd w:id="10"/>
    <w:bookmarkEnd w:id="11"/>
    <w:bookmarkEnd w:id="12"/>
    <w:p w14:paraId="0A6E615D" w14:textId="77777777" w:rsidR="002D7B77" w:rsidRDefault="002D7B77" w:rsidP="002D7B77">
      <w:r>
        <w:t xml:space="preserve">         </w:t>
      </w:r>
    </w:p>
    <w:p w14:paraId="237BDAB7" w14:textId="0BD22FD8" w:rsidR="00466D39" w:rsidRDefault="002D7B77" w:rsidP="008256BD">
      <w:pPr>
        <w:pStyle w:val="ListParagraph"/>
        <w:numPr>
          <w:ilvl w:val="2"/>
          <w:numId w:val="31"/>
        </w:numPr>
      </w:pPr>
      <w:r>
        <w:t>Step 1 Verify Customer function</w:t>
      </w:r>
    </w:p>
    <w:p w14:paraId="3B98BA09" w14:textId="14A419BE" w:rsidR="005F5250" w:rsidRDefault="00BC58D2" w:rsidP="005F5250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67C4DC9" wp14:editId="1D5B5098">
            <wp:extent cx="2692400" cy="45339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147E" w14:textId="77777777" w:rsidR="00BC58D2" w:rsidRDefault="00BC58D2" w:rsidP="005F5250">
      <w:pPr>
        <w:pStyle w:val="ListParagraph"/>
        <w:ind w:left="1080"/>
      </w:pPr>
    </w:p>
    <w:p w14:paraId="783F318F" w14:textId="532FA418" w:rsidR="005F5250" w:rsidRDefault="005F5250" w:rsidP="005F5250">
      <w:pPr>
        <w:pStyle w:val="ListParagraph"/>
        <w:ind w:left="1080"/>
      </w:pPr>
      <w:r>
        <w:t>The UI for this function needs to have an input and a confirm button as in PayWithGeideaForm implementation.</w:t>
      </w:r>
    </w:p>
    <w:p w14:paraId="0EDFE96B" w14:textId="2E8E5ECD" w:rsidR="005F5250" w:rsidRDefault="005F5250" w:rsidP="005F5250">
      <w:pPr>
        <w:pStyle w:val="ListParagraph"/>
        <w:ind w:left="1080"/>
      </w:pPr>
      <w:r>
        <w:t>On confirm button you need to call the following function from SDK with the customer input PhoneNumber</w:t>
      </w:r>
    </w:p>
    <w:p w14:paraId="2FFCEE39" w14:textId="154BD78D" w:rsidR="005F5250" w:rsidRDefault="005F5250" w:rsidP="005F5250">
      <w:pPr>
        <w:pStyle w:val="ListParagraph"/>
        <w:ind w:left="1080"/>
      </w:pPr>
    </w:p>
    <w:p w14:paraId="414B19BD" w14:textId="77777777" w:rsidR="005F5250" w:rsidRPr="00466D39" w:rsidRDefault="005F5250" w:rsidP="005F5250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D9D9D9" w:themeColor="background1" w:themeShade="D9"/>
          <w:sz w:val="24"/>
          <w:szCs w:val="24"/>
          <w:highlight w:val="darkGray"/>
        </w:rPr>
      </w:pPr>
      <w:r w:rsidRPr="005F5250">
        <w:rPr>
          <w:rFonts w:ascii="Menlo" w:hAnsi="Menlo" w:cs="Menlo"/>
          <w:color w:val="D9D9D9" w:themeColor="background1" w:themeShade="D9"/>
          <w:sz w:val="24"/>
          <w:szCs w:val="24"/>
        </w:rPr>
        <w:t xml:space="preserve">  </w:t>
      </w:r>
      <w:r w:rsidRPr="00466D39">
        <w:rPr>
          <w:rFonts w:ascii="Menlo" w:hAnsi="Menlo" w:cs="Menlo"/>
          <w:color w:val="D9D9D9" w:themeColor="background1" w:themeShade="D9"/>
          <w:sz w:val="24"/>
          <w:szCs w:val="24"/>
          <w:highlight w:val="darkGray"/>
        </w:rPr>
        <w:t xml:space="preserve">GeideaBNPLAPI.VALUVeriFyCustomer(with: phoneNumber, completion: { response, error </w:t>
      </w:r>
      <w:r w:rsidRPr="00466D39">
        <w:rPr>
          <w:rFonts w:ascii="Menlo" w:hAnsi="Menlo" w:cs="Menlo"/>
          <w:b/>
          <w:bCs/>
          <w:color w:val="D9D9D9" w:themeColor="background1" w:themeShade="D9"/>
          <w:sz w:val="24"/>
          <w:szCs w:val="24"/>
          <w:highlight w:val="darkGray"/>
        </w:rPr>
        <w:t>in</w:t>
      </w:r>
    </w:p>
    <w:p w14:paraId="792749F7" w14:textId="77777777" w:rsidR="005F5250" w:rsidRPr="00466D39" w:rsidRDefault="005F5250" w:rsidP="005F5250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D9D9D9" w:themeColor="background1" w:themeShade="D9"/>
          <w:sz w:val="24"/>
          <w:szCs w:val="24"/>
          <w:highlight w:val="darkGray"/>
        </w:rPr>
      </w:pPr>
      <w:r w:rsidRPr="00466D39">
        <w:rPr>
          <w:rFonts w:ascii="Menlo" w:hAnsi="Menlo" w:cs="Menlo"/>
          <w:color w:val="D9D9D9" w:themeColor="background1" w:themeShade="D9"/>
          <w:sz w:val="24"/>
          <w:szCs w:val="24"/>
          <w:highlight w:val="darkGray"/>
        </w:rPr>
        <w:t xml:space="preserve">            completion(response,error)</w:t>
      </w:r>
    </w:p>
    <w:p w14:paraId="199903B5" w14:textId="734D6E8E" w:rsidR="005F5250" w:rsidRPr="005F5250" w:rsidRDefault="005F5250" w:rsidP="005F5250">
      <w:pPr>
        <w:pStyle w:val="ListParagraph"/>
        <w:ind w:left="1080"/>
        <w:rPr>
          <w:color w:val="D9D9D9" w:themeColor="background1" w:themeShade="D9"/>
        </w:rPr>
      </w:pPr>
      <w:r w:rsidRPr="00466D39">
        <w:rPr>
          <w:rFonts w:ascii="Menlo" w:hAnsi="Menlo" w:cs="Menlo"/>
          <w:color w:val="D9D9D9" w:themeColor="background1" w:themeShade="D9"/>
          <w:sz w:val="24"/>
          <w:szCs w:val="24"/>
          <w:highlight w:val="darkGray"/>
        </w:rPr>
        <w:t xml:space="preserve">        })</w:t>
      </w:r>
    </w:p>
    <w:p w14:paraId="0E4ACDBB" w14:textId="77777777" w:rsidR="005F5250" w:rsidRDefault="005F5250" w:rsidP="005F5250">
      <w:pPr>
        <w:pStyle w:val="ListParagraph"/>
        <w:ind w:left="1080"/>
      </w:pPr>
    </w:p>
    <w:p w14:paraId="2569D63A" w14:textId="343391E1" w:rsidR="00CE3249" w:rsidRDefault="00BE4D65" w:rsidP="000A2BF0">
      <w:pPr>
        <w:pStyle w:val="Heading3"/>
        <w:numPr>
          <w:ilvl w:val="2"/>
          <w:numId w:val="31"/>
        </w:numPr>
      </w:pPr>
      <w:bookmarkStart w:id="13" w:name="_Toc108787393"/>
      <w:r>
        <w:t>Step 2: Get Instalment plan</w:t>
      </w:r>
      <w:r w:rsidR="000A2BF0">
        <w:t>:</w:t>
      </w:r>
      <w:bookmarkEnd w:id="13"/>
    </w:p>
    <w:p w14:paraId="4127F01E" w14:textId="77777777" w:rsidR="000A2BF0" w:rsidRPr="000A2BF0" w:rsidRDefault="000A2BF0" w:rsidP="000A2BF0">
      <w:pPr>
        <w:pStyle w:val="ListParagraph"/>
        <w:ind w:left="990"/>
      </w:pPr>
    </w:p>
    <w:p w14:paraId="40E9F0EA" w14:textId="5A96C914" w:rsidR="00E951A4" w:rsidRDefault="00CE3249" w:rsidP="00E951A4">
      <w:r>
        <w:rPr>
          <w:noProof/>
        </w:rPr>
        <w:lastRenderedPageBreak/>
        <w:drawing>
          <wp:inline distT="0" distB="0" distL="0" distR="0" wp14:anchorId="694E1470" wp14:editId="492CE695">
            <wp:extent cx="1558758" cy="5429787"/>
            <wp:effectExtent l="0" t="0" r="381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556" cy="559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F422" w14:textId="371E9D76" w:rsidR="00CE3249" w:rsidRDefault="00CE3249" w:rsidP="00E951A4"/>
    <w:p w14:paraId="2C8B7AEE" w14:textId="77777777" w:rsidR="00CE3249" w:rsidRDefault="00CE3249" w:rsidP="00E951A4"/>
    <w:p w14:paraId="54545864" w14:textId="379216AE" w:rsidR="00AD0184" w:rsidRDefault="00AD0184" w:rsidP="00E951A4">
      <w:pPr>
        <w:rPr>
          <w:rFonts w:ascii="Helvetica" w:hAnsi="Helvetica" w:cs="Helvetica"/>
          <w:color w:val="6C7986"/>
          <w:sz w:val="24"/>
          <w:szCs w:val="24"/>
        </w:rPr>
      </w:pPr>
      <w:r>
        <w:tab/>
      </w:r>
      <w:r>
        <w:rPr>
          <w:rFonts w:ascii="Helvetica" w:hAnsi="Helvetica" w:cs="Helvetica"/>
          <w:color w:val="6C7986"/>
          <w:sz w:val="24"/>
          <w:szCs w:val="24"/>
        </w:rPr>
        <w:t>Use this method for getting the valU installment plans object based of GDInstallmentPlanDetails</w:t>
      </w:r>
    </w:p>
    <w:p w14:paraId="7A7CE8F3" w14:textId="2501A705" w:rsidR="00CE3249" w:rsidRDefault="00CE3249" w:rsidP="00E951A4">
      <w:pPr>
        <w:rPr>
          <w:rFonts w:ascii="Helvetica" w:hAnsi="Helvetica" w:cs="Helvetica"/>
          <w:color w:val="6C7986"/>
          <w:sz w:val="24"/>
          <w:szCs w:val="24"/>
        </w:rPr>
      </w:pPr>
    </w:p>
    <w:p w14:paraId="4B711E4B" w14:textId="77777777" w:rsidR="00CE3249" w:rsidRDefault="00CE3249" w:rsidP="00E951A4">
      <w:pPr>
        <w:rPr>
          <w:rFonts w:ascii="Helvetica" w:hAnsi="Helvetica" w:cs="Helvetica"/>
          <w:color w:val="6C7986"/>
          <w:sz w:val="24"/>
          <w:szCs w:val="24"/>
        </w:rPr>
      </w:pPr>
    </w:p>
    <w:p w14:paraId="424B33F9" w14:textId="5A15B4D1" w:rsidR="00D968BB" w:rsidRDefault="00D968BB" w:rsidP="00E951A4">
      <w:pPr>
        <w:rPr>
          <w:rFonts w:ascii="Helvetica" w:hAnsi="Helvetica" w:cs="Helvetica"/>
          <w:color w:val="6C7986"/>
          <w:sz w:val="24"/>
          <w:szCs w:val="24"/>
        </w:rPr>
      </w:pPr>
    </w:p>
    <w:p w14:paraId="6DA15F5B" w14:textId="2A72C081" w:rsidR="00BC3F95" w:rsidRDefault="00F62387" w:rsidP="00F00A67">
      <w:r>
        <w:rPr>
          <w:rFonts w:ascii="Helvetica" w:hAnsi="Helvetica" w:cs="Helvetica"/>
          <w:color w:val="6C7986"/>
          <w:sz w:val="24"/>
          <w:szCs w:val="24"/>
        </w:rPr>
        <w:t>Please see t</w:t>
      </w:r>
      <w:r w:rsidR="00D968BB">
        <w:rPr>
          <w:rFonts w:ascii="Helvetica" w:hAnsi="Helvetica" w:cs="Helvetica"/>
          <w:color w:val="6C7986"/>
          <w:sz w:val="24"/>
          <w:szCs w:val="24"/>
        </w:rPr>
        <w:t xml:space="preserve">he parameters </w:t>
      </w:r>
      <w:r>
        <w:rPr>
          <w:rFonts w:ascii="Helvetica" w:hAnsi="Helvetica" w:cs="Helvetica"/>
          <w:color w:val="6C7986"/>
          <w:sz w:val="24"/>
          <w:szCs w:val="24"/>
        </w:rPr>
        <w:t>below:</w:t>
      </w:r>
      <w:bookmarkStart w:id="14" w:name="OLE_LINK1"/>
      <w:bookmarkStart w:id="15" w:name="OLE_LINK2"/>
    </w:p>
    <w:p w14:paraId="0EC6A8FD" w14:textId="77777777" w:rsidR="00BF55A7" w:rsidRDefault="00BF55A7" w:rsidP="00F00A67"/>
    <w:bookmarkEnd w:id="14"/>
    <w:bookmarkEnd w:id="15"/>
    <w:p w14:paraId="5FC282C6" w14:textId="441FCCE2" w:rsidR="00BF55A7" w:rsidRDefault="00BF55A7" w:rsidP="00AA5B18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2212"/>
        <w:gridCol w:w="1933"/>
      </w:tblGrid>
      <w:tr w:rsidR="000C4D96" w14:paraId="5BBE4D40" w14:textId="77777777" w:rsidTr="000C4D96">
        <w:tc>
          <w:tcPr>
            <w:tcW w:w="3170" w:type="dxa"/>
            <w:vAlign w:val="center"/>
          </w:tcPr>
          <w:p w14:paraId="19F78C12" w14:textId="10F4D4B0" w:rsidR="000C4D96" w:rsidRDefault="000C4D96" w:rsidP="00CB7AB2">
            <w:bookmarkStart w:id="16" w:name="OLE_LINK22"/>
            <w:bookmarkStart w:id="17" w:name="OLE_LINK23"/>
            <w:r>
              <w:t>customerIdentifier</w:t>
            </w:r>
          </w:p>
        </w:tc>
        <w:tc>
          <w:tcPr>
            <w:tcW w:w="2212" w:type="dxa"/>
            <w:vAlign w:val="center"/>
          </w:tcPr>
          <w:p w14:paraId="48C541D4" w14:textId="6B71AB0D" w:rsidR="000C4D96" w:rsidRDefault="000C4D96" w:rsidP="00CB7AB2">
            <w:bookmarkStart w:id="18" w:name="OLE_LINK58"/>
            <w:bookmarkStart w:id="19" w:name="OLE_LINK59"/>
            <w:r>
              <w:t>String</w:t>
            </w:r>
            <w:bookmarkEnd w:id="18"/>
            <w:bookmarkEnd w:id="19"/>
          </w:p>
        </w:tc>
        <w:tc>
          <w:tcPr>
            <w:tcW w:w="1933" w:type="dxa"/>
          </w:tcPr>
          <w:p w14:paraId="527B3573" w14:textId="0B2665A1" w:rsidR="000C4D96" w:rsidRDefault="000C4D96" w:rsidP="00AA5B18">
            <w:r>
              <w:t>Phone number identifier</w:t>
            </w:r>
          </w:p>
        </w:tc>
      </w:tr>
      <w:tr w:rsidR="000C4D96" w14:paraId="38703BE1" w14:textId="77777777" w:rsidTr="000C4D96">
        <w:tc>
          <w:tcPr>
            <w:tcW w:w="3170" w:type="dxa"/>
            <w:vAlign w:val="center"/>
          </w:tcPr>
          <w:p w14:paraId="77022061" w14:textId="4B0C46C4" w:rsidR="000C4D96" w:rsidRDefault="000C4D96" w:rsidP="00CB7AB2">
            <w:r>
              <w:t>totalAmount</w:t>
            </w:r>
          </w:p>
        </w:tc>
        <w:tc>
          <w:tcPr>
            <w:tcW w:w="2212" w:type="dxa"/>
            <w:vAlign w:val="center"/>
          </w:tcPr>
          <w:p w14:paraId="27A13163" w14:textId="71BE153D" w:rsidR="000C4D96" w:rsidRDefault="000C4D96" w:rsidP="00CB7AB2">
            <w:r>
              <w:t>Double</w:t>
            </w:r>
          </w:p>
        </w:tc>
        <w:tc>
          <w:tcPr>
            <w:tcW w:w="1933" w:type="dxa"/>
          </w:tcPr>
          <w:p w14:paraId="6DF05816" w14:textId="2C60D9C8" w:rsidR="000C4D96" w:rsidRDefault="000C4D96" w:rsidP="00AA5B18">
            <w:r>
              <w:t xml:space="preserve">Total Amount to pe paid  </w:t>
            </w:r>
          </w:p>
        </w:tc>
      </w:tr>
      <w:tr w:rsidR="000C4D96" w14:paraId="4EEEB78F" w14:textId="77777777" w:rsidTr="000C4D96">
        <w:tc>
          <w:tcPr>
            <w:tcW w:w="3170" w:type="dxa"/>
            <w:vAlign w:val="center"/>
          </w:tcPr>
          <w:p w14:paraId="44B5F231" w14:textId="4C8B47B8" w:rsidR="000C4D96" w:rsidRDefault="000C4D96" w:rsidP="00CB7AB2">
            <w:r>
              <w:lastRenderedPageBreak/>
              <w:t>adminFees</w:t>
            </w:r>
          </w:p>
        </w:tc>
        <w:tc>
          <w:tcPr>
            <w:tcW w:w="2212" w:type="dxa"/>
            <w:vAlign w:val="center"/>
          </w:tcPr>
          <w:p w14:paraId="13191845" w14:textId="1B65B94F" w:rsidR="000C4D96" w:rsidRDefault="000C4D96" w:rsidP="00CB7AB2">
            <w:bookmarkStart w:id="20" w:name="OLE_LINK14"/>
            <w:bookmarkStart w:id="21" w:name="OLE_LINK15"/>
            <w:r>
              <w:t>Double</w:t>
            </w:r>
            <w:bookmarkEnd w:id="20"/>
            <w:bookmarkEnd w:id="21"/>
          </w:p>
        </w:tc>
        <w:tc>
          <w:tcPr>
            <w:tcW w:w="1933" w:type="dxa"/>
          </w:tcPr>
          <w:p w14:paraId="44C4DA12" w14:textId="56B83BE5" w:rsidR="000C4D96" w:rsidRDefault="000C4D96" w:rsidP="001537F0">
            <w:r>
              <w:t xml:space="preserve">Can be 0 at this stage. AdminFees will be retrieved from the installment plan response </w:t>
            </w:r>
          </w:p>
        </w:tc>
      </w:tr>
      <w:tr w:rsidR="000C4D96" w14:paraId="594A344F" w14:textId="77777777" w:rsidTr="000C4D96">
        <w:tc>
          <w:tcPr>
            <w:tcW w:w="3170" w:type="dxa"/>
            <w:vAlign w:val="center"/>
          </w:tcPr>
          <w:p w14:paraId="3704CCAE" w14:textId="0BCD06F1" w:rsidR="000C4D96" w:rsidRDefault="000C4D96" w:rsidP="00CB7AB2">
            <w:r>
              <w:t>currency</w:t>
            </w:r>
          </w:p>
        </w:tc>
        <w:tc>
          <w:tcPr>
            <w:tcW w:w="2212" w:type="dxa"/>
            <w:vAlign w:val="center"/>
          </w:tcPr>
          <w:p w14:paraId="4E2CFFFC" w14:textId="3195CE7C" w:rsidR="000C4D96" w:rsidRDefault="000C4D96" w:rsidP="00CB7AB2">
            <w:r>
              <w:t>String</w:t>
            </w:r>
          </w:p>
        </w:tc>
        <w:tc>
          <w:tcPr>
            <w:tcW w:w="1933" w:type="dxa"/>
          </w:tcPr>
          <w:p w14:paraId="2F65390B" w14:textId="5ECCA55E" w:rsidR="000C4D96" w:rsidRDefault="000C4D96" w:rsidP="00AA5B18">
            <w:r>
              <w:t>Total Amount currency</w:t>
            </w:r>
          </w:p>
        </w:tc>
      </w:tr>
      <w:tr w:rsidR="000C4D96" w14:paraId="4885A7D3" w14:textId="77777777" w:rsidTr="000C4D96">
        <w:tc>
          <w:tcPr>
            <w:tcW w:w="3170" w:type="dxa"/>
            <w:vAlign w:val="center"/>
          </w:tcPr>
          <w:p w14:paraId="0EC5A853" w14:textId="249D7BCF" w:rsidR="000C4D96" w:rsidRDefault="000C4D96" w:rsidP="00CB7AB2">
            <w:r>
              <w:t>downPayment</w:t>
            </w:r>
          </w:p>
        </w:tc>
        <w:tc>
          <w:tcPr>
            <w:tcW w:w="2212" w:type="dxa"/>
            <w:vAlign w:val="center"/>
          </w:tcPr>
          <w:p w14:paraId="4FD721A9" w14:textId="53330B3C" w:rsidR="000C4D96" w:rsidRDefault="000C4D96" w:rsidP="00CB7AB2">
            <w:bookmarkStart w:id="22" w:name="OLE_LINK7"/>
            <w:bookmarkStart w:id="23" w:name="OLE_LINK8"/>
            <w:bookmarkStart w:id="24" w:name="OLE_LINK13"/>
            <w:r>
              <w:t>Double</w:t>
            </w:r>
            <w:bookmarkEnd w:id="22"/>
            <w:bookmarkEnd w:id="23"/>
            <w:bookmarkEnd w:id="24"/>
          </w:p>
        </w:tc>
        <w:tc>
          <w:tcPr>
            <w:tcW w:w="1933" w:type="dxa"/>
          </w:tcPr>
          <w:p w14:paraId="0B33425D" w14:textId="752A94DA" w:rsidR="000C4D96" w:rsidRPr="001537F0" w:rsidRDefault="000C4D96" w:rsidP="00AA5B18">
            <w:pPr>
              <w:rPr>
                <w:b/>
                <w:bCs/>
              </w:rPr>
            </w:pPr>
            <w:r>
              <w:t xml:space="preserve">Down Payment from the customer </w:t>
            </w:r>
          </w:p>
        </w:tc>
      </w:tr>
      <w:tr w:rsidR="000C4D96" w14:paraId="312C2F82" w14:textId="77777777" w:rsidTr="000C4D96">
        <w:tc>
          <w:tcPr>
            <w:tcW w:w="3170" w:type="dxa"/>
            <w:vAlign w:val="center"/>
          </w:tcPr>
          <w:p w14:paraId="49067604" w14:textId="39444D5E" w:rsidR="000C4D96" w:rsidRDefault="000C4D96" w:rsidP="00CB7AB2">
            <w:r>
              <w:t>giftCardAmount</w:t>
            </w:r>
          </w:p>
        </w:tc>
        <w:tc>
          <w:tcPr>
            <w:tcW w:w="2212" w:type="dxa"/>
            <w:vAlign w:val="center"/>
          </w:tcPr>
          <w:p w14:paraId="17EA4681" w14:textId="354818C9" w:rsidR="000C4D96" w:rsidRDefault="000C4D96" w:rsidP="00CB7AB2">
            <w:r>
              <w:t>Double</w:t>
            </w:r>
          </w:p>
        </w:tc>
        <w:tc>
          <w:tcPr>
            <w:tcW w:w="1933" w:type="dxa"/>
          </w:tcPr>
          <w:p w14:paraId="5B29203C" w14:textId="77777777" w:rsidR="000C4D96" w:rsidRDefault="000C4D96" w:rsidP="00AA5B18">
            <w:r>
              <w:t xml:space="preserve">List of Default payment methods supported by configuration. </w:t>
            </w:r>
          </w:p>
          <w:p w14:paraId="119F8E8B" w14:textId="4DAAD39B" w:rsidR="000C4D96" w:rsidRDefault="000C4D96" w:rsidP="00AA5B18">
            <w:r>
              <w:t xml:space="preserve">Can be restricted using payment Methods in Pay  </w:t>
            </w:r>
          </w:p>
        </w:tc>
      </w:tr>
      <w:tr w:rsidR="000C4D96" w14:paraId="79A289D6" w14:textId="77777777" w:rsidTr="000C4D96">
        <w:tc>
          <w:tcPr>
            <w:tcW w:w="3170" w:type="dxa"/>
            <w:vAlign w:val="center"/>
          </w:tcPr>
          <w:p w14:paraId="280CD254" w14:textId="56F56338" w:rsidR="000C4D96" w:rsidRDefault="000C4D96" w:rsidP="00CB7AB2">
            <w:r>
              <w:t>campaignAmount</w:t>
            </w:r>
          </w:p>
        </w:tc>
        <w:tc>
          <w:tcPr>
            <w:tcW w:w="2212" w:type="dxa"/>
            <w:vAlign w:val="center"/>
          </w:tcPr>
          <w:p w14:paraId="0EEDB8A2" w14:textId="3B61DC38" w:rsidR="000C4D96" w:rsidRDefault="000C4D96" w:rsidP="00CB7AB2">
            <w:r>
              <w:t>Double</w:t>
            </w:r>
          </w:p>
        </w:tc>
        <w:tc>
          <w:tcPr>
            <w:tcW w:w="1933" w:type="dxa"/>
            <w:vAlign w:val="center"/>
          </w:tcPr>
          <w:p w14:paraId="50D0E9B4" w14:textId="48689FAE" w:rsidR="000C4D96" w:rsidRDefault="000C4D96" w:rsidP="00CB7AB2">
            <w:r>
              <w:t>Default is 1800, used for geideaform</w:t>
            </w:r>
          </w:p>
        </w:tc>
      </w:tr>
      <w:tr w:rsidR="000C4D96" w14:paraId="251CC420" w14:textId="77777777" w:rsidTr="000C4D96">
        <w:tc>
          <w:tcPr>
            <w:tcW w:w="3170" w:type="dxa"/>
            <w:vAlign w:val="center"/>
          </w:tcPr>
          <w:p w14:paraId="40FC6F26" w14:textId="6A2CA235" w:rsidR="000C4D96" w:rsidRDefault="000C4D96" w:rsidP="00CB7AB2">
            <w:r>
              <w:t>completion</w:t>
            </w:r>
          </w:p>
        </w:tc>
        <w:tc>
          <w:tcPr>
            <w:tcW w:w="2212" w:type="dxa"/>
            <w:vAlign w:val="center"/>
          </w:tcPr>
          <w:p w14:paraId="2CE1F259" w14:textId="77777777" w:rsidR="000C4D96" w:rsidRDefault="000C4D96" w:rsidP="000C4D96">
            <w:r>
              <w:rPr>
                <w:rFonts w:ascii="Menlo" w:hAnsi="Menlo" w:cs="Menlo"/>
                <w:color w:val="FFFFFF"/>
                <w:sz w:val="24"/>
                <w:szCs w:val="24"/>
              </w:rPr>
              <w:t>(</w:t>
            </w:r>
            <w:r w:rsidRPr="000C4D96">
              <w:t>(GDInstallmentPlansResponse?, GDErrorResponse?) -&gt; Void)</w:t>
            </w:r>
          </w:p>
          <w:p w14:paraId="2F40E158" w14:textId="731B11A0" w:rsidR="000C4D96" w:rsidRDefault="000C4D96" w:rsidP="00CB7AB2"/>
        </w:tc>
        <w:tc>
          <w:tcPr>
            <w:tcW w:w="1933" w:type="dxa"/>
            <w:vAlign w:val="center"/>
          </w:tcPr>
          <w:p w14:paraId="2C25117D" w14:textId="23429FEB" w:rsidR="000C4D96" w:rsidRDefault="000C4D96" w:rsidP="00CB7AB2">
            <w:r>
              <w:t xml:space="preserve">Use GDInstallmentPlansResponse </w:t>
            </w:r>
          </w:p>
        </w:tc>
      </w:tr>
      <w:bookmarkEnd w:id="16"/>
      <w:bookmarkEnd w:id="17"/>
    </w:tbl>
    <w:p w14:paraId="1303C39C" w14:textId="77777777" w:rsidR="00BF55A7" w:rsidRDefault="00BF55A7" w:rsidP="00AA5B18"/>
    <w:p w14:paraId="1C42367D" w14:textId="6EF34449" w:rsidR="00514C62" w:rsidRDefault="00A75320" w:rsidP="00BD7D49">
      <w:bookmarkStart w:id="25" w:name="OLE_LINK9"/>
      <w:bookmarkStart w:id="26" w:name="OLE_LINK10"/>
      <w:r>
        <w:t>GDIns</w:t>
      </w:r>
      <w:r w:rsidR="00771282">
        <w:t xml:space="preserve">tallmentPlansResponse </w:t>
      </w:r>
      <w:r w:rsidR="0045360B">
        <w:t>properties:</w:t>
      </w:r>
    </w:p>
    <w:p w14:paraId="058F8B06" w14:textId="6ED52B3C" w:rsidR="0045360B" w:rsidRDefault="0045360B" w:rsidP="00BD7D49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2212"/>
        <w:gridCol w:w="1933"/>
      </w:tblGrid>
      <w:tr w:rsidR="00705E31" w14:paraId="0F833898" w14:textId="77777777" w:rsidTr="002F30DC">
        <w:tc>
          <w:tcPr>
            <w:tcW w:w="3170" w:type="dxa"/>
            <w:vAlign w:val="center"/>
          </w:tcPr>
          <w:p w14:paraId="2E0E6A39" w14:textId="684BC33A" w:rsidR="00705E31" w:rsidRDefault="00F728B1" w:rsidP="002F30DC">
            <w:r>
              <w:t>detailedResponseMessage</w:t>
            </w:r>
          </w:p>
        </w:tc>
        <w:tc>
          <w:tcPr>
            <w:tcW w:w="2212" w:type="dxa"/>
            <w:vAlign w:val="center"/>
          </w:tcPr>
          <w:p w14:paraId="7A0DCCB1" w14:textId="77777777" w:rsidR="00705E31" w:rsidRDefault="00705E31" w:rsidP="002F30DC">
            <w:bookmarkStart w:id="27" w:name="OLE_LINK24"/>
            <w:bookmarkStart w:id="28" w:name="OLE_LINK25"/>
            <w:r>
              <w:t>String</w:t>
            </w:r>
            <w:bookmarkEnd w:id="27"/>
            <w:bookmarkEnd w:id="28"/>
          </w:p>
        </w:tc>
        <w:tc>
          <w:tcPr>
            <w:tcW w:w="1933" w:type="dxa"/>
          </w:tcPr>
          <w:p w14:paraId="7E72A725" w14:textId="186A142C" w:rsidR="00705E31" w:rsidRDefault="00705E31" w:rsidP="002F30DC"/>
        </w:tc>
      </w:tr>
      <w:tr w:rsidR="00705E31" w14:paraId="64327E33" w14:textId="77777777" w:rsidTr="002F30DC">
        <w:tc>
          <w:tcPr>
            <w:tcW w:w="3170" w:type="dxa"/>
            <w:vAlign w:val="center"/>
          </w:tcPr>
          <w:p w14:paraId="381EE654" w14:textId="0B19EDB8" w:rsidR="00705E31" w:rsidRDefault="00F728B1" w:rsidP="002F30DC">
            <w:r>
              <w:t>detailedResponseCode</w:t>
            </w:r>
          </w:p>
        </w:tc>
        <w:tc>
          <w:tcPr>
            <w:tcW w:w="2212" w:type="dxa"/>
            <w:vAlign w:val="center"/>
          </w:tcPr>
          <w:p w14:paraId="1476E675" w14:textId="64BF6D9E" w:rsidR="00705E31" w:rsidRDefault="001F0A5A" w:rsidP="002F30DC">
            <w:r>
              <w:t>String</w:t>
            </w:r>
          </w:p>
        </w:tc>
        <w:tc>
          <w:tcPr>
            <w:tcW w:w="1933" w:type="dxa"/>
          </w:tcPr>
          <w:p w14:paraId="3073C3FD" w14:textId="3894990E" w:rsidR="00705E31" w:rsidRDefault="00705E31" w:rsidP="002F30DC"/>
        </w:tc>
      </w:tr>
      <w:tr w:rsidR="00705E31" w14:paraId="24876C53" w14:textId="77777777" w:rsidTr="004B0FA0">
        <w:trPr>
          <w:trHeight w:val="409"/>
        </w:trPr>
        <w:tc>
          <w:tcPr>
            <w:tcW w:w="3170" w:type="dxa"/>
            <w:vAlign w:val="center"/>
          </w:tcPr>
          <w:p w14:paraId="44D9406F" w14:textId="77777777" w:rsidR="001F0A5A" w:rsidRDefault="001F0A5A" w:rsidP="001F0A5A">
            <w:r w:rsidRPr="001F0A5A">
              <w:t>responseMessage</w:t>
            </w:r>
          </w:p>
          <w:p w14:paraId="4C3A463C" w14:textId="77777777" w:rsidR="00705E31" w:rsidRDefault="00705E31" w:rsidP="002F30DC"/>
          <w:p w14:paraId="00205AB3" w14:textId="6B162946" w:rsidR="001F0A5A" w:rsidRDefault="001F0A5A" w:rsidP="002F30DC"/>
        </w:tc>
        <w:tc>
          <w:tcPr>
            <w:tcW w:w="2212" w:type="dxa"/>
            <w:vAlign w:val="center"/>
          </w:tcPr>
          <w:p w14:paraId="74443547" w14:textId="6DBCCA84" w:rsidR="00705E31" w:rsidRDefault="001F0A5A" w:rsidP="002F30DC">
            <w:bookmarkStart w:id="29" w:name="OLE_LINK54"/>
            <w:bookmarkStart w:id="30" w:name="OLE_LINK55"/>
            <w:r>
              <w:t>String</w:t>
            </w:r>
            <w:bookmarkEnd w:id="29"/>
            <w:bookmarkEnd w:id="30"/>
          </w:p>
        </w:tc>
        <w:tc>
          <w:tcPr>
            <w:tcW w:w="1933" w:type="dxa"/>
          </w:tcPr>
          <w:p w14:paraId="77BCE418" w14:textId="491CD382" w:rsidR="00705E31" w:rsidRDefault="00705E31" w:rsidP="002F30DC"/>
        </w:tc>
      </w:tr>
      <w:tr w:rsidR="001F0A5A" w14:paraId="00A58FF4" w14:textId="77777777" w:rsidTr="002F30DC">
        <w:tc>
          <w:tcPr>
            <w:tcW w:w="3170" w:type="dxa"/>
            <w:vAlign w:val="center"/>
          </w:tcPr>
          <w:p w14:paraId="1050134D" w14:textId="475D782E" w:rsidR="001F0A5A" w:rsidRDefault="004B0FA0" w:rsidP="002F30DC">
            <w:r>
              <w:t>responseCode</w:t>
            </w:r>
          </w:p>
        </w:tc>
        <w:tc>
          <w:tcPr>
            <w:tcW w:w="2212" w:type="dxa"/>
            <w:vAlign w:val="center"/>
          </w:tcPr>
          <w:p w14:paraId="6B013109" w14:textId="5AE9E916" w:rsidR="001F0A5A" w:rsidRDefault="004B0FA0" w:rsidP="002F30DC">
            <w:bookmarkStart w:id="31" w:name="OLE_LINK56"/>
            <w:bookmarkStart w:id="32" w:name="OLE_LINK57"/>
            <w:r>
              <w:t>String</w:t>
            </w:r>
            <w:bookmarkEnd w:id="31"/>
            <w:bookmarkEnd w:id="32"/>
          </w:p>
        </w:tc>
        <w:tc>
          <w:tcPr>
            <w:tcW w:w="1933" w:type="dxa"/>
          </w:tcPr>
          <w:p w14:paraId="27C30BB9" w14:textId="77777777" w:rsidR="001F0A5A" w:rsidRDefault="001F0A5A" w:rsidP="002F30DC"/>
        </w:tc>
      </w:tr>
      <w:tr w:rsidR="004B0FA0" w14:paraId="55611F90" w14:textId="77777777" w:rsidTr="002F30DC">
        <w:tc>
          <w:tcPr>
            <w:tcW w:w="3170" w:type="dxa"/>
            <w:vAlign w:val="center"/>
          </w:tcPr>
          <w:p w14:paraId="642137FD" w14:textId="5E020CDA" w:rsidR="004B0FA0" w:rsidRDefault="004B0FA0" w:rsidP="002F30DC">
            <w:r>
              <w:t>language</w:t>
            </w:r>
          </w:p>
        </w:tc>
        <w:tc>
          <w:tcPr>
            <w:tcW w:w="2212" w:type="dxa"/>
            <w:vAlign w:val="center"/>
          </w:tcPr>
          <w:p w14:paraId="696DC5A4" w14:textId="5765920D" w:rsidR="004B0FA0" w:rsidRDefault="004B0FA0" w:rsidP="002F30DC">
            <w:r>
              <w:t>String</w:t>
            </w:r>
          </w:p>
        </w:tc>
        <w:tc>
          <w:tcPr>
            <w:tcW w:w="1933" w:type="dxa"/>
          </w:tcPr>
          <w:p w14:paraId="33441186" w14:textId="77777777" w:rsidR="004B0FA0" w:rsidRDefault="004B0FA0" w:rsidP="002F30DC"/>
        </w:tc>
      </w:tr>
      <w:tr w:rsidR="00705E31" w14:paraId="7182846F" w14:textId="77777777" w:rsidTr="002F30DC">
        <w:tc>
          <w:tcPr>
            <w:tcW w:w="3170" w:type="dxa"/>
            <w:vAlign w:val="center"/>
          </w:tcPr>
          <w:p w14:paraId="7A536C83" w14:textId="77777777" w:rsidR="00705E31" w:rsidRDefault="00705E31" w:rsidP="002F30DC">
            <w:r>
              <w:t>currency</w:t>
            </w:r>
          </w:p>
        </w:tc>
        <w:tc>
          <w:tcPr>
            <w:tcW w:w="2212" w:type="dxa"/>
            <w:vAlign w:val="center"/>
          </w:tcPr>
          <w:p w14:paraId="6D76DEEA" w14:textId="5A84B877" w:rsidR="00705E31" w:rsidRDefault="00BA5F64" w:rsidP="002F30DC">
            <w:bookmarkStart w:id="33" w:name="OLE_LINK85"/>
            <w:bookmarkStart w:id="34" w:name="OLE_LINK86"/>
            <w:r>
              <w:t>String</w:t>
            </w:r>
            <w:bookmarkEnd w:id="33"/>
            <w:bookmarkEnd w:id="34"/>
          </w:p>
        </w:tc>
        <w:tc>
          <w:tcPr>
            <w:tcW w:w="1933" w:type="dxa"/>
          </w:tcPr>
          <w:p w14:paraId="0452A4A2" w14:textId="77777777" w:rsidR="00705E31" w:rsidRDefault="00705E31" w:rsidP="002F30DC">
            <w:r>
              <w:t>Total Amount currency</w:t>
            </w:r>
          </w:p>
        </w:tc>
      </w:tr>
      <w:tr w:rsidR="00705E31" w14:paraId="194C145A" w14:textId="77777777" w:rsidTr="002F30DC">
        <w:tc>
          <w:tcPr>
            <w:tcW w:w="3170" w:type="dxa"/>
            <w:vAlign w:val="center"/>
          </w:tcPr>
          <w:p w14:paraId="371F8F42" w14:textId="50026F03" w:rsidR="00705E31" w:rsidRDefault="00BA5F64" w:rsidP="002F30DC">
            <w:r>
              <w:t>bnplOrderId</w:t>
            </w:r>
          </w:p>
        </w:tc>
        <w:tc>
          <w:tcPr>
            <w:tcW w:w="2212" w:type="dxa"/>
            <w:vAlign w:val="center"/>
          </w:tcPr>
          <w:p w14:paraId="50C7B769" w14:textId="36A5F0E4" w:rsidR="00705E31" w:rsidRPr="00BA5F64" w:rsidRDefault="00BA5F64" w:rsidP="002F30DC">
            <w:pPr>
              <w:rPr>
                <w:b/>
                <w:bCs/>
              </w:rPr>
            </w:pPr>
            <w:r>
              <w:t>String</w:t>
            </w:r>
          </w:p>
        </w:tc>
        <w:tc>
          <w:tcPr>
            <w:tcW w:w="1933" w:type="dxa"/>
          </w:tcPr>
          <w:p w14:paraId="18D40838" w14:textId="11BAF546" w:rsidR="00705E31" w:rsidRPr="001537F0" w:rsidRDefault="00BA5F64" w:rsidP="002F30DC">
            <w:pPr>
              <w:rPr>
                <w:b/>
                <w:bCs/>
              </w:rPr>
            </w:pPr>
            <w:r>
              <w:t>Used in the feature steps</w:t>
            </w:r>
          </w:p>
        </w:tc>
      </w:tr>
      <w:tr w:rsidR="00705E31" w14:paraId="48C59EDC" w14:textId="77777777" w:rsidTr="002F30DC">
        <w:tc>
          <w:tcPr>
            <w:tcW w:w="3170" w:type="dxa"/>
            <w:vAlign w:val="center"/>
          </w:tcPr>
          <w:p w14:paraId="16B58987" w14:textId="64FB0CA0" w:rsidR="00705E31" w:rsidRDefault="00793980" w:rsidP="002F30DC">
            <w:r>
              <w:t>minimumDownPayment</w:t>
            </w:r>
          </w:p>
        </w:tc>
        <w:tc>
          <w:tcPr>
            <w:tcW w:w="2212" w:type="dxa"/>
            <w:vAlign w:val="center"/>
          </w:tcPr>
          <w:p w14:paraId="4D69C8CC" w14:textId="77777777" w:rsidR="00705E31" w:rsidRDefault="00705E31" w:rsidP="002F30DC">
            <w:bookmarkStart w:id="35" w:name="OLE_LINK87"/>
            <w:bookmarkStart w:id="36" w:name="OLE_LINK89"/>
            <w:r>
              <w:t>Double</w:t>
            </w:r>
            <w:bookmarkEnd w:id="35"/>
            <w:bookmarkEnd w:id="36"/>
          </w:p>
        </w:tc>
        <w:tc>
          <w:tcPr>
            <w:tcW w:w="1933" w:type="dxa"/>
          </w:tcPr>
          <w:p w14:paraId="06B42A40" w14:textId="2009D548" w:rsidR="00705E31" w:rsidRDefault="00705E31" w:rsidP="002F30DC">
            <w:r>
              <w:t xml:space="preserve"> </w:t>
            </w:r>
          </w:p>
        </w:tc>
      </w:tr>
      <w:tr w:rsidR="00811968" w14:paraId="0EC776B2" w14:textId="77777777" w:rsidTr="002F30DC">
        <w:tc>
          <w:tcPr>
            <w:tcW w:w="3170" w:type="dxa"/>
            <w:vAlign w:val="center"/>
          </w:tcPr>
          <w:p w14:paraId="306986FA" w14:textId="18441DF6" w:rsidR="00811968" w:rsidRDefault="00811968" w:rsidP="002F30DC">
            <w:r>
              <w:t>totalAmount</w:t>
            </w:r>
          </w:p>
        </w:tc>
        <w:tc>
          <w:tcPr>
            <w:tcW w:w="2212" w:type="dxa"/>
            <w:vAlign w:val="center"/>
          </w:tcPr>
          <w:p w14:paraId="5B6BE329" w14:textId="1C8C1453" w:rsidR="00811968" w:rsidRDefault="00811968" w:rsidP="002F30DC">
            <w:r>
              <w:t>Double</w:t>
            </w:r>
          </w:p>
        </w:tc>
        <w:tc>
          <w:tcPr>
            <w:tcW w:w="1933" w:type="dxa"/>
          </w:tcPr>
          <w:p w14:paraId="54F67A87" w14:textId="77777777" w:rsidR="00811968" w:rsidRDefault="00811968" w:rsidP="002F30DC"/>
        </w:tc>
      </w:tr>
      <w:tr w:rsidR="00705E31" w14:paraId="2D869FD9" w14:textId="77777777" w:rsidTr="002F30DC">
        <w:tc>
          <w:tcPr>
            <w:tcW w:w="3170" w:type="dxa"/>
            <w:vAlign w:val="center"/>
          </w:tcPr>
          <w:p w14:paraId="606C2DF2" w14:textId="018CC323" w:rsidR="00705E31" w:rsidRDefault="00811968" w:rsidP="002F30DC">
            <w:r>
              <w:t>financedAmount</w:t>
            </w:r>
          </w:p>
        </w:tc>
        <w:tc>
          <w:tcPr>
            <w:tcW w:w="2212" w:type="dxa"/>
            <w:vAlign w:val="center"/>
          </w:tcPr>
          <w:p w14:paraId="312B7674" w14:textId="77777777" w:rsidR="00705E31" w:rsidRDefault="00705E31" w:rsidP="002F30DC">
            <w:bookmarkStart w:id="37" w:name="OLE_LINK90"/>
            <w:bookmarkStart w:id="38" w:name="OLE_LINK92"/>
            <w:r>
              <w:t>Double</w:t>
            </w:r>
            <w:bookmarkEnd w:id="37"/>
            <w:bookmarkEnd w:id="38"/>
          </w:p>
        </w:tc>
        <w:tc>
          <w:tcPr>
            <w:tcW w:w="1933" w:type="dxa"/>
            <w:vAlign w:val="center"/>
          </w:tcPr>
          <w:p w14:paraId="6B6C1C4D" w14:textId="3BE417C6" w:rsidR="00705E31" w:rsidRDefault="00B84856" w:rsidP="002F30DC">
            <w:r>
              <w:t xml:space="preserve">Amount that will be financed </w:t>
            </w:r>
            <w:r w:rsidR="007958F6">
              <w:t>on installments</w:t>
            </w:r>
          </w:p>
        </w:tc>
      </w:tr>
      <w:tr w:rsidR="00705E31" w14:paraId="700B7DC8" w14:textId="77777777" w:rsidTr="002F30DC">
        <w:tc>
          <w:tcPr>
            <w:tcW w:w="3170" w:type="dxa"/>
            <w:vAlign w:val="center"/>
          </w:tcPr>
          <w:p w14:paraId="20AF14A3" w14:textId="2055E844" w:rsidR="00705E31" w:rsidRDefault="00811968" w:rsidP="002F30DC">
            <w:r>
              <w:lastRenderedPageBreak/>
              <w:t>gi</w:t>
            </w:r>
            <w:r w:rsidR="003320A2">
              <w:t>ftCardAmount</w:t>
            </w:r>
          </w:p>
        </w:tc>
        <w:tc>
          <w:tcPr>
            <w:tcW w:w="2212" w:type="dxa"/>
            <w:vAlign w:val="center"/>
          </w:tcPr>
          <w:p w14:paraId="52A9FFF2" w14:textId="099C2360" w:rsidR="00705E31" w:rsidRDefault="00AD5315" w:rsidP="002F30DC">
            <w:r>
              <w:t xml:space="preserve">Double </w:t>
            </w:r>
          </w:p>
        </w:tc>
        <w:tc>
          <w:tcPr>
            <w:tcW w:w="1933" w:type="dxa"/>
            <w:vAlign w:val="center"/>
          </w:tcPr>
          <w:p w14:paraId="5ECCC0C0" w14:textId="1CE302F3" w:rsidR="00705E31" w:rsidRDefault="00395D1B" w:rsidP="002F30DC">
            <w:bookmarkStart w:id="39" w:name="OLE_LINK94"/>
            <w:bookmarkStart w:id="40" w:name="OLE_LINK97"/>
            <w:r>
              <w:t>Amount available in valU</w:t>
            </w:r>
            <w:bookmarkEnd w:id="39"/>
            <w:bookmarkEnd w:id="40"/>
          </w:p>
        </w:tc>
      </w:tr>
      <w:tr w:rsidR="003320A2" w14:paraId="61050807" w14:textId="77777777" w:rsidTr="002F30DC">
        <w:tc>
          <w:tcPr>
            <w:tcW w:w="3170" w:type="dxa"/>
            <w:vAlign w:val="center"/>
          </w:tcPr>
          <w:p w14:paraId="36CB0C93" w14:textId="430837CB" w:rsidR="003320A2" w:rsidRDefault="003320A2" w:rsidP="002F30DC">
            <w:r>
              <w:t>campaignAmount</w:t>
            </w:r>
          </w:p>
        </w:tc>
        <w:tc>
          <w:tcPr>
            <w:tcW w:w="2212" w:type="dxa"/>
            <w:vAlign w:val="center"/>
          </w:tcPr>
          <w:p w14:paraId="26AE2BC9" w14:textId="4B28E3A4" w:rsidR="003320A2" w:rsidRDefault="003320A2" w:rsidP="002F30DC">
            <w:pPr>
              <w:rPr>
                <w:rFonts w:ascii="Menlo" w:hAnsi="Menlo" w:cs="Menlo"/>
                <w:color w:val="FFFFFF"/>
                <w:sz w:val="24"/>
                <w:szCs w:val="24"/>
              </w:rPr>
            </w:pPr>
            <w:r>
              <w:t>Double</w:t>
            </w:r>
          </w:p>
        </w:tc>
        <w:tc>
          <w:tcPr>
            <w:tcW w:w="1933" w:type="dxa"/>
            <w:vAlign w:val="center"/>
          </w:tcPr>
          <w:p w14:paraId="02D28355" w14:textId="5616C814" w:rsidR="003320A2" w:rsidRDefault="00395D1B" w:rsidP="002F30DC">
            <w:r>
              <w:t>Discount available in valU</w:t>
            </w:r>
          </w:p>
        </w:tc>
      </w:tr>
      <w:tr w:rsidR="00AD5315" w14:paraId="259F0160" w14:textId="77777777" w:rsidTr="002F30DC">
        <w:tc>
          <w:tcPr>
            <w:tcW w:w="3170" w:type="dxa"/>
            <w:vAlign w:val="center"/>
          </w:tcPr>
          <w:p w14:paraId="3CF8E407" w14:textId="066D134C" w:rsidR="00AD5315" w:rsidRDefault="00AD5315" w:rsidP="002F30DC">
            <w:r>
              <w:t>installment</w:t>
            </w:r>
            <w:r w:rsidR="00164AA0">
              <w:t>Plans</w:t>
            </w:r>
          </w:p>
        </w:tc>
        <w:tc>
          <w:tcPr>
            <w:tcW w:w="2212" w:type="dxa"/>
            <w:vAlign w:val="center"/>
          </w:tcPr>
          <w:p w14:paraId="3350A780" w14:textId="76E87CFA" w:rsidR="00164AA0" w:rsidRDefault="00164AA0" w:rsidP="002F30DC">
            <w:r>
              <w:t>[GDInstallmentPlan]</w:t>
            </w:r>
          </w:p>
        </w:tc>
        <w:tc>
          <w:tcPr>
            <w:tcW w:w="1933" w:type="dxa"/>
            <w:vAlign w:val="center"/>
          </w:tcPr>
          <w:p w14:paraId="3836B3DD" w14:textId="6CE9CB17" w:rsidR="00AD5315" w:rsidRDefault="00395D1B" w:rsidP="00164AA0">
            <w:pPr>
              <w:pStyle w:val="ListParagraph"/>
              <w:numPr>
                <w:ilvl w:val="2"/>
                <w:numId w:val="14"/>
              </w:numPr>
            </w:pPr>
            <w:r>
              <w:t>t</w:t>
            </w:r>
            <w:r w:rsidR="00164AA0">
              <w:t>enm</w:t>
            </w:r>
          </w:p>
        </w:tc>
      </w:tr>
    </w:tbl>
    <w:p w14:paraId="02E896A2" w14:textId="77777777" w:rsidR="0045360B" w:rsidRDefault="0045360B" w:rsidP="00BD7D49"/>
    <w:p w14:paraId="1C911144" w14:textId="77777777" w:rsidR="0045360B" w:rsidRDefault="0045360B" w:rsidP="00BD7D49"/>
    <w:p w14:paraId="0752306F" w14:textId="6D0D3734" w:rsidR="00787CE0" w:rsidRDefault="00787CE0" w:rsidP="00BD7D49">
      <w:r>
        <w:t>Example</w:t>
      </w:r>
      <w:r w:rsidR="00DD2D02">
        <w:t xml:space="preserve"> Swift</w:t>
      </w:r>
      <w:r>
        <w:t>:</w:t>
      </w:r>
      <w:bookmarkEnd w:id="25"/>
      <w:bookmarkEnd w:id="26"/>
    </w:p>
    <w:p w14:paraId="763648F2" w14:textId="5CE600F4" w:rsidR="00AD2EB9" w:rsidRDefault="00AD2EB9" w:rsidP="00EF6262"/>
    <w:p w14:paraId="7EBF6A2D" w14:textId="381D98AF" w:rsidR="000F2702" w:rsidRDefault="000F2702" w:rsidP="00EF6262">
      <w:r w:rsidRPr="000F2702">
        <w:t xml:space="preserve">     let details = GDInstallmentPlanDetails(customerIdentifier: </w:t>
      </w:r>
      <w:bookmarkStart w:id="41" w:name="OLE_LINK16"/>
      <w:bookmarkStart w:id="42" w:name="OLE_LINK17"/>
      <w:r w:rsidR="00E92E37">
        <w:t>String</w:t>
      </w:r>
      <w:bookmarkEnd w:id="41"/>
      <w:bookmarkEnd w:id="42"/>
      <w:r w:rsidRPr="000F2702">
        <w:t xml:space="preserve">, totalAmount: </w:t>
      </w:r>
      <w:bookmarkStart w:id="43" w:name="OLE_LINK18"/>
      <w:bookmarkStart w:id="44" w:name="OLE_LINK19"/>
      <w:r w:rsidR="00E92E37">
        <w:t>Double</w:t>
      </w:r>
      <w:bookmarkEnd w:id="43"/>
      <w:bookmarkEnd w:id="44"/>
      <w:r w:rsidRPr="000F2702">
        <w:t xml:space="preserve">, currency: </w:t>
      </w:r>
      <w:r w:rsidR="00E92E37">
        <w:t>String</w:t>
      </w:r>
      <w:r w:rsidRPr="000F2702">
        <w:t xml:space="preserve">, downPayment: </w:t>
      </w:r>
      <w:r w:rsidR="00E92E37">
        <w:t>Double</w:t>
      </w:r>
      <w:r w:rsidRPr="000F2702">
        <w:t>,</w:t>
      </w:r>
      <w:r w:rsidR="00E92E37">
        <w:t xml:space="preserve"> </w:t>
      </w:r>
      <w:r w:rsidRPr="000F2702">
        <w:t xml:space="preserve"> giftCardAmount: </w:t>
      </w:r>
      <w:r w:rsidR="00E92E37">
        <w:t>Double</w:t>
      </w:r>
      <w:r w:rsidRPr="000F2702">
        <w:t xml:space="preserve">, campaignAmount: </w:t>
      </w:r>
      <w:r w:rsidR="00E92E37">
        <w:t>Double</w:t>
      </w:r>
      <w:r w:rsidRPr="000F2702">
        <w:t xml:space="preserve">, adminFees: </w:t>
      </w:r>
      <w:r w:rsidR="00E92E37">
        <w:t>0</w:t>
      </w:r>
      <w:r w:rsidRPr="000F2702">
        <w:t>)</w:t>
      </w:r>
    </w:p>
    <w:p w14:paraId="1CFB1E2F" w14:textId="62774C50" w:rsidR="006D3581" w:rsidRDefault="006D3581" w:rsidP="00EF6262"/>
    <w:p w14:paraId="3DE1DE57" w14:textId="77777777" w:rsidR="00E92E37" w:rsidRPr="004562AD" w:rsidRDefault="00E92E37" w:rsidP="004562AD">
      <w:pPr>
        <w:shd w:val="clear" w:color="auto" w:fill="BFBFBF" w:themeFill="background1" w:themeFillShade="BF"/>
      </w:pPr>
      <w:r>
        <w:t xml:space="preserve">   </w:t>
      </w:r>
      <w:r w:rsidRPr="004562AD">
        <w:t>GeideaBNPLAPI.VALUGetInstallmentPlan(with: details, completion: { [self] response, error in</w:t>
      </w:r>
    </w:p>
    <w:p w14:paraId="1D1B7CB6" w14:textId="77777777" w:rsidR="00E92E37" w:rsidRPr="004562AD" w:rsidRDefault="00E92E37" w:rsidP="004562AD">
      <w:pPr>
        <w:shd w:val="clear" w:color="auto" w:fill="BFBFBF" w:themeFill="background1" w:themeFillShade="BF"/>
      </w:pPr>
      <w:r w:rsidRPr="004562AD">
        <w:t xml:space="preserve">                if let err = error {</w:t>
      </w:r>
    </w:p>
    <w:p w14:paraId="428C0212" w14:textId="77777777" w:rsidR="00E92E37" w:rsidRPr="004562AD" w:rsidRDefault="00E92E37" w:rsidP="004562AD">
      <w:pPr>
        <w:shd w:val="clear" w:color="auto" w:fill="BFBFBF" w:themeFill="background1" w:themeFillShade="BF"/>
      </w:pPr>
      <w:r w:rsidRPr="004562AD">
        <w:t xml:space="preserve">                    </w:t>
      </w:r>
    </w:p>
    <w:p w14:paraId="10384FF9" w14:textId="77777777" w:rsidR="00E92E37" w:rsidRPr="004562AD" w:rsidRDefault="00E92E37" w:rsidP="004562AD">
      <w:pPr>
        <w:shd w:val="clear" w:color="auto" w:fill="BFBFBF" w:themeFill="background1" w:themeFillShade="BF"/>
      </w:pPr>
      <w:r w:rsidRPr="004562AD">
        <w:t xml:space="preserve">                    if err.detailedResponseCode == "001" || err.detailedResponseCode == "005" || err.detailedResponseCode == "0013" {</w:t>
      </w:r>
    </w:p>
    <w:p w14:paraId="5B60B85B" w14:textId="6FB1D821" w:rsidR="00E92E37" w:rsidRPr="004562AD" w:rsidRDefault="00E92E37" w:rsidP="004562AD">
      <w:pPr>
        <w:shd w:val="clear" w:color="auto" w:fill="BFBFBF" w:themeFill="background1" w:themeFillShade="BF"/>
      </w:pPr>
      <w:r w:rsidRPr="004562AD">
        <w:t xml:space="preserve">                     // </w:t>
      </w:r>
      <w:r w:rsidR="00D85297" w:rsidRPr="004562AD">
        <w:t>complete the flow, show your failure screen. From this error the user cannot recover</w:t>
      </w:r>
    </w:p>
    <w:p w14:paraId="288D5E0A" w14:textId="77777777" w:rsidR="00E92E37" w:rsidRPr="004562AD" w:rsidRDefault="00E92E37" w:rsidP="004562AD">
      <w:pPr>
        <w:shd w:val="clear" w:color="auto" w:fill="BFBFBF" w:themeFill="background1" w:themeFillShade="BF"/>
      </w:pPr>
      <w:r w:rsidRPr="004562AD">
        <w:t xml:space="preserve">                        return</w:t>
      </w:r>
    </w:p>
    <w:p w14:paraId="6145CB7D" w14:textId="5430A1B9" w:rsidR="00E92E37" w:rsidRPr="004562AD" w:rsidRDefault="00E92E37" w:rsidP="004562AD">
      <w:pPr>
        <w:shd w:val="clear" w:color="auto" w:fill="BFBFBF" w:themeFill="background1" w:themeFillShade="BF"/>
      </w:pPr>
      <w:r w:rsidRPr="004562AD">
        <w:t xml:space="preserve">                    }                    </w:t>
      </w:r>
    </w:p>
    <w:p w14:paraId="4D9C5885" w14:textId="77777777" w:rsidR="00E92E37" w:rsidRPr="004562AD" w:rsidRDefault="00E92E37" w:rsidP="004562AD">
      <w:pPr>
        <w:shd w:val="clear" w:color="auto" w:fill="BFBFBF" w:themeFill="background1" w:themeFillShade="BF"/>
      </w:pPr>
      <w:r w:rsidRPr="004562AD">
        <w:t xml:space="preserve">                    </w:t>
      </w:r>
    </w:p>
    <w:p w14:paraId="40B4A65E" w14:textId="51CCFA93" w:rsidR="00170E6D" w:rsidRPr="004562AD" w:rsidRDefault="00E92E37" w:rsidP="004562AD">
      <w:pPr>
        <w:shd w:val="clear" w:color="auto" w:fill="BFBFBF" w:themeFill="background1" w:themeFillShade="BF"/>
      </w:pPr>
      <w:r w:rsidRPr="004562AD">
        <w:t xml:space="preserve">                    if err.isError &amp;&amp; !err.errors.isEmpty {</w:t>
      </w:r>
    </w:p>
    <w:p w14:paraId="00C48587" w14:textId="0688FFA8" w:rsidR="00E92E37" w:rsidRPr="004562AD" w:rsidRDefault="00170E6D" w:rsidP="004562AD">
      <w:pPr>
        <w:shd w:val="clear" w:color="auto" w:fill="BFBFBF" w:themeFill="background1" w:themeFillShade="BF"/>
        <w:ind w:left="720" w:firstLine="720"/>
      </w:pPr>
      <w:bookmarkStart w:id="45" w:name="OLE_LINK20"/>
      <w:bookmarkStart w:id="46" w:name="OLE_LINK21"/>
      <w:r w:rsidRPr="004562AD">
        <w:t>//Show in screen error from errors array</w:t>
      </w:r>
    </w:p>
    <w:bookmarkEnd w:id="45"/>
    <w:bookmarkEnd w:id="46"/>
    <w:p w14:paraId="0E433170" w14:textId="77777777" w:rsidR="00E92E37" w:rsidRPr="004562AD" w:rsidRDefault="00E92E37" w:rsidP="004562AD">
      <w:pPr>
        <w:shd w:val="clear" w:color="auto" w:fill="BFBFBF" w:themeFill="background1" w:themeFillShade="BF"/>
      </w:pPr>
      <w:r w:rsidRPr="004562AD">
        <w:t xml:space="preserve">                    } else {</w:t>
      </w:r>
    </w:p>
    <w:p w14:paraId="1247DDE0" w14:textId="7DFA4642" w:rsidR="00170E6D" w:rsidRPr="004562AD" w:rsidRDefault="00170E6D" w:rsidP="004562AD">
      <w:pPr>
        <w:shd w:val="clear" w:color="auto" w:fill="BFBFBF" w:themeFill="background1" w:themeFillShade="BF"/>
        <w:ind w:left="720" w:firstLine="720"/>
      </w:pPr>
      <w:r w:rsidRPr="004562AD">
        <w:t>//Show in screen error</w:t>
      </w:r>
    </w:p>
    <w:p w14:paraId="300BE55C" w14:textId="77777777" w:rsidR="00E92E37" w:rsidRPr="004562AD" w:rsidRDefault="00E92E37" w:rsidP="004562AD">
      <w:pPr>
        <w:shd w:val="clear" w:color="auto" w:fill="BFBFBF" w:themeFill="background1" w:themeFillShade="BF"/>
      </w:pPr>
      <w:r w:rsidRPr="004562AD">
        <w:t xml:space="preserve">                    }</w:t>
      </w:r>
    </w:p>
    <w:p w14:paraId="536AB743" w14:textId="77777777" w:rsidR="00E92E37" w:rsidRPr="004562AD" w:rsidRDefault="00E92E37" w:rsidP="004562AD">
      <w:pPr>
        <w:shd w:val="clear" w:color="auto" w:fill="BFBFBF" w:themeFill="background1" w:themeFillShade="BF"/>
      </w:pPr>
      <w:r w:rsidRPr="004562AD">
        <w:t xml:space="preserve">                    </w:t>
      </w:r>
    </w:p>
    <w:p w14:paraId="40057210" w14:textId="77777777" w:rsidR="00E92E37" w:rsidRPr="004562AD" w:rsidRDefault="00E92E37" w:rsidP="004562AD">
      <w:pPr>
        <w:shd w:val="clear" w:color="auto" w:fill="BFBFBF" w:themeFill="background1" w:themeFillShade="BF"/>
      </w:pPr>
      <w:r w:rsidRPr="004562AD">
        <w:t xml:space="preserve">                } else if let plans = response?.installmentPlans {</w:t>
      </w:r>
    </w:p>
    <w:p w14:paraId="1B2E66CE" w14:textId="25C12E78" w:rsidR="00E92E37" w:rsidRPr="004562AD" w:rsidRDefault="00E92E37" w:rsidP="004562AD">
      <w:pPr>
        <w:shd w:val="clear" w:color="auto" w:fill="BFBFBF" w:themeFill="background1" w:themeFillShade="BF"/>
      </w:pPr>
      <w:r w:rsidRPr="004562AD">
        <w:t xml:space="preserve">                    </w:t>
      </w:r>
      <w:r w:rsidR="001A63B6" w:rsidRPr="004562AD">
        <w:t xml:space="preserve">// </w:t>
      </w:r>
      <w:r w:rsidR="00170E6D" w:rsidRPr="004562AD">
        <w:t>SHOW sll the installment plans in a collectionview</w:t>
      </w:r>
    </w:p>
    <w:p w14:paraId="5E2AA568" w14:textId="77777777" w:rsidR="00E92E37" w:rsidRPr="004562AD" w:rsidRDefault="00E92E37" w:rsidP="004562AD">
      <w:pPr>
        <w:shd w:val="clear" w:color="auto" w:fill="BFBFBF" w:themeFill="background1" w:themeFillShade="BF"/>
      </w:pPr>
      <w:r w:rsidRPr="004562AD">
        <w:t xml:space="preserve">                }</w:t>
      </w:r>
    </w:p>
    <w:p w14:paraId="3C762AF4" w14:textId="725C2E82" w:rsidR="00E92E37" w:rsidRPr="004562AD" w:rsidRDefault="00E92E37" w:rsidP="004562AD">
      <w:pPr>
        <w:shd w:val="clear" w:color="auto" w:fill="BFBFBF" w:themeFill="background1" w:themeFillShade="BF"/>
      </w:pPr>
      <w:r w:rsidRPr="004562AD">
        <w:t xml:space="preserve">                             </w:t>
      </w:r>
    </w:p>
    <w:p w14:paraId="15B771A1" w14:textId="1C5A951B" w:rsidR="00E92E37" w:rsidRDefault="00E92E37" w:rsidP="004562AD">
      <w:pPr>
        <w:shd w:val="clear" w:color="auto" w:fill="BFBFBF" w:themeFill="background1" w:themeFillShade="BF"/>
      </w:pPr>
      <w:r w:rsidRPr="004562AD">
        <w:t xml:space="preserve">            })</w:t>
      </w:r>
    </w:p>
    <w:p w14:paraId="21591C0B" w14:textId="77777777" w:rsidR="00AD2EB9" w:rsidRPr="00D01DFF" w:rsidRDefault="00AD2EB9" w:rsidP="00EF6262"/>
    <w:p w14:paraId="6B8481D3" w14:textId="4C74FB51" w:rsidR="00D003ED" w:rsidRDefault="00BE4D65" w:rsidP="00BE4D65">
      <w:pPr>
        <w:pStyle w:val="Heading3"/>
        <w:ind w:left="270"/>
      </w:pPr>
      <w:bookmarkStart w:id="47" w:name="_Set_up_GeideaAPI"/>
      <w:bookmarkStart w:id="48" w:name="_Toc108787394"/>
      <w:bookmarkStart w:id="49" w:name="OLE_LINK66"/>
      <w:bookmarkStart w:id="50" w:name="OLE_LINK67"/>
      <w:bookmarkEnd w:id="47"/>
      <w:r>
        <w:t xml:space="preserve">2.2.3 </w:t>
      </w:r>
      <w:r w:rsidR="00D003ED">
        <w:t>Step 3</w:t>
      </w:r>
      <w:r w:rsidR="00EB5CF4">
        <w:t>:</w:t>
      </w:r>
      <w:r w:rsidR="00D003ED">
        <w:t xml:space="preserve"> Installment Plan selected</w:t>
      </w:r>
      <w:bookmarkEnd w:id="48"/>
    </w:p>
    <w:bookmarkEnd w:id="49"/>
    <w:bookmarkEnd w:id="50"/>
    <w:p w14:paraId="73AD33FE" w14:textId="77777777" w:rsidR="00A91B23" w:rsidRDefault="00A91B23" w:rsidP="00A91B23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FFFFFF"/>
          <w:sz w:val="24"/>
          <w:szCs w:val="24"/>
        </w:rPr>
      </w:pPr>
      <w:r>
        <w:rPr>
          <w:rFonts w:ascii="Helvetica" w:hAnsi="Helvetica" w:cs="Helvetica"/>
          <w:color w:val="6C7986"/>
          <w:sz w:val="24"/>
          <w:szCs w:val="24"/>
        </w:rPr>
        <w:t xml:space="preserve">     </w:t>
      </w:r>
    </w:p>
    <w:p w14:paraId="69D9E8DE" w14:textId="3D4F3F30" w:rsidR="00A91B23" w:rsidRDefault="00A91B23" w:rsidP="00A91B23">
      <w:pPr>
        <w:rPr>
          <w:rFonts w:ascii="Helvetica" w:hAnsi="Helvetica" w:cs="Helvetica"/>
          <w:color w:val="6C7986"/>
          <w:sz w:val="24"/>
          <w:szCs w:val="24"/>
        </w:rPr>
      </w:pPr>
      <w:bookmarkStart w:id="51" w:name="OLE_LINK88"/>
      <w:bookmarkStart w:id="52" w:name="OLE_LINK91"/>
      <w:r w:rsidRPr="00A91B23">
        <w:rPr>
          <w:rFonts w:ascii="Helvetica" w:hAnsi="Helvetica" w:cs="Helvetica"/>
          <w:color w:val="6C7986"/>
          <w:sz w:val="24"/>
          <w:szCs w:val="24"/>
        </w:rPr>
        <w:t xml:space="preserve">Use this method </w:t>
      </w:r>
      <w:r w:rsidR="00740021">
        <w:rPr>
          <w:rFonts w:ascii="Helvetica" w:hAnsi="Helvetica" w:cs="Helvetica"/>
          <w:color w:val="6C7986"/>
          <w:sz w:val="24"/>
          <w:szCs w:val="24"/>
        </w:rPr>
        <w:t>after</w:t>
      </w:r>
      <w:r w:rsidRPr="00A91B23">
        <w:rPr>
          <w:rFonts w:ascii="Helvetica" w:hAnsi="Helvetica" w:cs="Helvetica"/>
          <w:color w:val="6C7986"/>
          <w:sz w:val="24"/>
          <w:szCs w:val="24"/>
        </w:rPr>
        <w:t xml:space="preserve"> the </w:t>
      </w:r>
      <w:r w:rsidR="00336C83">
        <w:rPr>
          <w:rFonts w:ascii="Helvetica" w:hAnsi="Helvetica" w:cs="Helvetica"/>
          <w:color w:val="6C7986"/>
          <w:sz w:val="24"/>
          <w:szCs w:val="24"/>
        </w:rPr>
        <w:t>customer</w:t>
      </w:r>
      <w:r w:rsidRPr="00A91B23">
        <w:rPr>
          <w:rFonts w:ascii="Helvetica" w:hAnsi="Helvetica" w:cs="Helvetica"/>
          <w:color w:val="6C7986"/>
          <w:sz w:val="24"/>
          <w:szCs w:val="24"/>
        </w:rPr>
        <w:t xml:space="preserve"> selects an installment plan from table. Order will be </w:t>
      </w:r>
      <w:r w:rsidR="00EB5CF4" w:rsidRPr="00A91B23">
        <w:rPr>
          <w:rFonts w:ascii="Helvetica" w:hAnsi="Helvetica" w:cs="Helvetica"/>
          <w:color w:val="6C7986"/>
          <w:sz w:val="24"/>
          <w:szCs w:val="24"/>
        </w:rPr>
        <w:t>retrieved</w:t>
      </w:r>
      <w:r w:rsidRPr="00A91B23">
        <w:rPr>
          <w:rFonts w:ascii="Helvetica" w:hAnsi="Helvetica" w:cs="Helvetica"/>
          <w:color w:val="6C7986"/>
          <w:sz w:val="24"/>
          <w:szCs w:val="24"/>
        </w:rPr>
        <w:t xml:space="preserve"> in response</w:t>
      </w:r>
      <w:r w:rsidR="00740021">
        <w:rPr>
          <w:rFonts w:ascii="Helvetica" w:hAnsi="Helvetica" w:cs="Helvetica"/>
          <w:color w:val="6C7986"/>
          <w:sz w:val="24"/>
          <w:szCs w:val="24"/>
        </w:rPr>
        <w:t xml:space="preserve">. It is mandatory to have the order id for the rest Steps. The next step can be payment if </w:t>
      </w:r>
      <w:r w:rsidR="00336C83">
        <w:rPr>
          <w:rFonts w:ascii="Helvetica" w:hAnsi="Helvetica" w:cs="Helvetica"/>
          <w:color w:val="6C7986"/>
          <w:sz w:val="24"/>
          <w:szCs w:val="24"/>
        </w:rPr>
        <w:t>an admin fee or/and down payment must be paid by the customer or OTP Screen</w:t>
      </w:r>
    </w:p>
    <w:bookmarkEnd w:id="51"/>
    <w:bookmarkEnd w:id="52"/>
    <w:p w14:paraId="6B4EB1E5" w14:textId="450B84C5" w:rsidR="00695CBF" w:rsidRDefault="00695CBF" w:rsidP="00A91B23">
      <w:pPr>
        <w:rPr>
          <w:rFonts w:ascii="Helvetica" w:hAnsi="Helvetica" w:cs="Helvetica"/>
          <w:color w:val="6C7986"/>
          <w:sz w:val="24"/>
          <w:szCs w:val="24"/>
        </w:rPr>
      </w:pPr>
    </w:p>
    <w:p w14:paraId="65F146AA" w14:textId="77777777" w:rsidR="00695CBF" w:rsidRDefault="00695CBF" w:rsidP="00A91B23"/>
    <w:p w14:paraId="38FD42EA" w14:textId="51F823BB" w:rsidR="00AB758F" w:rsidRDefault="00695CBF" w:rsidP="00C00CAA">
      <w:r>
        <w:lastRenderedPageBreak/>
        <w:t>Below you can find the parameters for</w:t>
      </w:r>
      <w:r w:rsidR="00AC6047">
        <w:t xml:space="preserve"> </w:t>
      </w:r>
      <w:r w:rsidR="00AC6047" w:rsidRPr="00AC6047">
        <w:t>GDVALUInstallmentPlanSelectedDetails</w:t>
      </w:r>
    </w:p>
    <w:p w14:paraId="45BCDD80" w14:textId="798A6198" w:rsidR="00B32030" w:rsidRDefault="00B32030" w:rsidP="00C00CAA"/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369"/>
        <w:gridCol w:w="2775"/>
        <w:gridCol w:w="4632"/>
      </w:tblGrid>
      <w:tr w:rsidR="00855275" w14:paraId="511F94A6" w14:textId="77777777" w:rsidTr="001B5E2E">
        <w:tc>
          <w:tcPr>
            <w:tcW w:w="2471" w:type="dxa"/>
          </w:tcPr>
          <w:p w14:paraId="5DD662A0" w14:textId="7CD7FE92" w:rsidR="00B32030" w:rsidRDefault="009E6E49" w:rsidP="00C00CAA">
            <w:pPr>
              <w:rPr>
                <w:color w:val="auto"/>
              </w:rPr>
            </w:pPr>
            <w:bookmarkStart w:id="53" w:name="_Hlk105074648"/>
            <w:r>
              <w:rPr>
                <w:color w:val="auto"/>
              </w:rPr>
              <w:t>customerIdentifier</w:t>
            </w:r>
            <w:r w:rsidR="009E393F">
              <w:rPr>
                <w:color w:val="auto"/>
              </w:rPr>
              <w:t xml:space="preserve"> </w:t>
            </w:r>
          </w:p>
        </w:tc>
        <w:tc>
          <w:tcPr>
            <w:tcW w:w="1716" w:type="dxa"/>
          </w:tcPr>
          <w:p w14:paraId="049289C4" w14:textId="73F5527C" w:rsidR="00B32030" w:rsidRDefault="009E6E49" w:rsidP="00C00CAA">
            <w:pPr>
              <w:rPr>
                <w:color w:val="auto"/>
              </w:rPr>
            </w:pPr>
            <w:bookmarkStart w:id="54" w:name="OLE_LINK102"/>
            <w:bookmarkStart w:id="55" w:name="OLE_LINK103"/>
            <w:r>
              <w:rPr>
                <w:color w:val="auto"/>
              </w:rPr>
              <w:t>String</w:t>
            </w:r>
            <w:bookmarkEnd w:id="54"/>
            <w:bookmarkEnd w:id="55"/>
          </w:p>
        </w:tc>
        <w:tc>
          <w:tcPr>
            <w:tcW w:w="5589" w:type="dxa"/>
          </w:tcPr>
          <w:p w14:paraId="7B16FE7E" w14:textId="68998454" w:rsidR="00B32030" w:rsidRPr="009E393F" w:rsidRDefault="00B32030" w:rsidP="00B32030">
            <w:pPr>
              <w:rPr>
                <w:color w:val="auto"/>
                <w:sz w:val="20"/>
                <w:szCs w:val="20"/>
              </w:rPr>
            </w:pPr>
            <w:r w:rsidRPr="009E393F">
              <w:rPr>
                <w:color w:val="auto"/>
                <w:sz w:val="20"/>
                <w:szCs w:val="20"/>
              </w:rPr>
              <w:t xml:space="preserve">amount: Double – 2 </w:t>
            </w:r>
            <w:r w:rsidR="009E393F">
              <w:rPr>
                <w:color w:val="auto"/>
                <w:sz w:val="20"/>
                <w:szCs w:val="20"/>
              </w:rPr>
              <w:t>decimals</w:t>
            </w:r>
            <w:r w:rsidRPr="009E393F">
              <w:rPr>
                <w:color w:val="auto"/>
                <w:sz w:val="20"/>
                <w:szCs w:val="20"/>
              </w:rPr>
              <w:t xml:space="preserve"> </w:t>
            </w:r>
            <w:bookmarkStart w:id="56" w:name="OLE_LINK117"/>
            <w:bookmarkStart w:id="57" w:name="OLE_LINK118"/>
            <w:r w:rsidRPr="009E393F">
              <w:rPr>
                <w:color w:val="auto"/>
                <w:sz w:val="20"/>
                <w:szCs w:val="20"/>
              </w:rPr>
              <w:t xml:space="preserve">e.g., </w:t>
            </w:r>
            <w:bookmarkEnd w:id="56"/>
            <w:bookmarkEnd w:id="57"/>
            <w:r w:rsidRPr="009E393F">
              <w:rPr>
                <w:color w:val="auto"/>
                <w:sz w:val="20"/>
                <w:szCs w:val="20"/>
              </w:rPr>
              <w:t>2.45</w:t>
            </w:r>
          </w:p>
          <w:p w14:paraId="04BBDE6D" w14:textId="18259B5D" w:rsidR="00B32030" w:rsidRDefault="00B32030" w:rsidP="00B32030">
            <w:pPr>
              <w:rPr>
                <w:color w:val="auto"/>
              </w:rPr>
            </w:pPr>
            <w:r w:rsidRPr="009E393F">
              <w:rPr>
                <w:color w:val="auto"/>
                <w:sz w:val="20"/>
                <w:szCs w:val="20"/>
              </w:rPr>
              <w:t>currency: String – 3 letters code e.g., SAR</w:t>
            </w:r>
            <w:r w:rsidR="009E393F" w:rsidRPr="009E393F">
              <w:rPr>
                <w:color w:val="auto"/>
                <w:sz w:val="20"/>
                <w:szCs w:val="20"/>
              </w:rPr>
              <w:t>/EGP must be one of your config currencies</w:t>
            </w:r>
            <w:r w:rsidR="009E393F">
              <w:rPr>
                <w:color w:val="auto"/>
              </w:rPr>
              <w:t xml:space="preserve"> </w:t>
            </w:r>
          </w:p>
        </w:tc>
      </w:tr>
      <w:tr w:rsidR="00855275" w14:paraId="4D6A72C3" w14:textId="77777777" w:rsidTr="001B5E2E">
        <w:tc>
          <w:tcPr>
            <w:tcW w:w="2471" w:type="dxa"/>
          </w:tcPr>
          <w:p w14:paraId="4396943F" w14:textId="5847BFAC" w:rsidR="009E393F" w:rsidRDefault="00AE6A99" w:rsidP="00C00CAA">
            <w:pPr>
              <w:rPr>
                <w:color w:val="auto"/>
              </w:rPr>
            </w:pPr>
            <w:bookmarkStart w:id="58" w:name="OLE_LINK100"/>
            <w:bookmarkStart w:id="59" w:name="OLE_LINK101"/>
            <w:r>
              <w:rPr>
                <w:color w:val="auto"/>
              </w:rPr>
              <w:t>totalAmount</w:t>
            </w:r>
            <w:bookmarkEnd w:id="58"/>
            <w:bookmarkEnd w:id="59"/>
          </w:p>
        </w:tc>
        <w:tc>
          <w:tcPr>
            <w:tcW w:w="1716" w:type="dxa"/>
          </w:tcPr>
          <w:p w14:paraId="02C21CF7" w14:textId="37D2F8F5" w:rsidR="009E393F" w:rsidRDefault="00BF187C" w:rsidP="00C00CAA">
            <w:pPr>
              <w:rPr>
                <w:color w:val="auto"/>
              </w:rPr>
            </w:pPr>
            <w:r>
              <w:rPr>
                <w:color w:val="auto"/>
              </w:rPr>
              <w:t>Double</w:t>
            </w:r>
          </w:p>
        </w:tc>
        <w:tc>
          <w:tcPr>
            <w:tcW w:w="5589" w:type="dxa"/>
          </w:tcPr>
          <w:p w14:paraId="3C72928C" w14:textId="62D5B2D5" w:rsidR="009E393F" w:rsidRDefault="009E393F" w:rsidP="00C00CAA">
            <w:pPr>
              <w:rPr>
                <w:color w:val="auto"/>
              </w:rPr>
            </w:pPr>
            <w:r>
              <w:rPr>
                <w:color w:val="auto"/>
              </w:rPr>
              <w:t xml:space="preserve">cardNumber: String – user card number </w:t>
            </w:r>
          </w:p>
          <w:p w14:paraId="1EF07553" w14:textId="3C9755E1" w:rsidR="009E393F" w:rsidRDefault="009E393F" w:rsidP="00C00CAA">
            <w:pPr>
              <w:rPr>
                <w:color w:val="auto"/>
              </w:rPr>
            </w:pPr>
            <w:r>
              <w:rPr>
                <w:color w:val="auto"/>
              </w:rPr>
              <w:t xml:space="preserve">cardHolderName: String – max 255 chars </w:t>
            </w:r>
          </w:p>
          <w:p w14:paraId="512A729A" w14:textId="05615ED8" w:rsidR="009E393F" w:rsidRDefault="009E393F" w:rsidP="00C00CAA">
            <w:pPr>
              <w:rPr>
                <w:color w:val="auto"/>
              </w:rPr>
            </w:pPr>
            <w:r>
              <w:rPr>
                <w:color w:val="auto"/>
              </w:rPr>
              <w:t xml:space="preserve">cvv: </w:t>
            </w:r>
            <w:bookmarkStart w:id="60" w:name="OLE_LINK121"/>
            <w:bookmarkStart w:id="61" w:name="OLE_LINK122"/>
            <w:r>
              <w:rPr>
                <w:color w:val="auto"/>
              </w:rPr>
              <w:t>String</w:t>
            </w:r>
            <w:bookmarkEnd w:id="60"/>
            <w:bookmarkEnd w:id="61"/>
            <w:r>
              <w:rPr>
                <w:color w:val="auto"/>
              </w:rPr>
              <w:t xml:space="preserve"> – 3 or 4 (amex) letters</w:t>
            </w:r>
          </w:p>
          <w:p w14:paraId="256E039B" w14:textId="082CF50A" w:rsidR="009E393F" w:rsidRDefault="009E393F" w:rsidP="00C00CAA">
            <w:pPr>
              <w:rPr>
                <w:color w:val="auto"/>
              </w:rPr>
            </w:pPr>
            <w:r>
              <w:rPr>
                <w:color w:val="auto"/>
              </w:rPr>
              <w:t>expiryMonth: Int – digits from 1 to 12</w:t>
            </w:r>
          </w:p>
          <w:p w14:paraId="25EED9D4" w14:textId="208141C4" w:rsidR="009E393F" w:rsidRDefault="009E393F" w:rsidP="00C00CAA">
            <w:pPr>
              <w:rPr>
                <w:color w:val="auto"/>
              </w:rPr>
            </w:pPr>
            <w:r>
              <w:rPr>
                <w:color w:val="auto"/>
              </w:rPr>
              <w:t>expiryYear: Int – digits from 1 to 99</w:t>
            </w:r>
          </w:p>
          <w:p w14:paraId="6BDDEEAB" w14:textId="79B810EB" w:rsidR="009E393F" w:rsidRDefault="009E393F" w:rsidP="00C00CAA">
            <w:pPr>
              <w:rPr>
                <w:color w:val="auto"/>
              </w:rPr>
            </w:pPr>
          </w:p>
        </w:tc>
      </w:tr>
      <w:tr w:rsidR="0000104D" w14:paraId="72C1C143" w14:textId="77777777" w:rsidTr="001B5E2E">
        <w:tc>
          <w:tcPr>
            <w:tcW w:w="2471" w:type="dxa"/>
          </w:tcPr>
          <w:p w14:paraId="07C17AF6" w14:textId="2E4877BF" w:rsidR="00C2603D" w:rsidRPr="00C2603D" w:rsidRDefault="00BF187C" w:rsidP="00C00CAA">
            <w:pPr>
              <w:rPr>
                <w:color w:val="auto"/>
                <w:sz w:val="16"/>
                <w:szCs w:val="16"/>
              </w:rPr>
            </w:pPr>
            <w:bookmarkStart w:id="62" w:name="OLE_LINK104"/>
            <w:bookmarkStart w:id="63" w:name="OLE_LINK105"/>
            <w:r>
              <w:rPr>
                <w:color w:val="auto"/>
              </w:rPr>
              <w:t>curency</w:t>
            </w:r>
            <w:bookmarkEnd w:id="62"/>
            <w:bookmarkEnd w:id="63"/>
          </w:p>
        </w:tc>
        <w:tc>
          <w:tcPr>
            <w:tcW w:w="1716" w:type="dxa"/>
          </w:tcPr>
          <w:p w14:paraId="2496D3DC" w14:textId="318BC568" w:rsidR="00C2603D" w:rsidRPr="00855275" w:rsidRDefault="00BF187C" w:rsidP="00C00CAA">
            <w:pPr>
              <w:rPr>
                <w:color w:val="auto"/>
                <w:sz w:val="16"/>
                <w:szCs w:val="16"/>
              </w:rPr>
            </w:pPr>
            <w:bookmarkStart w:id="64" w:name="OLE_LINK124"/>
            <w:bookmarkStart w:id="65" w:name="OLE_LINK125"/>
            <w:r>
              <w:rPr>
                <w:color w:val="auto"/>
              </w:rPr>
              <w:t>String</w:t>
            </w:r>
            <w:bookmarkEnd w:id="64"/>
            <w:bookmarkEnd w:id="65"/>
          </w:p>
        </w:tc>
        <w:tc>
          <w:tcPr>
            <w:tcW w:w="5589" w:type="dxa"/>
          </w:tcPr>
          <w:p w14:paraId="494A6401" w14:textId="59A836BA" w:rsidR="00C2603D" w:rsidRPr="00BF187C" w:rsidRDefault="00C2603D" w:rsidP="00BF187C">
            <w:pPr>
              <w:rPr>
                <w:sz w:val="16"/>
                <w:szCs w:val="16"/>
              </w:rPr>
            </w:pPr>
          </w:p>
        </w:tc>
      </w:tr>
      <w:tr w:rsidR="00553C4A" w14:paraId="40268DE9" w14:textId="77777777" w:rsidTr="001B5E2E">
        <w:tc>
          <w:tcPr>
            <w:tcW w:w="2471" w:type="dxa"/>
          </w:tcPr>
          <w:p w14:paraId="0E20273F" w14:textId="470216B2" w:rsidR="00553C4A" w:rsidRPr="00855275" w:rsidRDefault="00553C4A" w:rsidP="00553C4A">
            <w:pPr>
              <w:rPr>
                <w:color w:val="auto"/>
                <w:sz w:val="16"/>
                <w:szCs w:val="16"/>
              </w:rPr>
            </w:pPr>
            <w:bookmarkStart w:id="66" w:name="OLE_LINK106"/>
            <w:bookmarkStart w:id="67" w:name="OLE_LINK107"/>
            <w:bookmarkEnd w:id="53"/>
            <w:r>
              <w:rPr>
                <w:color w:val="auto"/>
              </w:rPr>
              <w:t>adminFees</w:t>
            </w:r>
            <w:bookmarkEnd w:id="66"/>
            <w:bookmarkEnd w:id="67"/>
          </w:p>
        </w:tc>
        <w:tc>
          <w:tcPr>
            <w:tcW w:w="1716" w:type="dxa"/>
          </w:tcPr>
          <w:p w14:paraId="028E51C4" w14:textId="31983F7E" w:rsidR="00553C4A" w:rsidRDefault="00553C4A" w:rsidP="00553C4A">
            <w:pPr>
              <w:rPr>
                <w:color w:val="auto"/>
              </w:rPr>
            </w:pPr>
            <w:bookmarkStart w:id="68" w:name="OLE_LINK108"/>
            <w:bookmarkStart w:id="69" w:name="OLE_LINK109"/>
            <w:r>
              <w:rPr>
                <w:color w:val="auto"/>
              </w:rPr>
              <w:t>Double</w:t>
            </w:r>
            <w:bookmarkEnd w:id="68"/>
            <w:bookmarkEnd w:id="69"/>
          </w:p>
        </w:tc>
        <w:tc>
          <w:tcPr>
            <w:tcW w:w="5589" w:type="dxa"/>
          </w:tcPr>
          <w:p w14:paraId="28E37052" w14:textId="3F094D5D" w:rsidR="00553C4A" w:rsidRDefault="00553C4A" w:rsidP="00553C4A">
            <w:pPr>
              <w:rPr>
                <w:color w:val="auto"/>
              </w:rPr>
            </w:pPr>
            <w:r>
              <w:rPr>
                <w:color w:val="auto"/>
              </w:rPr>
              <w:t>Obtained from GDInstallmentPlan list, selected by the customer at Step 2</w:t>
            </w:r>
          </w:p>
        </w:tc>
      </w:tr>
      <w:tr w:rsidR="00553C4A" w14:paraId="55151BB8" w14:textId="77777777" w:rsidTr="001B5E2E">
        <w:tc>
          <w:tcPr>
            <w:tcW w:w="2471" w:type="dxa"/>
          </w:tcPr>
          <w:p w14:paraId="221EE8BB" w14:textId="32FC1203" w:rsidR="00553C4A" w:rsidRPr="00855275" w:rsidRDefault="00553C4A" w:rsidP="00553C4A">
            <w:pPr>
              <w:rPr>
                <w:color w:val="auto"/>
                <w:sz w:val="16"/>
                <w:szCs w:val="16"/>
              </w:rPr>
            </w:pPr>
            <w:bookmarkStart w:id="70" w:name="OLE_LINK110"/>
            <w:bookmarkStart w:id="71" w:name="OLE_LINK111"/>
            <w:r>
              <w:rPr>
                <w:color w:val="auto"/>
              </w:rPr>
              <w:t>downPayment</w:t>
            </w:r>
            <w:bookmarkEnd w:id="70"/>
            <w:bookmarkEnd w:id="71"/>
          </w:p>
        </w:tc>
        <w:tc>
          <w:tcPr>
            <w:tcW w:w="1716" w:type="dxa"/>
          </w:tcPr>
          <w:p w14:paraId="16D3138B" w14:textId="7B5E7CA8" w:rsidR="00553C4A" w:rsidRPr="00855275" w:rsidRDefault="00553C4A" w:rsidP="00553C4A">
            <w:pPr>
              <w:rPr>
                <w:color w:val="auto"/>
                <w:sz w:val="16"/>
                <w:szCs w:val="16"/>
              </w:rPr>
            </w:pPr>
            <w:bookmarkStart w:id="72" w:name="OLE_LINK112"/>
            <w:bookmarkStart w:id="73" w:name="OLE_LINK113"/>
            <w:r>
              <w:rPr>
                <w:color w:val="auto"/>
              </w:rPr>
              <w:t>Double</w:t>
            </w:r>
            <w:bookmarkEnd w:id="72"/>
            <w:bookmarkEnd w:id="73"/>
          </w:p>
        </w:tc>
        <w:tc>
          <w:tcPr>
            <w:tcW w:w="5589" w:type="dxa"/>
          </w:tcPr>
          <w:p w14:paraId="3AA18B85" w14:textId="0B1D673D" w:rsidR="00553C4A" w:rsidRDefault="00553C4A" w:rsidP="00553C4A">
            <w:pPr>
              <w:rPr>
                <w:color w:val="auto"/>
              </w:rPr>
            </w:pPr>
            <w:r>
              <w:rPr>
                <w:color w:val="auto"/>
                <w:sz w:val="16"/>
                <w:szCs w:val="16"/>
              </w:rPr>
              <w:t>Down payment from customer input</w:t>
            </w:r>
          </w:p>
        </w:tc>
      </w:tr>
      <w:tr w:rsidR="00553C4A" w14:paraId="437AB5FD" w14:textId="77777777" w:rsidTr="001B5E2E">
        <w:tc>
          <w:tcPr>
            <w:tcW w:w="2471" w:type="dxa"/>
          </w:tcPr>
          <w:p w14:paraId="5CCBA46A" w14:textId="74793C74" w:rsidR="00553C4A" w:rsidRDefault="00553C4A" w:rsidP="00553C4A">
            <w:pPr>
              <w:rPr>
                <w:color w:val="auto"/>
              </w:rPr>
            </w:pPr>
            <w:bookmarkStart w:id="74" w:name="_Hlk105076705"/>
            <w:r>
              <w:rPr>
                <w:color w:val="auto"/>
              </w:rPr>
              <w:t>giftCardAmount</w:t>
            </w:r>
          </w:p>
        </w:tc>
        <w:tc>
          <w:tcPr>
            <w:tcW w:w="1716" w:type="dxa"/>
          </w:tcPr>
          <w:p w14:paraId="0B6F55AC" w14:textId="1F0B71E3" w:rsidR="00553C4A" w:rsidRDefault="00553C4A" w:rsidP="00553C4A">
            <w:pPr>
              <w:rPr>
                <w:color w:val="auto"/>
              </w:rPr>
            </w:pPr>
            <w:r>
              <w:rPr>
                <w:color w:val="auto"/>
              </w:rPr>
              <w:t>Double</w:t>
            </w:r>
          </w:p>
        </w:tc>
        <w:tc>
          <w:tcPr>
            <w:tcW w:w="5589" w:type="dxa"/>
          </w:tcPr>
          <w:p w14:paraId="49364ED2" w14:textId="43AB9EB3" w:rsidR="00553C4A" w:rsidRDefault="00553C4A" w:rsidP="00553C4A">
            <w:pPr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From user input</w:t>
            </w:r>
          </w:p>
        </w:tc>
      </w:tr>
      <w:bookmarkEnd w:id="74"/>
      <w:tr w:rsidR="00553C4A" w14:paraId="54B61DE3" w14:textId="77777777" w:rsidTr="001B5E2E">
        <w:tc>
          <w:tcPr>
            <w:tcW w:w="2471" w:type="dxa"/>
          </w:tcPr>
          <w:p w14:paraId="07F87BE8" w14:textId="2A32AA19" w:rsidR="00553C4A" w:rsidRDefault="00553C4A" w:rsidP="00553C4A">
            <w:pPr>
              <w:rPr>
                <w:color w:val="auto"/>
              </w:rPr>
            </w:pPr>
            <w:r>
              <w:rPr>
                <w:color w:val="auto"/>
              </w:rPr>
              <w:t>campaingAmount</w:t>
            </w:r>
          </w:p>
        </w:tc>
        <w:tc>
          <w:tcPr>
            <w:tcW w:w="1716" w:type="dxa"/>
          </w:tcPr>
          <w:p w14:paraId="62B6313F" w14:textId="4E9C3F69" w:rsidR="00553C4A" w:rsidRDefault="00553C4A" w:rsidP="00553C4A">
            <w:pPr>
              <w:rPr>
                <w:color w:val="auto"/>
              </w:rPr>
            </w:pPr>
            <w:r>
              <w:rPr>
                <w:color w:val="auto"/>
              </w:rPr>
              <w:t>Double</w:t>
            </w:r>
          </w:p>
        </w:tc>
        <w:tc>
          <w:tcPr>
            <w:tcW w:w="5589" w:type="dxa"/>
          </w:tcPr>
          <w:p w14:paraId="028C200C" w14:textId="4BCCB7F7" w:rsidR="00553C4A" w:rsidRDefault="00553C4A" w:rsidP="00553C4A">
            <w:pPr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From user input</w:t>
            </w:r>
          </w:p>
        </w:tc>
      </w:tr>
      <w:tr w:rsidR="00553C4A" w14:paraId="0BE61908" w14:textId="77777777" w:rsidTr="001B5E2E">
        <w:tc>
          <w:tcPr>
            <w:tcW w:w="2471" w:type="dxa"/>
          </w:tcPr>
          <w:p w14:paraId="69FA2C50" w14:textId="46EC5491" w:rsidR="00553C4A" w:rsidRPr="00855275" w:rsidRDefault="00553C4A" w:rsidP="00553C4A">
            <w:pPr>
              <w:rPr>
                <w:color w:val="auto"/>
                <w:sz w:val="16"/>
                <w:szCs w:val="16"/>
              </w:rPr>
            </w:pPr>
            <w:bookmarkStart w:id="75" w:name="_Hlk105076793"/>
            <w:r>
              <w:rPr>
                <w:color w:val="auto"/>
                <w:sz w:val="16"/>
                <w:szCs w:val="16"/>
              </w:rPr>
              <w:t>tenure</w:t>
            </w:r>
          </w:p>
        </w:tc>
        <w:tc>
          <w:tcPr>
            <w:tcW w:w="1716" w:type="dxa"/>
          </w:tcPr>
          <w:p w14:paraId="3D82F3F2" w14:textId="41D2B595" w:rsidR="00553C4A" w:rsidRPr="00855275" w:rsidRDefault="00553C4A" w:rsidP="00553C4A">
            <w:pPr>
              <w:rPr>
                <w:color w:val="auto"/>
                <w:sz w:val="16"/>
                <w:szCs w:val="16"/>
              </w:rPr>
            </w:pPr>
            <w:r>
              <w:rPr>
                <w:color w:val="auto"/>
              </w:rPr>
              <w:t>Int</w:t>
            </w:r>
          </w:p>
        </w:tc>
        <w:tc>
          <w:tcPr>
            <w:tcW w:w="5589" w:type="dxa"/>
          </w:tcPr>
          <w:p w14:paraId="63D5608E" w14:textId="1B6005BE" w:rsidR="00553C4A" w:rsidRPr="0000104D" w:rsidRDefault="00553C4A" w:rsidP="00553C4A">
            <w:pPr>
              <w:rPr>
                <w:color w:val="auto"/>
                <w:sz w:val="16"/>
                <w:szCs w:val="16"/>
              </w:rPr>
            </w:pPr>
            <w:r>
              <w:rPr>
                <w:color w:val="auto"/>
              </w:rPr>
              <w:t>Obtained from GDInstallmentPlan list, selected by the customer at Step 2</w:t>
            </w:r>
          </w:p>
        </w:tc>
      </w:tr>
      <w:tr w:rsidR="00553C4A" w14:paraId="5608B520" w14:textId="77777777" w:rsidTr="001B5E2E">
        <w:tc>
          <w:tcPr>
            <w:tcW w:w="2471" w:type="dxa"/>
          </w:tcPr>
          <w:p w14:paraId="25B754EC" w14:textId="21FC7821" w:rsidR="00553C4A" w:rsidRPr="000D32E6" w:rsidRDefault="00553C4A" w:rsidP="00553C4A">
            <w:pPr>
              <w:rPr>
                <w:color w:val="auto"/>
                <w:sz w:val="16"/>
                <w:szCs w:val="16"/>
              </w:rPr>
            </w:pPr>
            <w:bookmarkStart w:id="76" w:name="OLE_LINK126"/>
            <w:bookmarkStart w:id="77" w:name="OLE_LINK127"/>
            <w:bookmarkStart w:id="78" w:name="_Hlk105076889"/>
            <w:bookmarkEnd w:id="75"/>
            <w:r>
              <w:rPr>
                <w:color w:val="auto"/>
                <w:sz w:val="16"/>
                <w:szCs w:val="16"/>
              </w:rPr>
              <w:t xml:space="preserve">merchantReferenceId </w:t>
            </w:r>
            <w:r w:rsidRPr="000D32E6">
              <w:rPr>
                <w:color w:val="auto"/>
                <w:sz w:val="16"/>
                <w:szCs w:val="16"/>
              </w:rPr>
              <w:t>*Optional*</w:t>
            </w:r>
            <w:bookmarkEnd w:id="76"/>
            <w:bookmarkEnd w:id="77"/>
          </w:p>
        </w:tc>
        <w:tc>
          <w:tcPr>
            <w:tcW w:w="1716" w:type="dxa"/>
          </w:tcPr>
          <w:p w14:paraId="0541A673" w14:textId="31557ECD" w:rsidR="00553C4A" w:rsidRPr="00855275" w:rsidRDefault="00553C4A" w:rsidP="00553C4A">
            <w:pPr>
              <w:rPr>
                <w:color w:val="auto"/>
                <w:sz w:val="16"/>
                <w:szCs w:val="16"/>
              </w:rPr>
            </w:pPr>
            <w:bookmarkStart w:id="79" w:name="OLE_LINK128"/>
            <w:bookmarkStart w:id="80" w:name="OLE_LINK129"/>
            <w:r>
              <w:rPr>
                <w:color w:val="auto"/>
              </w:rPr>
              <w:t>String</w:t>
            </w:r>
            <w:bookmarkEnd w:id="79"/>
            <w:bookmarkEnd w:id="80"/>
          </w:p>
        </w:tc>
        <w:tc>
          <w:tcPr>
            <w:tcW w:w="5589" w:type="dxa"/>
          </w:tcPr>
          <w:p w14:paraId="429B2C8B" w14:textId="5B2969F8" w:rsidR="00553C4A" w:rsidRPr="00553C4A" w:rsidRDefault="00553C4A" w:rsidP="00553C4A">
            <w:pPr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Part of Order details</w:t>
            </w:r>
          </w:p>
        </w:tc>
      </w:tr>
      <w:bookmarkEnd w:id="78"/>
      <w:tr w:rsidR="00553C4A" w14:paraId="7ADAC8B1" w14:textId="77777777" w:rsidTr="001B5E2E">
        <w:tc>
          <w:tcPr>
            <w:tcW w:w="2471" w:type="dxa"/>
          </w:tcPr>
          <w:p w14:paraId="0D445D6A" w14:textId="3A80D2EE" w:rsidR="00553C4A" w:rsidRDefault="00553C4A" w:rsidP="00553C4A">
            <w:pPr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 xml:space="preserve">callbakURL </w:t>
            </w:r>
            <w:bookmarkStart w:id="81" w:name="OLE_LINK134"/>
            <w:bookmarkStart w:id="82" w:name="OLE_LINK135"/>
            <w:r w:rsidRPr="000D32E6">
              <w:rPr>
                <w:color w:val="auto"/>
                <w:sz w:val="16"/>
                <w:szCs w:val="16"/>
              </w:rPr>
              <w:t>*Optional*</w:t>
            </w:r>
            <w:bookmarkEnd w:id="81"/>
            <w:bookmarkEnd w:id="82"/>
          </w:p>
        </w:tc>
        <w:tc>
          <w:tcPr>
            <w:tcW w:w="1716" w:type="dxa"/>
          </w:tcPr>
          <w:p w14:paraId="12C0540C" w14:textId="1A8AEA2E" w:rsidR="00553C4A" w:rsidRDefault="00553C4A" w:rsidP="00553C4A">
            <w:pPr>
              <w:rPr>
                <w:color w:val="auto"/>
              </w:rPr>
            </w:pPr>
            <w:r>
              <w:rPr>
                <w:color w:val="auto"/>
              </w:rPr>
              <w:t>String</w:t>
            </w:r>
          </w:p>
        </w:tc>
        <w:tc>
          <w:tcPr>
            <w:tcW w:w="5589" w:type="dxa"/>
          </w:tcPr>
          <w:p w14:paraId="77650E19" w14:textId="31EFDC9F" w:rsidR="00553C4A" w:rsidRDefault="00553C4A" w:rsidP="00553C4A">
            <w:pPr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Part of Order details</w:t>
            </w:r>
          </w:p>
        </w:tc>
      </w:tr>
      <w:tr w:rsidR="00553C4A" w14:paraId="38502785" w14:textId="77777777" w:rsidTr="001B5E2E">
        <w:tc>
          <w:tcPr>
            <w:tcW w:w="2471" w:type="dxa"/>
          </w:tcPr>
          <w:p w14:paraId="7045555A" w14:textId="3540CAB1" w:rsidR="00553C4A" w:rsidRDefault="00553C4A" w:rsidP="00553C4A">
            <w:pPr>
              <w:rPr>
                <w:color w:val="auto"/>
                <w:sz w:val="16"/>
                <w:szCs w:val="16"/>
              </w:rPr>
            </w:pPr>
            <w:bookmarkStart w:id="83" w:name="_Hlk105076924"/>
            <w:r>
              <w:rPr>
                <w:color w:val="auto"/>
                <w:sz w:val="16"/>
                <w:szCs w:val="16"/>
              </w:rPr>
              <w:t>biilingAddress</w:t>
            </w:r>
            <w:r w:rsidR="00A708AF">
              <w:rPr>
                <w:color w:val="auto"/>
                <w:sz w:val="16"/>
                <w:szCs w:val="16"/>
              </w:rPr>
              <w:t xml:space="preserve"> </w:t>
            </w:r>
            <w:r w:rsidR="00A708AF" w:rsidRPr="000D32E6">
              <w:rPr>
                <w:color w:val="auto"/>
                <w:sz w:val="16"/>
                <w:szCs w:val="16"/>
              </w:rPr>
              <w:t>*Optional*</w:t>
            </w:r>
          </w:p>
        </w:tc>
        <w:tc>
          <w:tcPr>
            <w:tcW w:w="1716" w:type="dxa"/>
          </w:tcPr>
          <w:p w14:paraId="2EE86132" w14:textId="2F69F224" w:rsidR="00553C4A" w:rsidRDefault="00553C4A" w:rsidP="00553C4A">
            <w:pPr>
              <w:rPr>
                <w:color w:val="auto"/>
              </w:rPr>
            </w:pPr>
            <w:r>
              <w:rPr>
                <w:color w:val="auto"/>
              </w:rPr>
              <w:t>GDAddress</w:t>
            </w:r>
          </w:p>
        </w:tc>
        <w:tc>
          <w:tcPr>
            <w:tcW w:w="5589" w:type="dxa"/>
          </w:tcPr>
          <w:p w14:paraId="23E58C9D" w14:textId="69602B76" w:rsidR="00553C4A" w:rsidRDefault="00553C4A" w:rsidP="00553C4A">
            <w:pPr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Part of Order details</w:t>
            </w:r>
          </w:p>
        </w:tc>
      </w:tr>
      <w:bookmarkEnd w:id="83"/>
      <w:tr w:rsidR="00A708AF" w14:paraId="1D3F8B7C" w14:textId="77777777" w:rsidTr="001B5E2E">
        <w:tc>
          <w:tcPr>
            <w:tcW w:w="2471" w:type="dxa"/>
          </w:tcPr>
          <w:p w14:paraId="6EE0F6CE" w14:textId="2BA0127B" w:rsidR="00A708AF" w:rsidRDefault="00A708AF" w:rsidP="00A708AF">
            <w:pPr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 xml:space="preserve">shippingAddress </w:t>
            </w:r>
            <w:r w:rsidRPr="000D32E6">
              <w:rPr>
                <w:color w:val="auto"/>
                <w:sz w:val="16"/>
                <w:szCs w:val="16"/>
              </w:rPr>
              <w:t>*Optional*</w:t>
            </w:r>
          </w:p>
        </w:tc>
        <w:tc>
          <w:tcPr>
            <w:tcW w:w="1716" w:type="dxa"/>
          </w:tcPr>
          <w:p w14:paraId="47692E21" w14:textId="40BED4EB" w:rsidR="00A708AF" w:rsidRDefault="00A708AF" w:rsidP="00A708AF">
            <w:pPr>
              <w:rPr>
                <w:color w:val="auto"/>
              </w:rPr>
            </w:pPr>
            <w:r>
              <w:rPr>
                <w:color w:val="auto"/>
              </w:rPr>
              <w:t>GDAddress</w:t>
            </w:r>
          </w:p>
        </w:tc>
        <w:tc>
          <w:tcPr>
            <w:tcW w:w="5589" w:type="dxa"/>
          </w:tcPr>
          <w:p w14:paraId="291B740B" w14:textId="73FB095E" w:rsidR="00A708AF" w:rsidRDefault="00A708AF" w:rsidP="00A708AF">
            <w:pPr>
              <w:rPr>
                <w:color w:val="auto"/>
                <w:sz w:val="16"/>
                <w:szCs w:val="16"/>
              </w:rPr>
            </w:pPr>
            <w:bookmarkStart w:id="84" w:name="OLE_LINK136"/>
            <w:bookmarkStart w:id="85" w:name="OLE_LINK137"/>
            <w:r>
              <w:rPr>
                <w:color w:val="auto"/>
                <w:sz w:val="16"/>
                <w:szCs w:val="16"/>
              </w:rPr>
              <w:t>Part of Order details</w:t>
            </w:r>
            <w:bookmarkEnd w:id="84"/>
            <w:bookmarkEnd w:id="85"/>
          </w:p>
        </w:tc>
      </w:tr>
      <w:tr w:rsidR="00A708AF" w14:paraId="0AEA67AB" w14:textId="77777777" w:rsidTr="001B5E2E">
        <w:tc>
          <w:tcPr>
            <w:tcW w:w="2471" w:type="dxa"/>
          </w:tcPr>
          <w:p w14:paraId="21BE6854" w14:textId="1B9C8867" w:rsidR="00A708AF" w:rsidRDefault="00A708AF" w:rsidP="00A708AF">
            <w:pPr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 xml:space="preserve">customerEmail </w:t>
            </w:r>
            <w:r w:rsidRPr="000D32E6">
              <w:rPr>
                <w:color w:val="auto"/>
                <w:sz w:val="16"/>
                <w:szCs w:val="16"/>
              </w:rPr>
              <w:t>*Optional*</w:t>
            </w:r>
          </w:p>
        </w:tc>
        <w:tc>
          <w:tcPr>
            <w:tcW w:w="1716" w:type="dxa"/>
          </w:tcPr>
          <w:p w14:paraId="20B5131E" w14:textId="434944AB" w:rsidR="00A708AF" w:rsidRDefault="00A708AF" w:rsidP="00A708AF">
            <w:pPr>
              <w:rPr>
                <w:color w:val="auto"/>
              </w:rPr>
            </w:pPr>
            <w:r>
              <w:rPr>
                <w:color w:val="auto"/>
              </w:rPr>
              <w:t>String</w:t>
            </w:r>
          </w:p>
        </w:tc>
        <w:tc>
          <w:tcPr>
            <w:tcW w:w="5589" w:type="dxa"/>
          </w:tcPr>
          <w:p w14:paraId="5DAB2D01" w14:textId="3E5F0D77" w:rsidR="00A708AF" w:rsidRDefault="00A708AF" w:rsidP="00A708AF">
            <w:pPr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Part of Order details</w:t>
            </w:r>
          </w:p>
        </w:tc>
      </w:tr>
      <w:tr w:rsidR="00A708AF" w14:paraId="2092FAF0" w14:textId="77777777" w:rsidTr="001B5E2E">
        <w:tc>
          <w:tcPr>
            <w:tcW w:w="2471" w:type="dxa"/>
          </w:tcPr>
          <w:p w14:paraId="59BA3425" w14:textId="0764099D" w:rsidR="00A708AF" w:rsidRDefault="00A708AF" w:rsidP="00A708AF">
            <w:pPr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orderId</w:t>
            </w:r>
          </w:p>
        </w:tc>
        <w:tc>
          <w:tcPr>
            <w:tcW w:w="1716" w:type="dxa"/>
          </w:tcPr>
          <w:p w14:paraId="576F436F" w14:textId="77777777" w:rsidR="00A708AF" w:rsidRDefault="00A708AF" w:rsidP="00A708AF">
            <w:pPr>
              <w:rPr>
                <w:color w:val="auto"/>
              </w:rPr>
            </w:pPr>
          </w:p>
        </w:tc>
        <w:tc>
          <w:tcPr>
            <w:tcW w:w="5589" w:type="dxa"/>
          </w:tcPr>
          <w:p w14:paraId="627AEAEA" w14:textId="40A62134" w:rsidR="00A708AF" w:rsidRDefault="00A4775F" w:rsidP="00A708AF">
            <w:pPr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 xml:space="preserve">Optional if you want to use </w:t>
            </w:r>
            <w:r w:rsidR="001D225C">
              <w:rPr>
                <w:color w:val="auto"/>
                <w:sz w:val="16"/>
                <w:szCs w:val="16"/>
              </w:rPr>
              <w:t>an already created order</w:t>
            </w:r>
          </w:p>
        </w:tc>
      </w:tr>
      <w:tr w:rsidR="00A708AF" w14:paraId="2A178FC0" w14:textId="77777777" w:rsidTr="001B5E2E">
        <w:tc>
          <w:tcPr>
            <w:tcW w:w="2471" w:type="dxa"/>
          </w:tcPr>
          <w:p w14:paraId="1351243B" w14:textId="77777777" w:rsidR="00A708AF" w:rsidRDefault="00A708AF" w:rsidP="00A708AF">
            <w:pPr>
              <w:rPr>
                <w:color w:val="auto"/>
                <w:sz w:val="16"/>
                <w:szCs w:val="16"/>
              </w:rPr>
            </w:pPr>
          </w:p>
        </w:tc>
        <w:tc>
          <w:tcPr>
            <w:tcW w:w="1716" w:type="dxa"/>
          </w:tcPr>
          <w:p w14:paraId="2AE7B850" w14:textId="77777777" w:rsidR="00A708AF" w:rsidRDefault="00A708AF" w:rsidP="00A708AF">
            <w:pPr>
              <w:rPr>
                <w:color w:val="auto"/>
              </w:rPr>
            </w:pPr>
          </w:p>
        </w:tc>
        <w:tc>
          <w:tcPr>
            <w:tcW w:w="5589" w:type="dxa"/>
          </w:tcPr>
          <w:p w14:paraId="1696967A" w14:textId="77777777" w:rsidR="00A708AF" w:rsidRDefault="00A708AF" w:rsidP="00A708AF">
            <w:pPr>
              <w:rPr>
                <w:color w:val="auto"/>
                <w:sz w:val="16"/>
                <w:szCs w:val="16"/>
              </w:rPr>
            </w:pPr>
          </w:p>
        </w:tc>
      </w:tr>
      <w:tr w:rsidR="00A708AF" w14:paraId="59D08B24" w14:textId="77777777" w:rsidTr="001B5E2E">
        <w:tc>
          <w:tcPr>
            <w:tcW w:w="2471" w:type="dxa"/>
          </w:tcPr>
          <w:p w14:paraId="0479204C" w14:textId="3D0B73C9" w:rsidR="00A708AF" w:rsidRDefault="00A708AF" w:rsidP="00A708AF">
            <w:pPr>
              <w:rPr>
                <w:color w:val="auto"/>
              </w:rPr>
            </w:pPr>
            <w:bookmarkStart w:id="86" w:name="_Hlk89694754"/>
            <w:r>
              <w:rPr>
                <w:color w:val="auto"/>
              </w:rPr>
              <w:t>completion*Required*</w:t>
            </w:r>
          </w:p>
        </w:tc>
        <w:tc>
          <w:tcPr>
            <w:tcW w:w="1716" w:type="dxa"/>
          </w:tcPr>
          <w:p w14:paraId="35D8A9D3" w14:textId="154F28FE" w:rsidR="00A708AF" w:rsidRPr="0000104D" w:rsidRDefault="00A708AF" w:rsidP="00A708AF">
            <w:pPr>
              <w:rPr>
                <w:color w:val="auto"/>
                <w:sz w:val="16"/>
                <w:szCs w:val="16"/>
              </w:rPr>
            </w:pPr>
            <w:r w:rsidRPr="0000104D">
              <w:rPr>
                <w:color w:val="auto"/>
                <w:sz w:val="16"/>
                <w:szCs w:val="16"/>
              </w:rPr>
              <w:t>(</w:t>
            </w:r>
            <w:bookmarkStart w:id="87" w:name="OLE_LINK3"/>
            <w:bookmarkStart w:id="88" w:name="OLE_LINK4"/>
            <w:r w:rsidR="0042114C">
              <w:rPr>
                <w:color w:val="auto"/>
                <w:sz w:val="16"/>
                <w:szCs w:val="16"/>
              </w:rPr>
              <w:t>GDInstallmenrPlanSelectedResponse</w:t>
            </w:r>
            <w:bookmarkEnd w:id="87"/>
            <w:bookmarkEnd w:id="88"/>
            <w:r w:rsidRPr="0000104D">
              <w:rPr>
                <w:color w:val="auto"/>
                <w:sz w:val="16"/>
                <w:szCs w:val="16"/>
              </w:rPr>
              <w:t>?, GDErrorResponse?) -? Void</w:t>
            </w:r>
          </w:p>
        </w:tc>
        <w:tc>
          <w:tcPr>
            <w:tcW w:w="5589" w:type="dxa"/>
          </w:tcPr>
          <w:p w14:paraId="53F7CF8E" w14:textId="7F256761" w:rsidR="00A708AF" w:rsidRDefault="00A708AF" w:rsidP="00A708AF">
            <w:pPr>
              <w:rPr>
                <w:color w:val="auto"/>
              </w:rPr>
            </w:pPr>
            <w:r w:rsidRPr="0000104D">
              <w:rPr>
                <w:color w:val="auto"/>
              </w:rPr>
              <w:t xml:space="preserve">used for returning success </w:t>
            </w:r>
            <w:r w:rsidRPr="0000104D">
              <w:rPr>
                <w:b/>
                <w:bCs/>
                <w:color w:val="auto"/>
              </w:rPr>
              <w:t>GD</w:t>
            </w:r>
            <w:r w:rsidR="0025167C">
              <w:rPr>
                <w:b/>
                <w:bCs/>
                <w:color w:val="auto"/>
              </w:rPr>
              <w:t>InstallmentPlanSelected</w:t>
            </w:r>
            <w:r w:rsidRPr="0000104D">
              <w:rPr>
                <w:b/>
                <w:bCs/>
                <w:color w:val="auto"/>
              </w:rPr>
              <w:t>Response</w:t>
            </w:r>
            <w:r w:rsidRPr="0000104D">
              <w:rPr>
                <w:color w:val="auto"/>
              </w:rPr>
              <w:t xml:space="preserve">, or failure </w:t>
            </w:r>
            <w:r w:rsidRPr="0000104D">
              <w:rPr>
                <w:b/>
                <w:bCs/>
                <w:color w:val="auto"/>
              </w:rPr>
              <w:t>GDOrderResponse</w:t>
            </w:r>
            <w:r w:rsidRPr="0000104D">
              <w:rPr>
                <w:color w:val="auto"/>
              </w:rPr>
              <w:t xml:space="preserve"> to your application</w:t>
            </w:r>
          </w:p>
        </w:tc>
      </w:tr>
      <w:bookmarkEnd w:id="86"/>
      <w:tr w:rsidR="00A708AF" w14:paraId="1E3B970C" w14:textId="77777777" w:rsidTr="001B5E2E">
        <w:tc>
          <w:tcPr>
            <w:tcW w:w="2471" w:type="dxa"/>
          </w:tcPr>
          <w:p w14:paraId="3076B959" w14:textId="77777777" w:rsidR="00A708AF" w:rsidRDefault="00A708AF" w:rsidP="00A708AF">
            <w:pPr>
              <w:rPr>
                <w:color w:val="auto"/>
              </w:rPr>
            </w:pPr>
          </w:p>
        </w:tc>
        <w:tc>
          <w:tcPr>
            <w:tcW w:w="1716" w:type="dxa"/>
          </w:tcPr>
          <w:p w14:paraId="55B159EE" w14:textId="77777777" w:rsidR="00A708AF" w:rsidRDefault="00A708AF" w:rsidP="00A708AF">
            <w:pPr>
              <w:rPr>
                <w:color w:val="auto"/>
              </w:rPr>
            </w:pPr>
          </w:p>
        </w:tc>
        <w:tc>
          <w:tcPr>
            <w:tcW w:w="5589" w:type="dxa"/>
          </w:tcPr>
          <w:p w14:paraId="0FD3EE0F" w14:textId="77777777" w:rsidR="00A708AF" w:rsidRDefault="00A708AF" w:rsidP="00A708AF">
            <w:pPr>
              <w:rPr>
                <w:color w:val="auto"/>
              </w:rPr>
            </w:pPr>
          </w:p>
        </w:tc>
      </w:tr>
    </w:tbl>
    <w:p w14:paraId="4F20563B" w14:textId="77777777" w:rsidR="00A5292C" w:rsidRDefault="00A5292C" w:rsidP="00EE461E"/>
    <w:p w14:paraId="06C5C2BB" w14:textId="77777777" w:rsidR="008767BB" w:rsidRDefault="00950BBD" w:rsidP="00950BBD">
      <w:r w:rsidRPr="008767BB">
        <w:rPr>
          <w:highlight w:val="lightGray"/>
        </w:rPr>
        <w:t>Example parameters Swift:</w:t>
      </w:r>
    </w:p>
    <w:p w14:paraId="212A269C" w14:textId="3F2B9A28" w:rsidR="00950BBD" w:rsidRDefault="00950BBD" w:rsidP="00950BBD">
      <w:r>
        <w:tab/>
        <w:t xml:space="preserve"> </w:t>
      </w:r>
    </w:p>
    <w:p w14:paraId="71CEDCC4" w14:textId="5DCA910D" w:rsidR="00A5292C" w:rsidRPr="00740021" w:rsidRDefault="00C86EF9" w:rsidP="008767BB">
      <w:pPr>
        <w:shd w:val="clear" w:color="auto" w:fill="BFBFBF" w:themeFill="background1" w:themeFillShade="BF"/>
        <w:rPr>
          <w:color w:val="auto"/>
        </w:rPr>
      </w:pPr>
      <w:r w:rsidRPr="00740021">
        <w:rPr>
          <w:color w:val="auto"/>
        </w:rPr>
        <w:t xml:space="preserve">let </w:t>
      </w:r>
      <w:r w:rsidR="008767BB" w:rsidRPr="00740021">
        <w:rPr>
          <w:color w:val="auto"/>
        </w:rPr>
        <w:t xml:space="preserve">installmentPlanDetails </w:t>
      </w:r>
      <w:r w:rsidRPr="00740021">
        <w:rPr>
          <w:color w:val="auto"/>
        </w:rPr>
        <w:t xml:space="preserve">= GDVALUInstallmentPlanSelectedDetails(customerIdentifier: </w:t>
      </w:r>
      <w:bookmarkStart w:id="89" w:name="OLE_LINK46"/>
      <w:bookmarkStart w:id="90" w:name="OLE_LINK47"/>
      <w:bookmarkStart w:id="91" w:name="OLE_LINK50"/>
      <w:bookmarkStart w:id="92" w:name="OLE_LINK53"/>
      <w:r w:rsidR="008767BB" w:rsidRPr="00740021">
        <w:rPr>
          <w:color w:val="auto"/>
        </w:rPr>
        <w:t>String</w:t>
      </w:r>
      <w:bookmarkEnd w:id="89"/>
      <w:bookmarkEnd w:id="90"/>
      <w:bookmarkEnd w:id="91"/>
      <w:bookmarkEnd w:id="92"/>
      <w:r w:rsidRPr="00740021">
        <w:rPr>
          <w:color w:val="auto"/>
        </w:rPr>
        <w:t xml:space="preserve">, totalAmount: </w:t>
      </w:r>
      <w:bookmarkStart w:id="93" w:name="OLE_LINK48"/>
      <w:bookmarkStart w:id="94" w:name="OLE_LINK49"/>
      <w:r w:rsidR="008767BB" w:rsidRPr="00740021">
        <w:rPr>
          <w:color w:val="auto"/>
        </w:rPr>
        <w:t>Double</w:t>
      </w:r>
      <w:bookmarkEnd w:id="93"/>
      <w:bookmarkEnd w:id="94"/>
      <w:r w:rsidRPr="00740021">
        <w:rPr>
          <w:color w:val="auto"/>
        </w:rPr>
        <w:t xml:space="preserve">, currency: </w:t>
      </w:r>
      <w:r w:rsidR="008767BB" w:rsidRPr="00740021">
        <w:rPr>
          <w:color w:val="auto"/>
        </w:rPr>
        <w:t>String</w:t>
      </w:r>
      <w:r w:rsidRPr="00740021">
        <w:rPr>
          <w:color w:val="auto"/>
        </w:rPr>
        <w:t xml:space="preserve">, adminFees: </w:t>
      </w:r>
      <w:r w:rsidR="008767BB" w:rsidRPr="00740021">
        <w:rPr>
          <w:color w:val="auto"/>
        </w:rPr>
        <w:t>Double</w:t>
      </w:r>
      <w:r w:rsidRPr="00740021">
        <w:rPr>
          <w:color w:val="auto"/>
        </w:rPr>
        <w:t xml:space="preserve">, downPayment: </w:t>
      </w:r>
      <w:r w:rsidR="008767BB" w:rsidRPr="00740021">
        <w:rPr>
          <w:color w:val="auto"/>
        </w:rPr>
        <w:t>Double</w:t>
      </w:r>
      <w:r w:rsidRPr="00740021">
        <w:rPr>
          <w:color w:val="auto"/>
        </w:rPr>
        <w:t xml:space="preserve">, giftCardAmount: </w:t>
      </w:r>
      <w:r w:rsidR="008767BB" w:rsidRPr="00740021">
        <w:rPr>
          <w:color w:val="auto"/>
        </w:rPr>
        <w:t>Double</w:t>
      </w:r>
      <w:r w:rsidRPr="00740021">
        <w:rPr>
          <w:color w:val="auto"/>
        </w:rPr>
        <w:t xml:space="preserve">, campaignAmount: </w:t>
      </w:r>
      <w:r w:rsidR="008767BB" w:rsidRPr="00740021">
        <w:rPr>
          <w:color w:val="auto"/>
        </w:rPr>
        <w:t>Double</w:t>
      </w:r>
      <w:r w:rsidRPr="00740021">
        <w:rPr>
          <w:color w:val="auto"/>
        </w:rPr>
        <w:t xml:space="preserve">, tenure: </w:t>
      </w:r>
      <w:r w:rsidR="008767BB" w:rsidRPr="00740021">
        <w:rPr>
          <w:color w:val="auto"/>
        </w:rPr>
        <w:t>Int</w:t>
      </w:r>
      <w:r w:rsidRPr="00740021">
        <w:rPr>
          <w:color w:val="auto"/>
        </w:rPr>
        <w:t xml:space="preserve">, merchantReferenceId: </w:t>
      </w:r>
      <w:r w:rsidR="008767BB" w:rsidRPr="00740021">
        <w:rPr>
          <w:color w:val="auto"/>
        </w:rPr>
        <w:t>String</w:t>
      </w:r>
      <w:r w:rsidRPr="00740021">
        <w:rPr>
          <w:color w:val="auto"/>
        </w:rPr>
        <w:t xml:space="preserve">, callbackUrl: </w:t>
      </w:r>
      <w:r w:rsidR="008767BB" w:rsidRPr="00740021">
        <w:rPr>
          <w:color w:val="auto"/>
        </w:rPr>
        <w:t>String</w:t>
      </w:r>
      <w:r w:rsidRPr="00740021">
        <w:rPr>
          <w:color w:val="auto"/>
        </w:rPr>
        <w:t xml:space="preserve">, billingAddress: </w:t>
      </w:r>
      <w:bookmarkStart w:id="95" w:name="OLE_LINK51"/>
      <w:bookmarkStart w:id="96" w:name="OLE_LINK52"/>
      <w:r w:rsidR="008767BB" w:rsidRPr="00740021">
        <w:rPr>
          <w:color w:val="auto"/>
        </w:rPr>
        <w:t>GDAddress</w:t>
      </w:r>
      <w:bookmarkEnd w:id="95"/>
      <w:bookmarkEnd w:id="96"/>
      <w:r w:rsidRPr="00740021">
        <w:rPr>
          <w:color w:val="auto"/>
        </w:rPr>
        <w:t xml:space="preserve">, shippingAddress: </w:t>
      </w:r>
      <w:r w:rsidR="008767BB" w:rsidRPr="00740021">
        <w:rPr>
          <w:color w:val="auto"/>
        </w:rPr>
        <w:t>GDAddress</w:t>
      </w:r>
      <w:r w:rsidRPr="00740021">
        <w:rPr>
          <w:color w:val="auto"/>
        </w:rPr>
        <w:t xml:space="preserve">, customerEmail: </w:t>
      </w:r>
      <w:r w:rsidR="008767BB" w:rsidRPr="00740021">
        <w:rPr>
          <w:color w:val="auto"/>
        </w:rPr>
        <w:t>String</w:t>
      </w:r>
      <w:r w:rsidRPr="00740021">
        <w:rPr>
          <w:color w:val="auto"/>
        </w:rPr>
        <w:t xml:space="preserve">, orderId: </w:t>
      </w:r>
      <w:r w:rsidR="008767BB" w:rsidRPr="00740021">
        <w:rPr>
          <w:color w:val="auto"/>
        </w:rPr>
        <w:t>String</w:t>
      </w:r>
      <w:r w:rsidRPr="00740021">
        <w:rPr>
          <w:color w:val="auto"/>
        </w:rPr>
        <w:t xml:space="preserve">, bnplOrderId: </w:t>
      </w:r>
      <w:r w:rsidR="008767BB" w:rsidRPr="00740021">
        <w:rPr>
          <w:color w:val="auto"/>
        </w:rPr>
        <w:t>String</w:t>
      </w:r>
      <w:r w:rsidRPr="00740021">
        <w:rPr>
          <w:color w:val="auto"/>
        </w:rPr>
        <w:t>, otp</w:t>
      </w:r>
      <w:r w:rsidR="008767BB" w:rsidRPr="00740021">
        <w:rPr>
          <w:color w:val="auto"/>
        </w:rPr>
        <w:t xml:space="preserve"> String</w:t>
      </w:r>
      <w:r w:rsidRPr="00740021">
        <w:rPr>
          <w:color w:val="auto"/>
        </w:rPr>
        <w:t xml:space="preserve">, restrictPaymentMethods: </w:t>
      </w:r>
      <w:r w:rsidR="008767BB" w:rsidRPr="00740021">
        <w:rPr>
          <w:color w:val="auto"/>
        </w:rPr>
        <w:t>Bool</w:t>
      </w:r>
      <w:r w:rsidRPr="00740021">
        <w:rPr>
          <w:color w:val="auto"/>
        </w:rPr>
        <w:t xml:space="preserve">, paymentMethods: </w:t>
      </w:r>
      <w:r w:rsidR="008767BB" w:rsidRPr="00740021">
        <w:rPr>
          <w:color w:val="auto"/>
        </w:rPr>
        <w:t>[String</w:t>
      </w:r>
      <w:r w:rsidR="008767BB" w:rsidRPr="00740021">
        <w:rPr>
          <w:color w:val="auto"/>
          <w:highlight w:val="lightGray"/>
        </w:rPr>
        <w:t>]</w:t>
      </w:r>
      <w:r w:rsidRPr="00740021">
        <w:rPr>
          <w:color w:val="auto"/>
          <w:highlight w:val="lightGray"/>
        </w:rPr>
        <w:t>)</w:t>
      </w:r>
    </w:p>
    <w:p w14:paraId="6FC1DC6C" w14:textId="77777777" w:rsidR="00950BBD" w:rsidRDefault="00950BBD" w:rsidP="00EF6262">
      <w:bookmarkStart w:id="97" w:name="OLE_LINK5"/>
      <w:bookmarkStart w:id="98" w:name="OLE_LINK6"/>
    </w:p>
    <w:p w14:paraId="6041CB88" w14:textId="58813457" w:rsidR="007F54DD" w:rsidRDefault="0060575E" w:rsidP="00EF6262">
      <w:r>
        <w:t>Example</w:t>
      </w:r>
      <w:r w:rsidR="009A5E01">
        <w:t xml:space="preserve"> </w:t>
      </w:r>
      <w:r w:rsidR="00EF6262">
        <w:t>Swift</w:t>
      </w:r>
      <w:r>
        <w:t>:</w:t>
      </w:r>
      <w:r w:rsidR="00BF1B19">
        <w:tab/>
        <w:t xml:space="preserve"> </w:t>
      </w:r>
    </w:p>
    <w:bookmarkEnd w:id="97"/>
    <w:bookmarkEnd w:id="98"/>
    <w:p w14:paraId="55EB98A4" w14:textId="77777777" w:rsidR="0025167C" w:rsidRDefault="0025167C" w:rsidP="00EF6262"/>
    <w:p w14:paraId="130939D5" w14:textId="77777777" w:rsidR="0025167C" w:rsidRPr="00740021" w:rsidRDefault="0025167C" w:rsidP="008767BB">
      <w:pPr>
        <w:shd w:val="clear" w:color="auto" w:fill="BFBFBF" w:themeFill="background1" w:themeFillShade="BF"/>
        <w:rPr>
          <w:color w:val="auto"/>
          <w:highlight w:val="lightGray"/>
        </w:rPr>
      </w:pPr>
      <w:r w:rsidRPr="00740021">
        <w:rPr>
          <w:color w:val="auto"/>
          <w:highlight w:val="lightGray"/>
        </w:rPr>
        <w:t xml:space="preserve">GeideaBNPLAPI.VALUInstallmentPlanSelected(with: </w:t>
      </w:r>
      <w:bookmarkStart w:id="99" w:name="OLE_LINK11"/>
      <w:bookmarkStart w:id="100" w:name="OLE_LINK12"/>
      <w:r w:rsidRPr="00740021">
        <w:rPr>
          <w:color w:val="auto"/>
          <w:highlight w:val="lightGray"/>
        </w:rPr>
        <w:t>installmentPlanDetails</w:t>
      </w:r>
      <w:bookmarkEnd w:id="99"/>
      <w:bookmarkEnd w:id="100"/>
      <w:r w:rsidRPr="00740021">
        <w:rPr>
          <w:color w:val="auto"/>
          <w:highlight w:val="lightGray"/>
        </w:rPr>
        <w:t>, completion: { response, error in</w:t>
      </w:r>
    </w:p>
    <w:p w14:paraId="63FC64F0" w14:textId="77777777" w:rsidR="0025167C" w:rsidRPr="00740021" w:rsidRDefault="0025167C" w:rsidP="0025167C">
      <w:pPr>
        <w:rPr>
          <w:color w:val="auto"/>
          <w:highlight w:val="lightGray"/>
        </w:rPr>
      </w:pPr>
      <w:r w:rsidRPr="00740021">
        <w:rPr>
          <w:color w:val="auto"/>
          <w:highlight w:val="lightGray"/>
        </w:rPr>
        <w:t xml:space="preserve">            completion(response,error)</w:t>
      </w:r>
    </w:p>
    <w:p w14:paraId="4184E84E" w14:textId="7427F3E1" w:rsidR="00810352" w:rsidRPr="00740021" w:rsidRDefault="0025167C" w:rsidP="0025167C">
      <w:pPr>
        <w:rPr>
          <w:color w:val="auto"/>
        </w:rPr>
      </w:pPr>
      <w:r w:rsidRPr="00740021">
        <w:rPr>
          <w:color w:val="auto"/>
          <w:highlight w:val="lightGray"/>
        </w:rPr>
        <w:t xml:space="preserve">        })</w:t>
      </w:r>
    </w:p>
    <w:p w14:paraId="273D4DDA" w14:textId="2333CB52" w:rsidR="00BC3F95" w:rsidRDefault="00BC3F95" w:rsidP="00336C83">
      <w:pPr>
        <w:rPr>
          <w:rFonts w:asciiTheme="minorHAnsi" w:hAnsiTheme="minorHAnsi" w:cstheme="minorHAnsi"/>
        </w:rPr>
      </w:pPr>
    </w:p>
    <w:p w14:paraId="150BD54B" w14:textId="0202632F" w:rsidR="00336C83" w:rsidRDefault="00336C83" w:rsidP="00336C83">
      <w:pPr>
        <w:rPr>
          <w:rFonts w:asciiTheme="minorHAnsi" w:hAnsiTheme="minorHAnsi" w:cstheme="minorHAnsi"/>
        </w:rPr>
      </w:pPr>
    </w:p>
    <w:p w14:paraId="4B10F96F" w14:textId="70D89264" w:rsidR="00336C83" w:rsidRDefault="000A2BF0" w:rsidP="000A2BF0">
      <w:pPr>
        <w:pStyle w:val="Heading3"/>
        <w:ind w:left="567"/>
      </w:pPr>
      <w:bookmarkStart w:id="101" w:name="_Toc108787395"/>
      <w:bookmarkStart w:id="102" w:name="OLE_LINK93"/>
      <w:bookmarkStart w:id="103" w:name="OLE_LINK95"/>
      <w:r>
        <w:t>2.2.</w:t>
      </w:r>
      <w:r w:rsidR="0080133D">
        <w:t>4</w:t>
      </w:r>
      <w:r w:rsidR="00DE1168">
        <w:t xml:space="preserve"> </w:t>
      </w:r>
      <w:r w:rsidR="00336C83">
        <w:t>Step 4: Payment Step</w:t>
      </w:r>
      <w:bookmarkEnd w:id="101"/>
    </w:p>
    <w:bookmarkEnd w:id="102"/>
    <w:bookmarkEnd w:id="103"/>
    <w:p w14:paraId="5BB13713" w14:textId="5C403B02" w:rsidR="00336C83" w:rsidRDefault="00336C83" w:rsidP="00336C83">
      <w:pPr>
        <w:pStyle w:val="ListParagraph"/>
        <w:ind w:left="990"/>
      </w:pPr>
    </w:p>
    <w:p w14:paraId="45000584" w14:textId="0021C1D7" w:rsidR="00336C83" w:rsidRDefault="00336C83" w:rsidP="00336C83">
      <w:pPr>
        <w:rPr>
          <w:rFonts w:ascii="Helvetica" w:hAnsi="Helvetica" w:cs="Helvetica"/>
          <w:color w:val="6C7986"/>
          <w:sz w:val="24"/>
          <w:szCs w:val="24"/>
        </w:rPr>
      </w:pPr>
      <w:bookmarkStart w:id="104" w:name="OLE_LINK96"/>
      <w:bookmarkStart w:id="105" w:name="OLE_LINK98"/>
      <w:bookmarkStart w:id="106" w:name="OLE_LINK99"/>
      <w:r w:rsidRPr="00A91B23">
        <w:rPr>
          <w:rFonts w:ascii="Helvetica" w:hAnsi="Helvetica" w:cs="Helvetica"/>
          <w:color w:val="6C7986"/>
          <w:sz w:val="24"/>
          <w:szCs w:val="24"/>
        </w:rPr>
        <w:t xml:space="preserve">Use this method </w:t>
      </w:r>
      <w:r w:rsidR="009E4913">
        <w:rPr>
          <w:rFonts w:ascii="Helvetica" w:hAnsi="Helvetica" w:cs="Helvetica"/>
          <w:color w:val="6C7986"/>
          <w:sz w:val="24"/>
          <w:szCs w:val="24"/>
        </w:rPr>
        <w:t>if the customer needs to pay the admin fees or/and down payment before the OTP Screen/ Step</w:t>
      </w:r>
      <w:r w:rsidR="008A488B">
        <w:rPr>
          <w:rFonts w:ascii="Helvetica" w:hAnsi="Helvetica" w:cs="Helvetica"/>
          <w:color w:val="6C7986"/>
          <w:sz w:val="24"/>
          <w:szCs w:val="24"/>
        </w:rPr>
        <w:t>. Configure payment amount to be just the AdminFee + Down</w:t>
      </w:r>
      <w:r w:rsidR="00A84821">
        <w:rPr>
          <w:rFonts w:ascii="Helvetica" w:hAnsi="Helvetica" w:cs="Helvetica"/>
          <w:color w:val="6C7986"/>
          <w:sz w:val="24"/>
          <w:szCs w:val="24"/>
        </w:rPr>
        <w:t xml:space="preserve"> </w:t>
      </w:r>
      <w:r w:rsidR="008A488B">
        <w:rPr>
          <w:rFonts w:ascii="Helvetica" w:hAnsi="Helvetica" w:cs="Helvetica"/>
          <w:color w:val="6C7986"/>
          <w:sz w:val="24"/>
          <w:szCs w:val="24"/>
        </w:rPr>
        <w:t>Payment amount</w:t>
      </w:r>
    </w:p>
    <w:bookmarkEnd w:id="104"/>
    <w:bookmarkEnd w:id="105"/>
    <w:bookmarkEnd w:id="106"/>
    <w:p w14:paraId="5444F026" w14:textId="73BDCE86" w:rsidR="009E4913" w:rsidRDefault="009E4913" w:rsidP="00336C83">
      <w:pPr>
        <w:rPr>
          <w:rFonts w:ascii="Helvetica" w:hAnsi="Helvetica" w:cs="Helvetica"/>
          <w:color w:val="6C7986"/>
          <w:sz w:val="24"/>
          <w:szCs w:val="24"/>
        </w:rPr>
      </w:pPr>
    </w:p>
    <w:p w14:paraId="53A8DA06" w14:textId="2F176383" w:rsidR="009E4913" w:rsidRDefault="009E4913" w:rsidP="008A488B">
      <w:pPr>
        <w:pStyle w:val="ListParagraph"/>
        <w:numPr>
          <w:ilvl w:val="3"/>
          <w:numId w:val="14"/>
        </w:numPr>
        <w:rPr>
          <w:rFonts w:ascii="Helvetica" w:hAnsi="Helvetica" w:cs="Helvetica"/>
          <w:color w:val="6C7986"/>
          <w:sz w:val="24"/>
          <w:szCs w:val="24"/>
        </w:rPr>
      </w:pPr>
      <w:r w:rsidRPr="008A488B">
        <w:rPr>
          <w:rFonts w:ascii="Helvetica" w:hAnsi="Helvetica" w:cs="Helvetica"/>
          <w:color w:val="6C7986"/>
          <w:sz w:val="24"/>
          <w:szCs w:val="24"/>
        </w:rPr>
        <w:t xml:space="preserve">You can use pay </w:t>
      </w:r>
      <w:r w:rsidR="008A488B" w:rsidRPr="008A488B">
        <w:rPr>
          <w:rFonts w:ascii="Helvetica" w:hAnsi="Helvetica" w:cs="Helvetica"/>
          <w:color w:val="6C7986"/>
          <w:sz w:val="24"/>
          <w:szCs w:val="24"/>
        </w:rPr>
        <w:t xml:space="preserve">function </w:t>
      </w:r>
      <w:r w:rsidR="008A488B">
        <w:rPr>
          <w:rFonts w:ascii="Helvetica" w:hAnsi="Helvetica" w:cs="Helvetica"/>
          <w:color w:val="6C7986"/>
          <w:sz w:val="24"/>
          <w:szCs w:val="24"/>
        </w:rPr>
        <w:t xml:space="preserve">from </w:t>
      </w:r>
      <w:r w:rsidR="008A488B" w:rsidRPr="008A488B">
        <w:rPr>
          <w:rFonts w:ascii="Helvetica" w:hAnsi="Helvetica" w:cs="Helvetica"/>
          <w:color w:val="6C7986"/>
          <w:sz w:val="24"/>
          <w:szCs w:val="24"/>
        </w:rPr>
        <w:t>GeideaPaymentAPI. See main documentation</w:t>
      </w:r>
    </w:p>
    <w:p w14:paraId="2724ACA5" w14:textId="02D2DDF9" w:rsidR="00336C83" w:rsidRPr="00AE2668" w:rsidRDefault="008A488B" w:rsidP="00AE2668">
      <w:pPr>
        <w:pStyle w:val="ListParagraph"/>
        <w:numPr>
          <w:ilvl w:val="3"/>
          <w:numId w:val="14"/>
        </w:numPr>
        <w:rPr>
          <w:rFonts w:ascii="Helvetica" w:hAnsi="Helvetica" w:cs="Helvetica"/>
          <w:color w:val="6C7986"/>
          <w:sz w:val="24"/>
          <w:szCs w:val="24"/>
        </w:rPr>
      </w:pPr>
      <w:r>
        <w:rPr>
          <w:rFonts w:ascii="Helvetica" w:hAnsi="Helvetica" w:cs="Helvetica"/>
          <w:color w:val="6C7986"/>
          <w:sz w:val="24"/>
          <w:szCs w:val="24"/>
        </w:rPr>
        <w:t xml:space="preserve"> You can use </w:t>
      </w:r>
      <w:r w:rsidR="00D46200">
        <w:rPr>
          <w:rFonts w:ascii="Helvetica" w:hAnsi="Helvetica" w:cs="Helvetica"/>
          <w:color w:val="6C7986"/>
          <w:sz w:val="24"/>
          <w:szCs w:val="24"/>
        </w:rPr>
        <w:t>payWithGeideaForm function</w:t>
      </w:r>
      <w:r>
        <w:rPr>
          <w:rFonts w:ascii="Helvetica" w:hAnsi="Helvetica" w:cs="Helvetica"/>
          <w:color w:val="6C7986"/>
          <w:sz w:val="24"/>
          <w:szCs w:val="24"/>
        </w:rPr>
        <w:t xml:space="preserve"> from GeideaPaymentAPI. with restricted payment methods list e.g (visa,mastercard,meeza,meezaDigital), otherwise the customer can select installment providers to pay the down payment. </w:t>
      </w:r>
    </w:p>
    <w:p w14:paraId="0720E5D0" w14:textId="1DB4660D" w:rsidR="0080133D" w:rsidRDefault="0080133D" w:rsidP="0080133D">
      <w:pPr>
        <w:pStyle w:val="Heading3"/>
        <w:ind w:left="567"/>
      </w:pPr>
      <w:bookmarkStart w:id="107" w:name="_Toc108787396"/>
      <w:r>
        <w:t>2.2.5 Step 5: OTP Screen</w:t>
      </w:r>
      <w:bookmarkEnd w:id="107"/>
    </w:p>
    <w:p w14:paraId="7934E0EB" w14:textId="77777777" w:rsidR="00AE2668" w:rsidRPr="00AE2668" w:rsidRDefault="00AE2668" w:rsidP="00AE2668"/>
    <w:p w14:paraId="32242BE0" w14:textId="1891A64F" w:rsidR="00AE2668" w:rsidRDefault="00AE2668" w:rsidP="00AE2668">
      <w:r>
        <w:rPr>
          <w:noProof/>
        </w:rPr>
        <w:drawing>
          <wp:inline distT="0" distB="0" distL="0" distR="0" wp14:anchorId="26A5DD7F" wp14:editId="45F05B9E">
            <wp:extent cx="1104302" cy="2292408"/>
            <wp:effectExtent l="0" t="0" r="635" b="0"/>
            <wp:docPr id="5" name="Picture 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971" cy="25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E9A3" w14:textId="0EC87844" w:rsidR="00AE2668" w:rsidRPr="00AE2668" w:rsidRDefault="00AE2668" w:rsidP="00AE2668">
      <w:pPr>
        <w:ind w:left="270"/>
      </w:pPr>
    </w:p>
    <w:p w14:paraId="3FD37B38" w14:textId="77777777" w:rsidR="00336C83" w:rsidRDefault="00336C83" w:rsidP="00336C83"/>
    <w:p w14:paraId="39D1F057" w14:textId="57D56262" w:rsidR="00E1178C" w:rsidRDefault="00E1178C" w:rsidP="00DB0AFD">
      <w:bookmarkStart w:id="108" w:name="_Start_payment_flow_1"/>
      <w:bookmarkStart w:id="109" w:name="_Start_payment_flow"/>
      <w:bookmarkEnd w:id="108"/>
      <w:bookmarkEnd w:id="109"/>
    </w:p>
    <w:p w14:paraId="35F6C51E" w14:textId="1EC6741B" w:rsidR="00010DE8" w:rsidRDefault="00010DE8" w:rsidP="00EF2E22"/>
    <w:p w14:paraId="0F192EA8" w14:textId="17BC1723" w:rsidR="00010DE8" w:rsidRDefault="00A84821" w:rsidP="00EF2E22">
      <w:r>
        <w:t>In the last step you need to use two API calls.</w:t>
      </w:r>
    </w:p>
    <w:p w14:paraId="25D06518" w14:textId="46C31938" w:rsidR="00A84821" w:rsidRDefault="00A84821" w:rsidP="00EF2E22"/>
    <w:p w14:paraId="45AB4878" w14:textId="15C2080B" w:rsidR="00A84821" w:rsidRDefault="00A84821" w:rsidP="00A84821">
      <w:pPr>
        <w:pStyle w:val="ListParagraph"/>
        <w:numPr>
          <w:ilvl w:val="0"/>
          <w:numId w:val="26"/>
        </w:numPr>
      </w:pPr>
      <w:r>
        <w:t>GenerateOTP</w:t>
      </w:r>
      <w:r w:rsidR="005A518F">
        <w:t>: VALUGenerateOTP function</w:t>
      </w:r>
    </w:p>
    <w:p w14:paraId="07DD172F" w14:textId="720F437E" w:rsidR="00A84821" w:rsidRDefault="00A84821" w:rsidP="00A84821">
      <w:pPr>
        <w:pStyle w:val="ListParagraph"/>
      </w:pPr>
    </w:p>
    <w:p w14:paraId="622F8EF8" w14:textId="78A0A978" w:rsidR="00C22632" w:rsidRDefault="00A84821" w:rsidP="00A84821">
      <w:pPr>
        <w:pStyle w:val="ListParagraph"/>
      </w:pPr>
      <w:r>
        <w:t xml:space="preserve">Use to generate the OTP code sent to the customer. The same API call can be used to resend OTP from the resend code button. OTP code will be </w:t>
      </w:r>
      <w:r w:rsidR="00C22632">
        <w:t>5 alphanumeric characters that must be typed by the customer from the SMS.</w:t>
      </w:r>
    </w:p>
    <w:p w14:paraId="46926478" w14:textId="2F8D8649" w:rsidR="00C22632" w:rsidRDefault="00C22632" w:rsidP="00A84821">
      <w:pPr>
        <w:pStyle w:val="ListParagraph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2212"/>
        <w:gridCol w:w="1933"/>
      </w:tblGrid>
      <w:tr w:rsidR="00C22632" w14:paraId="32E0301C" w14:textId="77777777" w:rsidTr="00E4089F">
        <w:tc>
          <w:tcPr>
            <w:tcW w:w="3170" w:type="dxa"/>
            <w:vAlign w:val="center"/>
          </w:tcPr>
          <w:p w14:paraId="4673D6D8" w14:textId="402F4AA2" w:rsidR="00C22632" w:rsidRDefault="00C22632" w:rsidP="00E4089F">
            <w:bookmarkStart w:id="110" w:name="_Hlk105673871"/>
            <w:bookmarkStart w:id="111" w:name="OLE_LINK132"/>
            <w:r>
              <w:lastRenderedPageBreak/>
              <w:t>phoneNumber</w:t>
            </w:r>
          </w:p>
        </w:tc>
        <w:tc>
          <w:tcPr>
            <w:tcW w:w="2212" w:type="dxa"/>
            <w:vAlign w:val="center"/>
          </w:tcPr>
          <w:p w14:paraId="6505FA47" w14:textId="77777777" w:rsidR="00C22632" w:rsidRDefault="00C22632" w:rsidP="00E4089F">
            <w:bookmarkStart w:id="112" w:name="OLE_LINK116"/>
            <w:bookmarkStart w:id="113" w:name="OLE_LINK119"/>
            <w:r>
              <w:t>String</w:t>
            </w:r>
            <w:bookmarkEnd w:id="112"/>
            <w:bookmarkEnd w:id="113"/>
          </w:p>
        </w:tc>
        <w:tc>
          <w:tcPr>
            <w:tcW w:w="1933" w:type="dxa"/>
          </w:tcPr>
          <w:p w14:paraId="315F5F85" w14:textId="55AF933B" w:rsidR="00C22632" w:rsidRDefault="00C22632" w:rsidP="00E4089F">
            <w:r>
              <w:t>Phone number identifier of the customer</w:t>
            </w:r>
          </w:p>
        </w:tc>
      </w:tr>
      <w:tr w:rsidR="00C22632" w14:paraId="47DF0E25" w14:textId="77777777" w:rsidTr="00E4089F">
        <w:tc>
          <w:tcPr>
            <w:tcW w:w="3170" w:type="dxa"/>
            <w:vAlign w:val="center"/>
          </w:tcPr>
          <w:p w14:paraId="5DA25DE3" w14:textId="33E240D5" w:rsidR="00C22632" w:rsidRDefault="00C22632" w:rsidP="00E4089F">
            <w:r>
              <w:t>bnplOrderId</w:t>
            </w:r>
          </w:p>
        </w:tc>
        <w:tc>
          <w:tcPr>
            <w:tcW w:w="2212" w:type="dxa"/>
            <w:vAlign w:val="center"/>
          </w:tcPr>
          <w:p w14:paraId="38F8C4C0" w14:textId="1E9A7F14" w:rsidR="00C22632" w:rsidRDefault="00C22632" w:rsidP="00E4089F">
            <w:r>
              <w:t>String</w:t>
            </w:r>
          </w:p>
        </w:tc>
        <w:tc>
          <w:tcPr>
            <w:tcW w:w="1933" w:type="dxa"/>
          </w:tcPr>
          <w:p w14:paraId="3AA0DA2F" w14:textId="39C24B0D" w:rsidR="00C22632" w:rsidRDefault="00C22632" w:rsidP="00E4089F">
            <w:r>
              <w:t>BNPLOrderId from previous steps response</w:t>
            </w:r>
          </w:p>
        </w:tc>
      </w:tr>
      <w:tr w:rsidR="00C22632" w14:paraId="0EA6AC84" w14:textId="77777777" w:rsidTr="00E4089F">
        <w:tc>
          <w:tcPr>
            <w:tcW w:w="3170" w:type="dxa"/>
            <w:vAlign w:val="center"/>
          </w:tcPr>
          <w:p w14:paraId="69BA63BE" w14:textId="77777777" w:rsidR="00C22632" w:rsidRDefault="00C22632" w:rsidP="00C22632">
            <w:r>
              <w:t>completion</w:t>
            </w:r>
          </w:p>
        </w:tc>
        <w:tc>
          <w:tcPr>
            <w:tcW w:w="2212" w:type="dxa"/>
            <w:vAlign w:val="center"/>
          </w:tcPr>
          <w:p w14:paraId="2E916A3C" w14:textId="1C2D89C3" w:rsidR="00C22632" w:rsidRDefault="00C22632" w:rsidP="00C22632">
            <w:r>
              <w:rPr>
                <w:rFonts w:ascii="Menlo" w:hAnsi="Menlo" w:cs="Menlo"/>
                <w:color w:val="FFFFFF"/>
                <w:sz w:val="24"/>
                <w:szCs w:val="24"/>
              </w:rPr>
              <w:t>(</w:t>
            </w:r>
            <w:r w:rsidRPr="000C4D96">
              <w:t>(GD</w:t>
            </w:r>
            <w:r>
              <w:t>BNPL</w:t>
            </w:r>
            <w:r w:rsidRPr="000C4D96">
              <w:t>Response?, GDErrorResponse?) -&gt; Void)</w:t>
            </w:r>
          </w:p>
          <w:p w14:paraId="1BA53D17" w14:textId="77777777" w:rsidR="00C22632" w:rsidRDefault="00C22632" w:rsidP="00C22632"/>
        </w:tc>
        <w:tc>
          <w:tcPr>
            <w:tcW w:w="1933" w:type="dxa"/>
            <w:vAlign w:val="center"/>
          </w:tcPr>
          <w:p w14:paraId="2D256529" w14:textId="708E0E61" w:rsidR="00C22632" w:rsidRDefault="00C22632" w:rsidP="00C22632">
            <w:r>
              <w:t xml:space="preserve"> </w:t>
            </w:r>
          </w:p>
        </w:tc>
      </w:tr>
      <w:bookmarkEnd w:id="110"/>
      <w:bookmarkEnd w:id="111"/>
    </w:tbl>
    <w:p w14:paraId="6365762F" w14:textId="4FBB564D" w:rsidR="00C22632" w:rsidRDefault="00C22632" w:rsidP="00A84821">
      <w:pPr>
        <w:pStyle w:val="ListParagraph"/>
      </w:pPr>
    </w:p>
    <w:p w14:paraId="67962355" w14:textId="16D4617C" w:rsidR="005A518F" w:rsidRDefault="005A518F" w:rsidP="00A84821">
      <w:pPr>
        <w:pStyle w:val="ListParagraph"/>
      </w:pPr>
      <w:r>
        <w:t>GDBNPLResponse params:</w:t>
      </w:r>
    </w:p>
    <w:p w14:paraId="6CAC9D7F" w14:textId="799F9508" w:rsidR="005A518F" w:rsidRDefault="005A518F" w:rsidP="00A84821">
      <w:pPr>
        <w:pStyle w:val="ListParagraph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2212"/>
        <w:gridCol w:w="1933"/>
      </w:tblGrid>
      <w:tr w:rsidR="005A518F" w14:paraId="66E46864" w14:textId="77777777" w:rsidTr="00E4089F">
        <w:tc>
          <w:tcPr>
            <w:tcW w:w="3170" w:type="dxa"/>
            <w:vAlign w:val="center"/>
          </w:tcPr>
          <w:p w14:paraId="0127953E" w14:textId="5A435BAE" w:rsidR="005A518F" w:rsidRDefault="005A518F" w:rsidP="00E4089F">
            <w:bookmarkStart w:id="114" w:name="OLE_LINK195"/>
            <w:bookmarkStart w:id="115" w:name="OLE_LINK196"/>
            <w:bookmarkStart w:id="116" w:name="OLE_LINK133"/>
            <w:bookmarkStart w:id="117" w:name="OLE_LINK138"/>
            <w:r>
              <w:t>detailedResponseMessage</w:t>
            </w:r>
          </w:p>
        </w:tc>
        <w:tc>
          <w:tcPr>
            <w:tcW w:w="2212" w:type="dxa"/>
            <w:vAlign w:val="center"/>
          </w:tcPr>
          <w:p w14:paraId="6695134F" w14:textId="77777777" w:rsidR="005A518F" w:rsidRDefault="005A518F" w:rsidP="00E4089F">
            <w:bookmarkStart w:id="118" w:name="OLE_LINK130"/>
            <w:bookmarkStart w:id="119" w:name="OLE_LINK131"/>
            <w:r>
              <w:t>String</w:t>
            </w:r>
            <w:bookmarkEnd w:id="118"/>
            <w:bookmarkEnd w:id="119"/>
          </w:p>
        </w:tc>
        <w:tc>
          <w:tcPr>
            <w:tcW w:w="1933" w:type="dxa"/>
          </w:tcPr>
          <w:p w14:paraId="0012A8DA" w14:textId="65210903" w:rsidR="005A518F" w:rsidRDefault="005A518F" w:rsidP="00E4089F"/>
        </w:tc>
      </w:tr>
      <w:tr w:rsidR="005A518F" w14:paraId="501DF6B5" w14:textId="77777777" w:rsidTr="00E4089F">
        <w:tc>
          <w:tcPr>
            <w:tcW w:w="3170" w:type="dxa"/>
            <w:vAlign w:val="center"/>
          </w:tcPr>
          <w:p w14:paraId="6385C32E" w14:textId="01BF1804" w:rsidR="005A518F" w:rsidRDefault="005A518F" w:rsidP="00E4089F">
            <w:bookmarkStart w:id="120" w:name="_Hlk105683735"/>
            <w:r>
              <w:t>detailedResponseCode</w:t>
            </w:r>
          </w:p>
        </w:tc>
        <w:tc>
          <w:tcPr>
            <w:tcW w:w="2212" w:type="dxa"/>
            <w:vAlign w:val="center"/>
          </w:tcPr>
          <w:p w14:paraId="1D9DB70C" w14:textId="77777777" w:rsidR="005A518F" w:rsidRDefault="005A518F" w:rsidP="00E4089F">
            <w:r>
              <w:t>String</w:t>
            </w:r>
          </w:p>
        </w:tc>
        <w:tc>
          <w:tcPr>
            <w:tcW w:w="1933" w:type="dxa"/>
          </w:tcPr>
          <w:p w14:paraId="4683FA16" w14:textId="23BCFA22" w:rsidR="005A518F" w:rsidRDefault="005A518F" w:rsidP="00E4089F"/>
        </w:tc>
      </w:tr>
      <w:tr w:rsidR="005A518F" w14:paraId="54E5C578" w14:textId="77777777" w:rsidTr="00E4089F">
        <w:tc>
          <w:tcPr>
            <w:tcW w:w="3170" w:type="dxa"/>
            <w:vAlign w:val="center"/>
          </w:tcPr>
          <w:p w14:paraId="288E59FE" w14:textId="4A137303" w:rsidR="005A518F" w:rsidRDefault="005A518F" w:rsidP="00E4089F">
            <w:r>
              <w:t>responseMessage</w:t>
            </w:r>
          </w:p>
        </w:tc>
        <w:tc>
          <w:tcPr>
            <w:tcW w:w="2212" w:type="dxa"/>
            <w:vAlign w:val="center"/>
          </w:tcPr>
          <w:p w14:paraId="781F2FC0" w14:textId="4050A004" w:rsidR="005A518F" w:rsidRDefault="005A518F" w:rsidP="00E4089F">
            <w:r>
              <w:rPr>
                <w:rFonts w:ascii="Menlo" w:hAnsi="Menlo" w:cs="Menlo"/>
                <w:color w:val="FFFFFF"/>
                <w:sz w:val="24"/>
                <w:szCs w:val="24"/>
              </w:rPr>
              <w:t>(</w:t>
            </w:r>
            <w:r w:rsidRPr="000C4D96">
              <w:t>(</w:t>
            </w:r>
            <w:r>
              <w:t>String</w:t>
            </w:r>
          </w:p>
          <w:p w14:paraId="5F77C7B8" w14:textId="77777777" w:rsidR="005A518F" w:rsidRDefault="005A518F" w:rsidP="00E4089F"/>
        </w:tc>
        <w:tc>
          <w:tcPr>
            <w:tcW w:w="1933" w:type="dxa"/>
            <w:vAlign w:val="center"/>
          </w:tcPr>
          <w:p w14:paraId="1135B823" w14:textId="77777777" w:rsidR="005A518F" w:rsidRDefault="005A518F" w:rsidP="00E4089F">
            <w:r>
              <w:t xml:space="preserve"> </w:t>
            </w:r>
          </w:p>
        </w:tc>
      </w:tr>
      <w:tr w:rsidR="005A518F" w14:paraId="391F032A" w14:textId="77777777" w:rsidTr="00E4089F">
        <w:tc>
          <w:tcPr>
            <w:tcW w:w="3170" w:type="dxa"/>
            <w:vAlign w:val="center"/>
          </w:tcPr>
          <w:p w14:paraId="0CD640A2" w14:textId="22F978D9" w:rsidR="005A518F" w:rsidRDefault="005A518F" w:rsidP="00E4089F">
            <w:r>
              <w:t>responseCode</w:t>
            </w:r>
          </w:p>
        </w:tc>
        <w:tc>
          <w:tcPr>
            <w:tcW w:w="2212" w:type="dxa"/>
            <w:vAlign w:val="center"/>
          </w:tcPr>
          <w:p w14:paraId="127A4D4A" w14:textId="17F85AF5" w:rsidR="005A518F" w:rsidRDefault="005A518F" w:rsidP="00E4089F">
            <w:pPr>
              <w:rPr>
                <w:rFonts w:ascii="Menlo" w:hAnsi="Menlo" w:cs="Menlo"/>
                <w:color w:val="FFFFFF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1933" w:type="dxa"/>
            <w:vAlign w:val="center"/>
          </w:tcPr>
          <w:p w14:paraId="78F3B977" w14:textId="77777777" w:rsidR="005A518F" w:rsidRDefault="005A518F" w:rsidP="00E4089F"/>
        </w:tc>
      </w:tr>
      <w:tr w:rsidR="005A518F" w14:paraId="79D2A970" w14:textId="77777777" w:rsidTr="00E4089F">
        <w:tc>
          <w:tcPr>
            <w:tcW w:w="3170" w:type="dxa"/>
            <w:vAlign w:val="center"/>
          </w:tcPr>
          <w:p w14:paraId="59006665" w14:textId="0924112E" w:rsidR="005A518F" w:rsidRDefault="005A518F" w:rsidP="00E4089F">
            <w:r>
              <w:t>bnplOrderId</w:t>
            </w:r>
          </w:p>
        </w:tc>
        <w:tc>
          <w:tcPr>
            <w:tcW w:w="2212" w:type="dxa"/>
            <w:vAlign w:val="center"/>
          </w:tcPr>
          <w:p w14:paraId="7F6520B5" w14:textId="0426042E" w:rsidR="005A518F" w:rsidRDefault="005A518F" w:rsidP="00E4089F">
            <w:pPr>
              <w:rPr>
                <w:rFonts w:ascii="Menlo" w:hAnsi="Menlo" w:cs="Menlo"/>
                <w:color w:val="FFFFFF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1933" w:type="dxa"/>
            <w:vAlign w:val="center"/>
          </w:tcPr>
          <w:p w14:paraId="65A4AECC" w14:textId="77777777" w:rsidR="005A518F" w:rsidRDefault="005A518F" w:rsidP="00E4089F"/>
        </w:tc>
      </w:tr>
      <w:bookmarkEnd w:id="114"/>
      <w:bookmarkEnd w:id="115"/>
      <w:bookmarkEnd w:id="120"/>
    </w:tbl>
    <w:p w14:paraId="7A2539CE" w14:textId="77777777" w:rsidR="005A518F" w:rsidRDefault="005A518F" w:rsidP="00A84821">
      <w:pPr>
        <w:pStyle w:val="ListParagraph"/>
      </w:pPr>
    </w:p>
    <w:bookmarkEnd w:id="116"/>
    <w:bookmarkEnd w:id="117"/>
    <w:p w14:paraId="1CDBAE40" w14:textId="77777777" w:rsidR="005A518F" w:rsidRDefault="005A518F" w:rsidP="00A84821">
      <w:pPr>
        <w:pStyle w:val="ListParagraph"/>
      </w:pPr>
    </w:p>
    <w:p w14:paraId="10F3F53A" w14:textId="77777777" w:rsidR="00C22632" w:rsidRDefault="00C22632" w:rsidP="00A84821">
      <w:pPr>
        <w:pStyle w:val="ListParagraph"/>
      </w:pPr>
    </w:p>
    <w:p w14:paraId="5A34C9BB" w14:textId="747F9C17" w:rsidR="00C22632" w:rsidRDefault="00C22632" w:rsidP="00A84821">
      <w:pPr>
        <w:pStyle w:val="ListParagraph"/>
      </w:pPr>
      <w:r>
        <w:t xml:space="preserve">Example Swift: </w:t>
      </w:r>
    </w:p>
    <w:p w14:paraId="4EAEFDAF" w14:textId="77777777" w:rsidR="00C22632" w:rsidRDefault="00C22632" w:rsidP="00A84821">
      <w:pPr>
        <w:pStyle w:val="ListParagraph"/>
      </w:pPr>
    </w:p>
    <w:p w14:paraId="6FF49912" w14:textId="77777777" w:rsidR="00C22632" w:rsidRDefault="00C22632" w:rsidP="005A518F">
      <w:pPr>
        <w:pStyle w:val="ListParagraph"/>
        <w:shd w:val="clear" w:color="auto" w:fill="BFBFBF" w:themeFill="background1" w:themeFillShade="BF"/>
      </w:pPr>
      <w:r>
        <w:t>GeideaBNPLAPI.VALUGenerateOTP(with: phoneNumber, BNPLOrderId: bnplOrderID, completion: { response, error in</w:t>
      </w:r>
    </w:p>
    <w:p w14:paraId="15A1292C" w14:textId="77777777" w:rsidR="00C22632" w:rsidRDefault="00C22632" w:rsidP="005A518F">
      <w:pPr>
        <w:pStyle w:val="ListParagraph"/>
        <w:shd w:val="clear" w:color="auto" w:fill="BFBFBF" w:themeFill="background1" w:themeFillShade="BF"/>
      </w:pPr>
      <w:r>
        <w:t xml:space="preserve">            completion(response,error)</w:t>
      </w:r>
    </w:p>
    <w:p w14:paraId="4E9D2C63" w14:textId="62B54A89" w:rsidR="00A84821" w:rsidRDefault="00C22632" w:rsidP="005A518F">
      <w:pPr>
        <w:pStyle w:val="ListParagraph"/>
        <w:shd w:val="clear" w:color="auto" w:fill="BFBFBF" w:themeFill="background1" w:themeFillShade="BF"/>
      </w:pPr>
      <w:r>
        <w:t xml:space="preserve">        }) </w:t>
      </w:r>
    </w:p>
    <w:p w14:paraId="7158ADC5" w14:textId="77777777" w:rsidR="00A84821" w:rsidRDefault="00A84821" w:rsidP="00A84821">
      <w:pPr>
        <w:pStyle w:val="ListParagraph"/>
      </w:pPr>
    </w:p>
    <w:p w14:paraId="7CACE19F" w14:textId="79B018FA" w:rsidR="00A84821" w:rsidRDefault="0003209B" w:rsidP="00A84821">
      <w:pPr>
        <w:pStyle w:val="ListParagraph"/>
        <w:numPr>
          <w:ilvl w:val="0"/>
          <w:numId w:val="26"/>
        </w:numPr>
      </w:pPr>
      <w:r>
        <w:t xml:space="preserve">ValuPurchase </w:t>
      </w:r>
    </w:p>
    <w:p w14:paraId="70D58B31" w14:textId="06EF976A" w:rsidR="00010DE8" w:rsidRDefault="00010DE8" w:rsidP="00EF2E22"/>
    <w:p w14:paraId="309076D4" w14:textId="6F858837" w:rsidR="0003209B" w:rsidRDefault="0003209B" w:rsidP="0003209B">
      <w:pPr>
        <w:ind w:left="720"/>
      </w:pPr>
      <w:r>
        <w:t>You need to use this on the purchase button to finalize the purchase</w:t>
      </w:r>
    </w:p>
    <w:p w14:paraId="70C78DE7" w14:textId="0930EAA4" w:rsidR="0003209B" w:rsidRDefault="0003209B" w:rsidP="0003209B">
      <w:pPr>
        <w:ind w:left="720"/>
      </w:pPr>
    </w:p>
    <w:p w14:paraId="34A64515" w14:textId="71A0613D" w:rsidR="0003209B" w:rsidRDefault="0003209B" w:rsidP="0003209B">
      <w:pPr>
        <w:ind w:left="720"/>
      </w:pPr>
      <w:r>
        <w:t xml:space="preserve">Parameters for </w:t>
      </w:r>
      <w:bookmarkStart w:id="121" w:name="OLE_LINK151"/>
      <w:bookmarkStart w:id="122" w:name="OLE_LINK152"/>
      <w:r>
        <w:t>GeideaBNPL.ValuPurchase</w:t>
      </w:r>
      <w:bookmarkEnd w:id="121"/>
      <w:bookmarkEnd w:id="122"/>
      <w:r>
        <w:t xml:space="preserve">, </w:t>
      </w:r>
      <w:r w:rsidRPr="0003209B">
        <w:t>GDBNPLPurchaseDetails</w:t>
      </w:r>
    </w:p>
    <w:p w14:paraId="56BDEC84" w14:textId="4B7533E6" w:rsidR="0003209B" w:rsidRDefault="0003209B" w:rsidP="0003209B">
      <w:pPr>
        <w:ind w:left="720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2212"/>
        <w:gridCol w:w="1933"/>
      </w:tblGrid>
      <w:tr w:rsidR="0003209B" w14:paraId="4F3C0656" w14:textId="77777777" w:rsidTr="00E4089F">
        <w:tc>
          <w:tcPr>
            <w:tcW w:w="3170" w:type="dxa"/>
            <w:vAlign w:val="center"/>
          </w:tcPr>
          <w:p w14:paraId="55855AC6" w14:textId="38FC8E46" w:rsidR="0003209B" w:rsidRDefault="00C3148D" w:rsidP="00E4089F">
            <w:r>
              <w:t>customerIdentifier</w:t>
            </w:r>
          </w:p>
        </w:tc>
        <w:tc>
          <w:tcPr>
            <w:tcW w:w="2212" w:type="dxa"/>
            <w:vAlign w:val="center"/>
          </w:tcPr>
          <w:p w14:paraId="77F8464D" w14:textId="77777777" w:rsidR="0003209B" w:rsidRDefault="0003209B" w:rsidP="00E4089F">
            <w:r>
              <w:t>String</w:t>
            </w:r>
          </w:p>
        </w:tc>
        <w:tc>
          <w:tcPr>
            <w:tcW w:w="1933" w:type="dxa"/>
          </w:tcPr>
          <w:p w14:paraId="0AADF927" w14:textId="58AEE9A5" w:rsidR="0003209B" w:rsidRDefault="00C3148D" w:rsidP="00E4089F">
            <w:r>
              <w:t>the customer Intentifier</w:t>
            </w:r>
          </w:p>
        </w:tc>
      </w:tr>
      <w:tr w:rsidR="0003209B" w14:paraId="4B732873" w14:textId="77777777" w:rsidTr="00E4089F">
        <w:tc>
          <w:tcPr>
            <w:tcW w:w="3170" w:type="dxa"/>
            <w:vAlign w:val="center"/>
          </w:tcPr>
          <w:p w14:paraId="4CCC01C9" w14:textId="58321FAF" w:rsidR="0003209B" w:rsidRDefault="00C3148D" w:rsidP="00E4089F">
            <w:r>
              <w:t>orderId</w:t>
            </w:r>
          </w:p>
        </w:tc>
        <w:tc>
          <w:tcPr>
            <w:tcW w:w="2212" w:type="dxa"/>
            <w:vAlign w:val="center"/>
          </w:tcPr>
          <w:p w14:paraId="496D4F1D" w14:textId="77777777" w:rsidR="0003209B" w:rsidRDefault="0003209B" w:rsidP="00E4089F">
            <w:r>
              <w:t>String</w:t>
            </w:r>
          </w:p>
        </w:tc>
        <w:tc>
          <w:tcPr>
            <w:tcW w:w="1933" w:type="dxa"/>
          </w:tcPr>
          <w:p w14:paraId="0180F63D" w14:textId="193D4684" w:rsidR="0003209B" w:rsidRDefault="00C3148D" w:rsidP="00E4089F">
            <w:r>
              <w:t>the order Id from Step 2 response.</w:t>
            </w:r>
          </w:p>
        </w:tc>
      </w:tr>
      <w:tr w:rsidR="0003209B" w14:paraId="5C804065" w14:textId="77777777" w:rsidTr="00E4089F">
        <w:tc>
          <w:tcPr>
            <w:tcW w:w="3170" w:type="dxa"/>
            <w:vAlign w:val="center"/>
          </w:tcPr>
          <w:p w14:paraId="1BE396A7" w14:textId="5F8F3565" w:rsidR="0003209B" w:rsidRDefault="00C3148D" w:rsidP="00E4089F">
            <w:r>
              <w:t>bnplOrderId</w:t>
            </w:r>
          </w:p>
        </w:tc>
        <w:tc>
          <w:tcPr>
            <w:tcW w:w="2212" w:type="dxa"/>
            <w:vAlign w:val="center"/>
          </w:tcPr>
          <w:p w14:paraId="05173F91" w14:textId="27AA2D5A" w:rsidR="0003209B" w:rsidRDefault="0003209B" w:rsidP="00E4089F">
            <w:r>
              <w:t>String</w:t>
            </w:r>
          </w:p>
          <w:p w14:paraId="67EE484F" w14:textId="77777777" w:rsidR="0003209B" w:rsidRDefault="0003209B" w:rsidP="00E4089F"/>
        </w:tc>
        <w:tc>
          <w:tcPr>
            <w:tcW w:w="1933" w:type="dxa"/>
            <w:vAlign w:val="center"/>
          </w:tcPr>
          <w:p w14:paraId="3B58E61A" w14:textId="6CAF27F7" w:rsidR="0003209B" w:rsidRDefault="0003209B" w:rsidP="00E4089F">
            <w:r>
              <w:t xml:space="preserve"> </w:t>
            </w:r>
            <w:r w:rsidR="00C3148D">
              <w:t>The bnplOrderId from generateOTP response</w:t>
            </w:r>
          </w:p>
        </w:tc>
      </w:tr>
      <w:tr w:rsidR="0003209B" w14:paraId="75BB12D3" w14:textId="77777777" w:rsidTr="00E4089F">
        <w:tc>
          <w:tcPr>
            <w:tcW w:w="3170" w:type="dxa"/>
            <w:vAlign w:val="center"/>
          </w:tcPr>
          <w:p w14:paraId="3F335170" w14:textId="424A8B52" w:rsidR="0003209B" w:rsidRDefault="00C3148D" w:rsidP="00E4089F">
            <w:r>
              <w:t>otp</w:t>
            </w:r>
          </w:p>
        </w:tc>
        <w:tc>
          <w:tcPr>
            <w:tcW w:w="2212" w:type="dxa"/>
            <w:vAlign w:val="center"/>
          </w:tcPr>
          <w:p w14:paraId="2EC7FAFF" w14:textId="77777777" w:rsidR="0003209B" w:rsidRDefault="0003209B" w:rsidP="00E4089F">
            <w:pPr>
              <w:rPr>
                <w:rFonts w:ascii="Menlo" w:hAnsi="Menlo" w:cs="Menlo"/>
                <w:color w:val="FFFFFF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1933" w:type="dxa"/>
            <w:vAlign w:val="center"/>
          </w:tcPr>
          <w:p w14:paraId="48F4E326" w14:textId="7BC3BBD4" w:rsidR="0003209B" w:rsidRDefault="00C3148D" w:rsidP="00E4089F">
            <w:r>
              <w:t>OTP from user input</w:t>
            </w:r>
          </w:p>
        </w:tc>
      </w:tr>
      <w:tr w:rsidR="0003209B" w14:paraId="0F7465E4" w14:textId="77777777" w:rsidTr="00E4089F">
        <w:tc>
          <w:tcPr>
            <w:tcW w:w="3170" w:type="dxa"/>
            <w:vAlign w:val="center"/>
          </w:tcPr>
          <w:p w14:paraId="24CE29AE" w14:textId="3E5A7789" w:rsidR="0003209B" w:rsidRDefault="00C3148D" w:rsidP="00E4089F">
            <w:r>
              <w:t>totalAmount</w:t>
            </w:r>
          </w:p>
        </w:tc>
        <w:tc>
          <w:tcPr>
            <w:tcW w:w="2212" w:type="dxa"/>
            <w:vAlign w:val="center"/>
          </w:tcPr>
          <w:p w14:paraId="1421C9F6" w14:textId="77777777" w:rsidR="0003209B" w:rsidRDefault="0003209B" w:rsidP="00E4089F">
            <w:pPr>
              <w:rPr>
                <w:rFonts w:ascii="Menlo" w:hAnsi="Menlo" w:cs="Menlo"/>
                <w:color w:val="FFFFFF"/>
                <w:sz w:val="24"/>
                <w:szCs w:val="24"/>
              </w:rPr>
            </w:pPr>
            <w:bookmarkStart w:id="123" w:name="OLE_LINK141"/>
            <w:bookmarkStart w:id="124" w:name="OLE_LINK142"/>
            <w:r>
              <w:t>String</w:t>
            </w:r>
            <w:bookmarkEnd w:id="123"/>
            <w:bookmarkEnd w:id="124"/>
          </w:p>
        </w:tc>
        <w:tc>
          <w:tcPr>
            <w:tcW w:w="1933" w:type="dxa"/>
            <w:vAlign w:val="center"/>
          </w:tcPr>
          <w:p w14:paraId="6F4D9C5C" w14:textId="20713ACC" w:rsidR="0003209B" w:rsidRDefault="00C3148D" w:rsidP="00E4089F">
            <w:r>
              <w:t xml:space="preserve">totalAmount </w:t>
            </w:r>
          </w:p>
        </w:tc>
      </w:tr>
      <w:tr w:rsidR="00C3148D" w14:paraId="009D5BF3" w14:textId="77777777" w:rsidTr="00E4089F">
        <w:tc>
          <w:tcPr>
            <w:tcW w:w="3170" w:type="dxa"/>
            <w:vAlign w:val="center"/>
          </w:tcPr>
          <w:p w14:paraId="64319B5E" w14:textId="53DB68CF" w:rsidR="00C3148D" w:rsidRDefault="00C3148D" w:rsidP="00E4089F">
            <w:bookmarkStart w:id="125" w:name="_Hlk105764431"/>
            <w:r>
              <w:lastRenderedPageBreak/>
              <w:t>currency</w:t>
            </w:r>
          </w:p>
        </w:tc>
        <w:tc>
          <w:tcPr>
            <w:tcW w:w="2212" w:type="dxa"/>
            <w:vAlign w:val="center"/>
          </w:tcPr>
          <w:p w14:paraId="5E22479A" w14:textId="2B56C2C5" w:rsidR="00C3148D" w:rsidRDefault="00C3148D" w:rsidP="00E4089F">
            <w:r>
              <w:t>String</w:t>
            </w:r>
          </w:p>
        </w:tc>
        <w:tc>
          <w:tcPr>
            <w:tcW w:w="1933" w:type="dxa"/>
            <w:vAlign w:val="center"/>
          </w:tcPr>
          <w:p w14:paraId="6421D2B5" w14:textId="7A4FAB04" w:rsidR="00C3148D" w:rsidRDefault="00C3148D" w:rsidP="00E4089F">
            <w:r>
              <w:t>Currency of the total Amount</w:t>
            </w:r>
          </w:p>
        </w:tc>
      </w:tr>
      <w:tr w:rsidR="00C3148D" w14:paraId="18B07447" w14:textId="77777777" w:rsidTr="00E4089F">
        <w:tc>
          <w:tcPr>
            <w:tcW w:w="3170" w:type="dxa"/>
            <w:vAlign w:val="center"/>
          </w:tcPr>
          <w:p w14:paraId="51D54CE6" w14:textId="740BED75" w:rsidR="00C3148D" w:rsidRDefault="00C3148D" w:rsidP="00E4089F">
            <w:r>
              <w:t>downPayment</w:t>
            </w:r>
          </w:p>
        </w:tc>
        <w:tc>
          <w:tcPr>
            <w:tcW w:w="2212" w:type="dxa"/>
            <w:vAlign w:val="center"/>
          </w:tcPr>
          <w:p w14:paraId="7EF40777" w14:textId="3191D8A7" w:rsidR="00C3148D" w:rsidRDefault="00C3148D" w:rsidP="00E4089F">
            <w:r>
              <w:t>Double</w:t>
            </w:r>
          </w:p>
        </w:tc>
        <w:tc>
          <w:tcPr>
            <w:tcW w:w="1933" w:type="dxa"/>
            <w:vAlign w:val="center"/>
          </w:tcPr>
          <w:p w14:paraId="72CF605B" w14:textId="04CC2B37" w:rsidR="00C3148D" w:rsidRDefault="00C3148D" w:rsidP="00E4089F">
            <w:bookmarkStart w:id="126" w:name="OLE_LINK145"/>
            <w:bookmarkStart w:id="127" w:name="OLE_LINK146"/>
            <w:r>
              <w:t>Fr</w:t>
            </w:r>
            <w:bookmarkStart w:id="128" w:name="OLE_LINK143"/>
            <w:bookmarkStart w:id="129" w:name="OLE_LINK144"/>
            <w:r>
              <w:t>om the user in Step2</w:t>
            </w:r>
            <w:bookmarkEnd w:id="126"/>
            <w:bookmarkEnd w:id="127"/>
            <w:bookmarkEnd w:id="128"/>
            <w:bookmarkEnd w:id="129"/>
          </w:p>
        </w:tc>
      </w:tr>
      <w:tr w:rsidR="00C3148D" w14:paraId="5387B768" w14:textId="77777777" w:rsidTr="00E4089F">
        <w:tc>
          <w:tcPr>
            <w:tcW w:w="3170" w:type="dxa"/>
            <w:vAlign w:val="center"/>
          </w:tcPr>
          <w:p w14:paraId="21B8632E" w14:textId="52397188" w:rsidR="00C3148D" w:rsidRDefault="00C3148D" w:rsidP="00E4089F">
            <w:r>
              <w:t>giftCardAmount</w:t>
            </w:r>
          </w:p>
        </w:tc>
        <w:tc>
          <w:tcPr>
            <w:tcW w:w="2212" w:type="dxa"/>
            <w:vAlign w:val="center"/>
          </w:tcPr>
          <w:p w14:paraId="39C1B2EE" w14:textId="0C855F74" w:rsidR="00C3148D" w:rsidRDefault="00C3148D" w:rsidP="00E4089F">
            <w:r>
              <w:t>Double</w:t>
            </w:r>
          </w:p>
        </w:tc>
        <w:tc>
          <w:tcPr>
            <w:tcW w:w="1933" w:type="dxa"/>
            <w:vAlign w:val="center"/>
          </w:tcPr>
          <w:p w14:paraId="56FA186B" w14:textId="1DC627C0" w:rsidR="00C3148D" w:rsidRDefault="00C3148D" w:rsidP="00E4089F">
            <w:r>
              <w:t>From the user in Step2</w:t>
            </w:r>
          </w:p>
        </w:tc>
      </w:tr>
      <w:tr w:rsidR="00C3148D" w14:paraId="5D8E0E29" w14:textId="77777777" w:rsidTr="00E4089F">
        <w:tc>
          <w:tcPr>
            <w:tcW w:w="3170" w:type="dxa"/>
            <w:vAlign w:val="center"/>
          </w:tcPr>
          <w:p w14:paraId="0DAB0DB0" w14:textId="035AA80C" w:rsidR="00C3148D" w:rsidRDefault="00C3148D" w:rsidP="00E4089F">
            <w:r>
              <w:t>campaignAmount</w:t>
            </w:r>
          </w:p>
        </w:tc>
        <w:tc>
          <w:tcPr>
            <w:tcW w:w="2212" w:type="dxa"/>
            <w:vAlign w:val="center"/>
          </w:tcPr>
          <w:p w14:paraId="7638D088" w14:textId="71DA61E3" w:rsidR="00C3148D" w:rsidRDefault="00C3148D" w:rsidP="00E4089F">
            <w:r>
              <w:t>Double</w:t>
            </w:r>
          </w:p>
        </w:tc>
        <w:tc>
          <w:tcPr>
            <w:tcW w:w="1933" w:type="dxa"/>
            <w:vAlign w:val="center"/>
          </w:tcPr>
          <w:p w14:paraId="7CA4E910" w14:textId="48E8BD02" w:rsidR="00C3148D" w:rsidRDefault="00C3148D" w:rsidP="00E4089F">
            <w:r>
              <w:t>From the user in Step2</w:t>
            </w:r>
          </w:p>
        </w:tc>
      </w:tr>
      <w:tr w:rsidR="00C3148D" w14:paraId="1E32571A" w14:textId="77777777" w:rsidTr="00E4089F">
        <w:tc>
          <w:tcPr>
            <w:tcW w:w="3170" w:type="dxa"/>
            <w:vAlign w:val="center"/>
          </w:tcPr>
          <w:p w14:paraId="0A1B5EFD" w14:textId="3A6DCB44" w:rsidR="00C3148D" w:rsidRDefault="00C3148D" w:rsidP="00E4089F">
            <w:r>
              <w:t>tenure</w:t>
            </w:r>
          </w:p>
        </w:tc>
        <w:tc>
          <w:tcPr>
            <w:tcW w:w="2212" w:type="dxa"/>
            <w:vAlign w:val="center"/>
          </w:tcPr>
          <w:p w14:paraId="5717BC31" w14:textId="463ECA0E" w:rsidR="00C3148D" w:rsidRDefault="00C3148D" w:rsidP="00E4089F">
            <w:r>
              <w:t>Int</w:t>
            </w:r>
          </w:p>
        </w:tc>
        <w:tc>
          <w:tcPr>
            <w:tcW w:w="1933" w:type="dxa"/>
            <w:vAlign w:val="center"/>
          </w:tcPr>
          <w:p w14:paraId="449B8B0D" w14:textId="1F2ECAD7" w:rsidR="00C3148D" w:rsidRDefault="00C3148D" w:rsidP="00E4089F">
            <w:bookmarkStart w:id="130" w:name="OLE_LINK147"/>
            <w:bookmarkStart w:id="131" w:name="OLE_LINK148"/>
            <w:r>
              <w:t>From the user from selected installment plan</w:t>
            </w:r>
            <w:bookmarkEnd w:id="130"/>
            <w:bookmarkEnd w:id="131"/>
          </w:p>
        </w:tc>
      </w:tr>
      <w:tr w:rsidR="00C3148D" w14:paraId="58CFD660" w14:textId="77777777" w:rsidTr="00E4089F">
        <w:tc>
          <w:tcPr>
            <w:tcW w:w="3170" w:type="dxa"/>
            <w:vAlign w:val="center"/>
          </w:tcPr>
          <w:p w14:paraId="3A8C7E16" w14:textId="2D9C3358" w:rsidR="00C3148D" w:rsidRDefault="00C3148D" w:rsidP="00E4089F">
            <w:r>
              <w:t>adminFees</w:t>
            </w:r>
          </w:p>
        </w:tc>
        <w:tc>
          <w:tcPr>
            <w:tcW w:w="2212" w:type="dxa"/>
            <w:vAlign w:val="center"/>
          </w:tcPr>
          <w:p w14:paraId="3ACDE8E9" w14:textId="205B252C" w:rsidR="00C3148D" w:rsidRDefault="00C3148D" w:rsidP="00E4089F">
            <w:bookmarkStart w:id="132" w:name="OLE_LINK139"/>
            <w:bookmarkStart w:id="133" w:name="OLE_LINK140"/>
            <w:r>
              <w:t>Double</w:t>
            </w:r>
            <w:bookmarkEnd w:id="132"/>
            <w:bookmarkEnd w:id="133"/>
          </w:p>
        </w:tc>
        <w:tc>
          <w:tcPr>
            <w:tcW w:w="1933" w:type="dxa"/>
            <w:vAlign w:val="center"/>
          </w:tcPr>
          <w:p w14:paraId="086D0119" w14:textId="1BB5125E" w:rsidR="00C3148D" w:rsidRDefault="00C3148D" w:rsidP="00E4089F">
            <w:r>
              <w:t>From the user from selected installment plan</w:t>
            </w:r>
          </w:p>
        </w:tc>
      </w:tr>
      <w:bookmarkEnd w:id="125"/>
    </w:tbl>
    <w:p w14:paraId="7F75A807" w14:textId="77777777" w:rsidR="0003209B" w:rsidRDefault="0003209B" w:rsidP="0003209B">
      <w:pPr>
        <w:pStyle w:val="ListParagraph"/>
      </w:pPr>
    </w:p>
    <w:p w14:paraId="6A54E295" w14:textId="2620227B" w:rsidR="0003209B" w:rsidRDefault="00EA7221" w:rsidP="0003209B">
      <w:pPr>
        <w:ind w:left="720"/>
      </w:pPr>
      <w:r>
        <w:t>GeideaBNPL.ValuPurchase params</w:t>
      </w:r>
    </w:p>
    <w:p w14:paraId="38ACD3B9" w14:textId="6E67AA83" w:rsidR="0003209B" w:rsidRDefault="0003209B" w:rsidP="00EA7221"/>
    <w:tbl>
      <w:tblPr>
        <w:tblStyle w:val="TableGrid"/>
        <w:tblW w:w="7315" w:type="dxa"/>
        <w:tblLayout w:type="fixed"/>
        <w:tblLook w:val="04A0" w:firstRow="1" w:lastRow="0" w:firstColumn="1" w:lastColumn="0" w:noHBand="0" w:noVBand="1"/>
      </w:tblPr>
      <w:tblGrid>
        <w:gridCol w:w="3170"/>
        <w:gridCol w:w="2212"/>
        <w:gridCol w:w="1933"/>
      </w:tblGrid>
      <w:tr w:rsidR="00EA7221" w14:paraId="3F61BF2A" w14:textId="77777777" w:rsidTr="00EA7221">
        <w:tc>
          <w:tcPr>
            <w:tcW w:w="3170" w:type="dxa"/>
            <w:vAlign w:val="center"/>
          </w:tcPr>
          <w:p w14:paraId="5AA46225" w14:textId="2CC8B640" w:rsidR="00EA7221" w:rsidRDefault="00EA7221" w:rsidP="00E4089F">
            <w:r>
              <w:t>purcaseParams</w:t>
            </w:r>
          </w:p>
        </w:tc>
        <w:tc>
          <w:tcPr>
            <w:tcW w:w="2212" w:type="dxa"/>
            <w:vAlign w:val="center"/>
          </w:tcPr>
          <w:p w14:paraId="6F56177B" w14:textId="1CBFA3D8" w:rsidR="00EA7221" w:rsidRDefault="00EA7221" w:rsidP="00E4089F">
            <w:r>
              <w:t>GDBNPLPurchaseDetails</w:t>
            </w:r>
          </w:p>
        </w:tc>
        <w:tc>
          <w:tcPr>
            <w:tcW w:w="1933" w:type="dxa"/>
          </w:tcPr>
          <w:p w14:paraId="54CFB50E" w14:textId="77777777" w:rsidR="00EA7221" w:rsidRDefault="00EA7221" w:rsidP="00E4089F"/>
        </w:tc>
      </w:tr>
      <w:tr w:rsidR="00EA7221" w14:paraId="2EF2C762" w14:textId="0DA16A99" w:rsidTr="00EA7221">
        <w:tc>
          <w:tcPr>
            <w:tcW w:w="3170" w:type="dxa"/>
          </w:tcPr>
          <w:p w14:paraId="23EF895F" w14:textId="37E18637" w:rsidR="00EA7221" w:rsidRDefault="00EA7221" w:rsidP="00EA7221">
            <w:bookmarkStart w:id="134" w:name="_Hlk105765614"/>
            <w:r>
              <w:rPr>
                <w:color w:val="auto"/>
              </w:rPr>
              <w:t>completion</w:t>
            </w:r>
          </w:p>
        </w:tc>
        <w:tc>
          <w:tcPr>
            <w:tcW w:w="2212" w:type="dxa"/>
          </w:tcPr>
          <w:p w14:paraId="3EB4E5A5" w14:textId="1DEB4DD2" w:rsidR="00EA7221" w:rsidRDefault="00EA7221" w:rsidP="00EA7221">
            <w:r w:rsidRPr="0000104D">
              <w:rPr>
                <w:color w:val="auto"/>
                <w:sz w:val="16"/>
                <w:szCs w:val="16"/>
              </w:rPr>
              <w:t>(</w:t>
            </w:r>
            <w:r>
              <w:rPr>
                <w:color w:val="auto"/>
                <w:sz w:val="16"/>
                <w:szCs w:val="16"/>
              </w:rPr>
              <w:t>GDBNPLPurchaseResponse</w:t>
            </w:r>
            <w:r w:rsidRPr="0000104D">
              <w:rPr>
                <w:color w:val="auto"/>
                <w:sz w:val="16"/>
                <w:szCs w:val="16"/>
              </w:rPr>
              <w:t>?, GDErrorResponse?) -? Void</w:t>
            </w:r>
          </w:p>
        </w:tc>
        <w:tc>
          <w:tcPr>
            <w:tcW w:w="1933" w:type="dxa"/>
          </w:tcPr>
          <w:p w14:paraId="3CDABF89" w14:textId="516FC371" w:rsidR="00EA7221" w:rsidRDefault="00EA7221" w:rsidP="00EA7221">
            <w:r w:rsidRPr="0000104D">
              <w:rPr>
                <w:color w:val="auto"/>
              </w:rPr>
              <w:t xml:space="preserve">used for returning success </w:t>
            </w:r>
            <w:r>
              <w:rPr>
                <w:b/>
                <w:bCs/>
                <w:color w:val="auto"/>
              </w:rPr>
              <w:t>or failure</w:t>
            </w:r>
          </w:p>
        </w:tc>
      </w:tr>
      <w:bookmarkEnd w:id="134"/>
    </w:tbl>
    <w:p w14:paraId="1A055BED" w14:textId="77777777" w:rsidR="00EA7221" w:rsidRDefault="00EA7221" w:rsidP="00EA7221"/>
    <w:p w14:paraId="1F3C9626" w14:textId="69C80D23" w:rsidR="0003209B" w:rsidRDefault="0003209B" w:rsidP="0003209B">
      <w:pPr>
        <w:ind w:left="720"/>
      </w:pPr>
    </w:p>
    <w:p w14:paraId="1449B42C" w14:textId="052D50AF" w:rsidR="00010DE8" w:rsidRDefault="0003209B" w:rsidP="00EF2E22">
      <w:r>
        <w:tab/>
        <w:t>Example Swift:</w:t>
      </w:r>
    </w:p>
    <w:p w14:paraId="1BD45A0F" w14:textId="77777777" w:rsidR="0003209B" w:rsidRDefault="0003209B" w:rsidP="0003209B">
      <w:pPr>
        <w:shd w:val="clear" w:color="auto" w:fill="BFBFBF" w:themeFill="background1" w:themeFillShade="BF"/>
      </w:pPr>
      <w:r>
        <w:t>GeideaBNPLAPI.VALUPurchase(with: purchaseDetails, completion: { response, error in</w:t>
      </w:r>
    </w:p>
    <w:p w14:paraId="3C8FC4B2" w14:textId="77777777" w:rsidR="0003209B" w:rsidRDefault="0003209B" w:rsidP="0003209B">
      <w:pPr>
        <w:shd w:val="clear" w:color="auto" w:fill="BFBFBF" w:themeFill="background1" w:themeFillShade="BF"/>
      </w:pPr>
      <w:r>
        <w:t xml:space="preserve">            completion(response,error)</w:t>
      </w:r>
    </w:p>
    <w:p w14:paraId="367CF064" w14:textId="7279B2EF" w:rsidR="0003209B" w:rsidRDefault="0003209B" w:rsidP="0003209B">
      <w:pPr>
        <w:shd w:val="clear" w:color="auto" w:fill="BFBFBF" w:themeFill="background1" w:themeFillShade="BF"/>
      </w:pPr>
      <w:r>
        <w:t xml:space="preserve">        })</w:t>
      </w:r>
    </w:p>
    <w:p w14:paraId="297309D8" w14:textId="5151BA85" w:rsidR="0003209B" w:rsidRDefault="0003209B" w:rsidP="00EF2E22">
      <w:r>
        <w:tab/>
      </w:r>
    </w:p>
    <w:p w14:paraId="48792A17" w14:textId="7490A8CF" w:rsidR="008B4ECD" w:rsidRDefault="008B4ECD" w:rsidP="008B4ECD">
      <w:pPr>
        <w:pStyle w:val="Heading2"/>
        <w:numPr>
          <w:ilvl w:val="1"/>
          <w:numId w:val="8"/>
        </w:numPr>
        <w:rPr>
          <w:lang w:val="en-US"/>
        </w:rPr>
      </w:pPr>
      <w:bookmarkStart w:id="135" w:name="OLE_LINK161"/>
      <w:bookmarkStart w:id="136" w:name="OLE_LINK162"/>
      <w:bookmarkStart w:id="137" w:name="_Toc108787397"/>
      <w:r>
        <w:rPr>
          <w:lang w:val="en-US"/>
        </w:rPr>
        <w:t xml:space="preserve">Shahry </w:t>
      </w:r>
      <w:bookmarkEnd w:id="135"/>
      <w:bookmarkEnd w:id="136"/>
      <w:r>
        <w:rPr>
          <w:lang w:val="en-US"/>
        </w:rPr>
        <w:t>Installment Provider</w:t>
      </w:r>
      <w:r w:rsidR="00BC6BAF">
        <w:rPr>
          <w:lang w:val="en-US"/>
        </w:rPr>
        <w:t>:</w:t>
      </w:r>
      <w:bookmarkEnd w:id="137"/>
    </w:p>
    <w:p w14:paraId="6CA8FB6B" w14:textId="29C21934" w:rsidR="00BC6BAF" w:rsidRDefault="00BC6BAF" w:rsidP="00BC6BAF">
      <w:pPr>
        <w:rPr>
          <w:lang w:val="en-US"/>
        </w:rPr>
      </w:pPr>
    </w:p>
    <w:p w14:paraId="3E960FB6" w14:textId="27AF2516" w:rsidR="00BC6BAF" w:rsidRDefault="00BC6BAF" w:rsidP="00BC6BAF">
      <w:pPr>
        <w:ind w:left="270"/>
      </w:pPr>
      <w:r>
        <w:rPr>
          <w:lang w:val="en-US"/>
        </w:rPr>
        <w:t xml:space="preserve">Shahry </w:t>
      </w:r>
      <w:r>
        <w:t>is an Egypt Installment provider that allows your customer to pay with installments.</w:t>
      </w:r>
    </w:p>
    <w:p w14:paraId="052E829B" w14:textId="63A08220" w:rsidR="00BC6BAF" w:rsidRDefault="00BC6BAF" w:rsidP="00BC6BAF">
      <w:pPr>
        <w:ind w:left="270"/>
      </w:pPr>
      <w:r>
        <w:t>Several steps are required if you want to develop the collection of APIs of Shahry</w:t>
      </w:r>
      <w:r w:rsidR="008256BD">
        <w:t>.</w:t>
      </w:r>
    </w:p>
    <w:p w14:paraId="1FACEF80" w14:textId="486CCE3A" w:rsidR="008256BD" w:rsidRDefault="008256BD" w:rsidP="00BC6BAF">
      <w:pPr>
        <w:ind w:left="270"/>
      </w:pPr>
    </w:p>
    <w:p w14:paraId="113060EA" w14:textId="23730659" w:rsidR="008256BD" w:rsidRDefault="008256BD" w:rsidP="00BC6BAF">
      <w:pPr>
        <w:ind w:left="270"/>
      </w:pPr>
      <w:r>
        <w:t>It is mandatatory for your customers to download Shary app</w:t>
      </w:r>
      <w:r w:rsidR="00AD217D">
        <w:t xml:space="preserve">, because installments list and selected installment plan will be in the Shahry App. </w:t>
      </w:r>
    </w:p>
    <w:p w14:paraId="0EC749A5" w14:textId="0E60F318" w:rsidR="00AD217D" w:rsidRDefault="00AD217D" w:rsidP="00BC6BAF">
      <w:pPr>
        <w:ind w:left="270"/>
      </w:pPr>
    </w:p>
    <w:p w14:paraId="385AA361" w14:textId="1C5D2628" w:rsidR="00AD217D" w:rsidRDefault="00AD217D" w:rsidP="00BC6BAF">
      <w:pPr>
        <w:ind w:left="270"/>
        <w:rPr>
          <w:rFonts w:ascii="Menlo" w:hAnsi="Menlo" w:cs="Menlo"/>
          <w:color w:val="FC6A5D"/>
          <w:sz w:val="24"/>
          <w:szCs w:val="24"/>
        </w:rPr>
      </w:pPr>
      <w:r>
        <w:t xml:space="preserve">Where to find link :  </w:t>
      </w:r>
      <w:hyperlink r:id="rId14" w:history="1">
        <w:r w:rsidRPr="00265153">
          <w:rPr>
            <w:rStyle w:val="Hyperlink"/>
            <w:rFonts w:ascii="Menlo" w:hAnsi="Menlo" w:cs="Menlo"/>
            <w:sz w:val="24"/>
            <w:szCs w:val="24"/>
          </w:rPr>
          <w:t>https://shahry.app/my-shahry-id</w:t>
        </w:r>
      </w:hyperlink>
    </w:p>
    <w:p w14:paraId="7010849B" w14:textId="1C0726A4" w:rsidR="00AD217D" w:rsidRDefault="00AD217D" w:rsidP="00BC6BAF">
      <w:pPr>
        <w:ind w:left="270"/>
      </w:pPr>
      <w:r>
        <w:t xml:space="preserve">Learn More link: </w:t>
      </w:r>
      <w:r>
        <w:rPr>
          <w:rFonts w:ascii="Menlo" w:hAnsi="Menlo" w:cs="Menlo"/>
          <w:color w:val="FC6A5D"/>
          <w:sz w:val="24"/>
          <w:szCs w:val="24"/>
        </w:rPr>
        <w:t>https://shahry.app/</w:t>
      </w:r>
    </w:p>
    <w:p w14:paraId="650EC50E" w14:textId="02AA9251" w:rsidR="00BC6BAF" w:rsidRDefault="00BC6BAF" w:rsidP="00BC6BAF">
      <w:pPr>
        <w:ind w:left="270"/>
      </w:pPr>
    </w:p>
    <w:p w14:paraId="5D2E83F1" w14:textId="06142EC2" w:rsidR="00C74D3E" w:rsidRDefault="00C74D3E" w:rsidP="00C74D3E">
      <w:pPr>
        <w:ind w:left="270"/>
      </w:pPr>
      <w:r>
        <w:t xml:space="preserve">We recommend using our PayWithGeideaForm with a complete flow ready to be integrated. If you want to </w:t>
      </w:r>
      <w:r w:rsidR="008256BD">
        <w:t xml:space="preserve">use </w:t>
      </w:r>
      <w:r>
        <w:t>you</w:t>
      </w:r>
      <w:r w:rsidR="008256BD">
        <w:t>r</w:t>
      </w:r>
      <w:r>
        <w:t xml:space="preserve"> own payment you can configure the payWithGeideaForm with Payment Methods as [shahry] </w:t>
      </w:r>
    </w:p>
    <w:p w14:paraId="531455DC" w14:textId="75AE48E5" w:rsidR="008256BD" w:rsidRDefault="008256BD" w:rsidP="00C74D3E">
      <w:pPr>
        <w:ind w:left="270"/>
      </w:pPr>
    </w:p>
    <w:p w14:paraId="4B6AA84E" w14:textId="5FFDEB4D" w:rsidR="0080133D" w:rsidRDefault="0080133D" w:rsidP="0080133D">
      <w:pPr>
        <w:pStyle w:val="Heading3"/>
        <w:ind w:left="567"/>
      </w:pPr>
      <w:bookmarkStart w:id="138" w:name="_Toc108787398"/>
      <w:r>
        <w:lastRenderedPageBreak/>
        <w:t xml:space="preserve">2.3.1 Step </w:t>
      </w:r>
      <w:r w:rsidR="008C03C2">
        <w:t>1</w:t>
      </w:r>
      <w:r>
        <w:t xml:space="preserve">: </w:t>
      </w:r>
      <w:r w:rsidR="008C03C2">
        <w:t>Verify customer</w:t>
      </w:r>
      <w:bookmarkEnd w:id="138"/>
    </w:p>
    <w:p w14:paraId="3FA7A6F3" w14:textId="69B72A20" w:rsidR="008256BD" w:rsidRDefault="008256BD" w:rsidP="008C03C2"/>
    <w:p w14:paraId="32D8007E" w14:textId="5B7CD2AD" w:rsidR="008256BD" w:rsidRPr="008B4ECD" w:rsidRDefault="008256BD" w:rsidP="008256BD">
      <w:pPr>
        <w:pStyle w:val="ListParagraph"/>
        <w:ind w:left="990"/>
      </w:pPr>
      <w:r>
        <w:t xml:space="preserve">You need to implement a screen as below containing a textfield for the user </w:t>
      </w:r>
    </w:p>
    <w:p w14:paraId="164DB7EF" w14:textId="77777777" w:rsidR="00BC6BAF" w:rsidRPr="00BC6BAF" w:rsidRDefault="00BC6BAF" w:rsidP="00BC6BAF">
      <w:pPr>
        <w:rPr>
          <w:lang w:val="en-US"/>
        </w:rPr>
      </w:pPr>
    </w:p>
    <w:p w14:paraId="476D5596" w14:textId="556F154D" w:rsidR="008B4ECD" w:rsidRPr="00EF2E22" w:rsidRDefault="008256BD" w:rsidP="00EF2E22">
      <w:r>
        <w:rPr>
          <w:noProof/>
        </w:rPr>
        <w:drawing>
          <wp:inline distT="0" distB="0" distL="0" distR="0" wp14:anchorId="21911ED0" wp14:editId="61E06C3F">
            <wp:extent cx="2438400" cy="4940300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51B5" w14:textId="182D63E6" w:rsidR="00AD217D" w:rsidRDefault="00AD217D" w:rsidP="00AD217D">
      <w:pPr>
        <w:pStyle w:val="Heading2"/>
        <w:rPr>
          <w:lang w:val="en-US"/>
        </w:rPr>
      </w:pPr>
      <w:bookmarkStart w:id="139" w:name="OLE_LINK157"/>
      <w:bookmarkStart w:id="140" w:name="OLE_LINK158"/>
    </w:p>
    <w:p w14:paraId="205E2B8C" w14:textId="57902071" w:rsidR="00AD217D" w:rsidRDefault="00AD217D" w:rsidP="00AD217D">
      <w:pPr>
        <w:rPr>
          <w:lang w:val="en-US"/>
        </w:rPr>
      </w:pPr>
      <w:r>
        <w:rPr>
          <w:lang w:val="en-US"/>
        </w:rPr>
        <w:t>When user clicks next button the GeideaBNPLAPI.</w:t>
      </w:r>
      <w:r w:rsidRPr="00AD217D">
        <w:t xml:space="preserve"> </w:t>
      </w:r>
      <w:r w:rsidRPr="00AD217D">
        <w:rPr>
          <w:lang w:val="en-US"/>
        </w:rPr>
        <w:t>sharyInstallmentPlanSelected</w:t>
      </w:r>
      <w:r>
        <w:rPr>
          <w:lang w:val="en-US"/>
        </w:rPr>
        <w:t xml:space="preserve"> function from the SDK.</w:t>
      </w:r>
    </w:p>
    <w:p w14:paraId="4F398237" w14:textId="5754D003" w:rsidR="00AD217D" w:rsidRDefault="00AD217D" w:rsidP="00AD217D">
      <w:pPr>
        <w:rPr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2212"/>
        <w:gridCol w:w="1933"/>
      </w:tblGrid>
      <w:tr w:rsidR="006C0B88" w14:paraId="69B2D5E4" w14:textId="77777777" w:rsidTr="00E4089F">
        <w:tc>
          <w:tcPr>
            <w:tcW w:w="3170" w:type="dxa"/>
            <w:vAlign w:val="center"/>
          </w:tcPr>
          <w:p w14:paraId="4A7F6516" w14:textId="271930E5" w:rsidR="006C0B88" w:rsidRDefault="006C0B88" w:rsidP="00E4089F">
            <w:bookmarkStart w:id="141" w:name="OLE_LINK201"/>
            <w:bookmarkStart w:id="142" w:name="OLE_LINK202"/>
            <w:bookmarkStart w:id="143" w:name="OLE_LINK193"/>
            <w:bookmarkStart w:id="144" w:name="OLE_LINK194"/>
            <w:r>
              <w:t xml:space="preserve">with </w:t>
            </w:r>
          </w:p>
        </w:tc>
        <w:tc>
          <w:tcPr>
            <w:tcW w:w="2212" w:type="dxa"/>
            <w:vAlign w:val="center"/>
          </w:tcPr>
          <w:p w14:paraId="1455D230" w14:textId="22E60D75" w:rsidR="006C0B88" w:rsidRDefault="006C0B88" w:rsidP="00E4089F">
            <w:r>
              <w:t>GDShahrySelectInstallmentPlan</w:t>
            </w:r>
          </w:p>
        </w:tc>
        <w:tc>
          <w:tcPr>
            <w:tcW w:w="1933" w:type="dxa"/>
            <w:vAlign w:val="center"/>
          </w:tcPr>
          <w:p w14:paraId="3B6D4312" w14:textId="77777777" w:rsidR="006C0B88" w:rsidRDefault="006C0B88" w:rsidP="00E4089F">
            <w:r>
              <w:t>Id of the product</w:t>
            </w:r>
          </w:p>
        </w:tc>
      </w:tr>
      <w:tr w:rsidR="006C0B88" w14:paraId="70648978" w14:textId="77777777" w:rsidTr="002C29F4">
        <w:tc>
          <w:tcPr>
            <w:tcW w:w="3170" w:type="dxa"/>
          </w:tcPr>
          <w:p w14:paraId="0CC46931" w14:textId="03FDC953" w:rsidR="006C0B88" w:rsidRDefault="006C0B88" w:rsidP="006C0B88">
            <w:r>
              <w:rPr>
                <w:color w:val="auto"/>
              </w:rPr>
              <w:t>completion</w:t>
            </w:r>
          </w:p>
        </w:tc>
        <w:tc>
          <w:tcPr>
            <w:tcW w:w="2212" w:type="dxa"/>
          </w:tcPr>
          <w:p w14:paraId="66043CB6" w14:textId="62CD88AC" w:rsidR="006C0B88" w:rsidRDefault="006C0B88" w:rsidP="006C0B88">
            <w:r w:rsidRPr="0000104D">
              <w:rPr>
                <w:color w:val="auto"/>
                <w:sz w:val="16"/>
                <w:szCs w:val="16"/>
              </w:rPr>
              <w:t>(</w:t>
            </w:r>
            <w:r>
              <w:rPr>
                <w:color w:val="auto"/>
                <w:sz w:val="16"/>
                <w:szCs w:val="16"/>
              </w:rPr>
              <w:t>GD</w:t>
            </w:r>
            <w:r w:rsidR="00842694">
              <w:rPr>
                <w:color w:val="auto"/>
                <w:sz w:val="16"/>
                <w:szCs w:val="16"/>
              </w:rPr>
              <w:t>InstallmentPlanS</w:t>
            </w:r>
            <w:r>
              <w:rPr>
                <w:color w:val="auto"/>
                <w:sz w:val="16"/>
                <w:szCs w:val="16"/>
              </w:rPr>
              <w:t>e</w:t>
            </w:r>
            <w:r w:rsidR="00842694">
              <w:rPr>
                <w:color w:val="auto"/>
                <w:sz w:val="16"/>
                <w:szCs w:val="16"/>
              </w:rPr>
              <w:t>lectedResponse</w:t>
            </w:r>
            <w:r w:rsidRPr="0000104D">
              <w:rPr>
                <w:color w:val="auto"/>
                <w:sz w:val="16"/>
                <w:szCs w:val="16"/>
              </w:rPr>
              <w:t>?, GDErrorResponse?) -? Void</w:t>
            </w:r>
          </w:p>
        </w:tc>
        <w:tc>
          <w:tcPr>
            <w:tcW w:w="1933" w:type="dxa"/>
          </w:tcPr>
          <w:p w14:paraId="4B9A0FFF" w14:textId="582605D2" w:rsidR="006C0B88" w:rsidRDefault="006C0B88" w:rsidP="006C0B88">
            <w:r w:rsidRPr="0000104D">
              <w:rPr>
                <w:color w:val="auto"/>
              </w:rPr>
              <w:t xml:space="preserve">used for returning success </w:t>
            </w:r>
            <w:r>
              <w:rPr>
                <w:b/>
                <w:bCs/>
                <w:color w:val="auto"/>
              </w:rPr>
              <w:t>or failure</w:t>
            </w:r>
          </w:p>
        </w:tc>
      </w:tr>
      <w:bookmarkEnd w:id="141"/>
      <w:bookmarkEnd w:id="142"/>
    </w:tbl>
    <w:p w14:paraId="6BBCF13B" w14:textId="02011883" w:rsidR="006C0B88" w:rsidRDefault="006C0B88" w:rsidP="00AD217D">
      <w:pPr>
        <w:rPr>
          <w:lang w:val="en-US"/>
        </w:rPr>
      </w:pPr>
    </w:p>
    <w:bookmarkEnd w:id="143"/>
    <w:bookmarkEnd w:id="144"/>
    <w:p w14:paraId="37800006" w14:textId="78DD76FA" w:rsidR="00842694" w:rsidRDefault="00842694" w:rsidP="00AD217D">
      <w:pPr>
        <w:rPr>
          <w:lang w:val="en-US"/>
        </w:rPr>
      </w:pPr>
      <w:r>
        <w:rPr>
          <w:lang w:val="en-US"/>
        </w:rPr>
        <w:t xml:space="preserve">GDInstallmentPlanSelectedResponse: </w:t>
      </w:r>
    </w:p>
    <w:p w14:paraId="632A47FC" w14:textId="0357B1E1" w:rsidR="00842694" w:rsidRDefault="00842694" w:rsidP="00AD217D">
      <w:pPr>
        <w:rPr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2212"/>
        <w:gridCol w:w="1933"/>
      </w:tblGrid>
      <w:tr w:rsidR="00842694" w14:paraId="3816C998" w14:textId="77777777" w:rsidTr="00E4089F">
        <w:tc>
          <w:tcPr>
            <w:tcW w:w="3170" w:type="dxa"/>
            <w:vAlign w:val="center"/>
          </w:tcPr>
          <w:p w14:paraId="23AF9DFF" w14:textId="77777777" w:rsidR="00842694" w:rsidRDefault="00842694" w:rsidP="00E4089F">
            <w:r>
              <w:t>detailedResponseMessage</w:t>
            </w:r>
          </w:p>
        </w:tc>
        <w:tc>
          <w:tcPr>
            <w:tcW w:w="2212" w:type="dxa"/>
            <w:vAlign w:val="center"/>
          </w:tcPr>
          <w:p w14:paraId="234D0D31" w14:textId="77777777" w:rsidR="00842694" w:rsidRDefault="00842694" w:rsidP="00E4089F">
            <w:r>
              <w:t>String</w:t>
            </w:r>
          </w:p>
        </w:tc>
        <w:tc>
          <w:tcPr>
            <w:tcW w:w="1933" w:type="dxa"/>
          </w:tcPr>
          <w:p w14:paraId="5DFFC433" w14:textId="77777777" w:rsidR="00842694" w:rsidRDefault="00842694" w:rsidP="00E4089F"/>
        </w:tc>
      </w:tr>
      <w:tr w:rsidR="00842694" w14:paraId="5E248BD4" w14:textId="77777777" w:rsidTr="00E4089F">
        <w:tc>
          <w:tcPr>
            <w:tcW w:w="3170" w:type="dxa"/>
            <w:vAlign w:val="center"/>
          </w:tcPr>
          <w:p w14:paraId="5D40A9BA" w14:textId="77777777" w:rsidR="00842694" w:rsidRDefault="00842694" w:rsidP="00E4089F">
            <w:r>
              <w:t>detailedResponseCode</w:t>
            </w:r>
          </w:p>
        </w:tc>
        <w:tc>
          <w:tcPr>
            <w:tcW w:w="2212" w:type="dxa"/>
            <w:vAlign w:val="center"/>
          </w:tcPr>
          <w:p w14:paraId="14BC38C9" w14:textId="77777777" w:rsidR="00842694" w:rsidRDefault="00842694" w:rsidP="00E4089F">
            <w:r>
              <w:t>String</w:t>
            </w:r>
          </w:p>
        </w:tc>
        <w:tc>
          <w:tcPr>
            <w:tcW w:w="1933" w:type="dxa"/>
          </w:tcPr>
          <w:p w14:paraId="13DB464C" w14:textId="77777777" w:rsidR="00842694" w:rsidRDefault="00842694" w:rsidP="00E4089F"/>
        </w:tc>
      </w:tr>
      <w:tr w:rsidR="00842694" w14:paraId="55CED7F3" w14:textId="77777777" w:rsidTr="00E4089F">
        <w:tc>
          <w:tcPr>
            <w:tcW w:w="3170" w:type="dxa"/>
            <w:vAlign w:val="center"/>
          </w:tcPr>
          <w:p w14:paraId="3B152306" w14:textId="77777777" w:rsidR="00842694" w:rsidRDefault="00842694" w:rsidP="00E4089F">
            <w:r>
              <w:lastRenderedPageBreak/>
              <w:t>responseMessage</w:t>
            </w:r>
          </w:p>
        </w:tc>
        <w:tc>
          <w:tcPr>
            <w:tcW w:w="2212" w:type="dxa"/>
            <w:vAlign w:val="center"/>
          </w:tcPr>
          <w:p w14:paraId="34ED834F" w14:textId="04DBCF2B" w:rsidR="00842694" w:rsidRDefault="00842694" w:rsidP="00E4089F">
            <w:r>
              <w:t>String</w:t>
            </w:r>
          </w:p>
          <w:p w14:paraId="16D33748" w14:textId="77777777" w:rsidR="00842694" w:rsidRDefault="00842694" w:rsidP="00E4089F"/>
        </w:tc>
        <w:tc>
          <w:tcPr>
            <w:tcW w:w="1933" w:type="dxa"/>
            <w:vAlign w:val="center"/>
          </w:tcPr>
          <w:p w14:paraId="3FFC86DE" w14:textId="77777777" w:rsidR="00842694" w:rsidRDefault="00842694" w:rsidP="00E4089F">
            <w:r>
              <w:t xml:space="preserve"> </w:t>
            </w:r>
          </w:p>
        </w:tc>
      </w:tr>
      <w:tr w:rsidR="00842694" w14:paraId="5EB602F2" w14:textId="77777777" w:rsidTr="00E4089F">
        <w:tc>
          <w:tcPr>
            <w:tcW w:w="3170" w:type="dxa"/>
            <w:vAlign w:val="center"/>
          </w:tcPr>
          <w:p w14:paraId="7B3F754B" w14:textId="77777777" w:rsidR="00842694" w:rsidRDefault="00842694" w:rsidP="00E4089F">
            <w:r>
              <w:t>responseCode</w:t>
            </w:r>
          </w:p>
        </w:tc>
        <w:tc>
          <w:tcPr>
            <w:tcW w:w="2212" w:type="dxa"/>
            <w:vAlign w:val="center"/>
          </w:tcPr>
          <w:p w14:paraId="4C83AD4A" w14:textId="77777777" w:rsidR="00842694" w:rsidRDefault="00842694" w:rsidP="00E4089F">
            <w:pPr>
              <w:rPr>
                <w:rFonts w:ascii="Menlo" w:hAnsi="Menlo" w:cs="Menlo"/>
                <w:color w:val="FFFFFF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1933" w:type="dxa"/>
            <w:vAlign w:val="center"/>
          </w:tcPr>
          <w:p w14:paraId="729BD136" w14:textId="77777777" w:rsidR="00842694" w:rsidRDefault="00842694" w:rsidP="00E4089F"/>
        </w:tc>
      </w:tr>
      <w:tr w:rsidR="00842694" w14:paraId="43025454" w14:textId="77777777" w:rsidTr="00E4089F">
        <w:tc>
          <w:tcPr>
            <w:tcW w:w="3170" w:type="dxa"/>
            <w:vAlign w:val="center"/>
          </w:tcPr>
          <w:p w14:paraId="079BE159" w14:textId="11470E9F" w:rsidR="00842694" w:rsidRDefault="00842694" w:rsidP="00E4089F">
            <w:r>
              <w:t>orderId</w:t>
            </w:r>
          </w:p>
        </w:tc>
        <w:tc>
          <w:tcPr>
            <w:tcW w:w="2212" w:type="dxa"/>
            <w:vAlign w:val="center"/>
          </w:tcPr>
          <w:p w14:paraId="0220C83C" w14:textId="77777777" w:rsidR="00842694" w:rsidRDefault="00842694" w:rsidP="00E4089F">
            <w:pPr>
              <w:rPr>
                <w:rFonts w:ascii="Menlo" w:hAnsi="Menlo" w:cs="Menlo"/>
                <w:color w:val="FFFFFF"/>
                <w:sz w:val="24"/>
                <w:szCs w:val="24"/>
              </w:rPr>
            </w:pPr>
            <w:bookmarkStart w:id="145" w:name="OLE_LINK197"/>
            <w:bookmarkStart w:id="146" w:name="OLE_LINK198"/>
            <w:r>
              <w:t>String</w:t>
            </w:r>
            <w:bookmarkEnd w:id="145"/>
            <w:bookmarkEnd w:id="146"/>
          </w:p>
        </w:tc>
        <w:tc>
          <w:tcPr>
            <w:tcW w:w="1933" w:type="dxa"/>
            <w:vAlign w:val="center"/>
          </w:tcPr>
          <w:p w14:paraId="3EAE626A" w14:textId="2546B182" w:rsidR="00842694" w:rsidRDefault="00842694" w:rsidP="00E4089F"/>
        </w:tc>
      </w:tr>
      <w:tr w:rsidR="00842694" w14:paraId="16A204AD" w14:textId="77777777" w:rsidTr="00E4089F">
        <w:tc>
          <w:tcPr>
            <w:tcW w:w="3170" w:type="dxa"/>
            <w:vAlign w:val="center"/>
          </w:tcPr>
          <w:p w14:paraId="717E449A" w14:textId="4CD822C6" w:rsidR="00842694" w:rsidRDefault="00842694" w:rsidP="00E4089F">
            <w:r>
              <w:t>nextStep</w:t>
            </w:r>
          </w:p>
        </w:tc>
        <w:tc>
          <w:tcPr>
            <w:tcW w:w="2212" w:type="dxa"/>
            <w:vAlign w:val="center"/>
          </w:tcPr>
          <w:p w14:paraId="141AC29B" w14:textId="59F3E3F5" w:rsidR="00842694" w:rsidRDefault="00842694" w:rsidP="00E4089F">
            <w:r>
              <w:t>String</w:t>
            </w:r>
          </w:p>
        </w:tc>
        <w:tc>
          <w:tcPr>
            <w:tcW w:w="1933" w:type="dxa"/>
            <w:vAlign w:val="center"/>
          </w:tcPr>
          <w:p w14:paraId="61A8751F" w14:textId="77777777" w:rsidR="00842694" w:rsidRDefault="00842694" w:rsidP="00E4089F"/>
        </w:tc>
      </w:tr>
    </w:tbl>
    <w:p w14:paraId="564FC8D9" w14:textId="77777777" w:rsidR="00842694" w:rsidRDefault="00842694" w:rsidP="00AD217D">
      <w:pPr>
        <w:rPr>
          <w:lang w:val="en-US"/>
        </w:rPr>
      </w:pPr>
    </w:p>
    <w:p w14:paraId="0C77A37C" w14:textId="77777777" w:rsidR="00842694" w:rsidRDefault="00842694" w:rsidP="00AD217D">
      <w:pPr>
        <w:rPr>
          <w:lang w:val="en-US"/>
        </w:rPr>
      </w:pPr>
    </w:p>
    <w:p w14:paraId="235036D8" w14:textId="77777777" w:rsidR="006C0B88" w:rsidRDefault="006C0B88" w:rsidP="00AD217D">
      <w:pPr>
        <w:rPr>
          <w:lang w:val="en-US"/>
        </w:rPr>
      </w:pPr>
    </w:p>
    <w:p w14:paraId="3B6C0AEF" w14:textId="4834AC09" w:rsidR="00AD217D" w:rsidRDefault="00AD217D" w:rsidP="00AD217D">
      <w:pPr>
        <w:rPr>
          <w:lang w:val="en-US"/>
        </w:rPr>
      </w:pPr>
      <w:r>
        <w:rPr>
          <w:lang w:val="en-US"/>
        </w:rPr>
        <w:t xml:space="preserve">Below you can find Parameters for the </w:t>
      </w:r>
      <w:r w:rsidR="00D00BB0" w:rsidRPr="00D00BB0">
        <w:rPr>
          <w:rFonts w:ascii="Menlo" w:hAnsi="Menlo" w:cs="Menlo"/>
          <w:color w:val="5DD8FF"/>
          <w:sz w:val="24"/>
          <w:szCs w:val="24"/>
        </w:rPr>
        <w:t>GDShahrySelectPlanInstallment</w:t>
      </w:r>
      <w:r>
        <w:rPr>
          <w:lang w:val="en-US"/>
        </w:rPr>
        <w:t>:</w:t>
      </w:r>
    </w:p>
    <w:p w14:paraId="23A07460" w14:textId="5D9D3987" w:rsidR="00AD217D" w:rsidRDefault="00AD217D" w:rsidP="00AD217D">
      <w:pPr>
        <w:rPr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2212"/>
        <w:gridCol w:w="1933"/>
      </w:tblGrid>
      <w:tr w:rsidR="00AD217D" w14:paraId="74546386" w14:textId="77777777" w:rsidTr="00E4089F">
        <w:tc>
          <w:tcPr>
            <w:tcW w:w="3170" w:type="dxa"/>
            <w:vAlign w:val="center"/>
          </w:tcPr>
          <w:p w14:paraId="2F43715F" w14:textId="1047ED48" w:rsidR="00AD217D" w:rsidRDefault="00D00BB0" w:rsidP="00E4089F">
            <w:bookmarkStart w:id="147" w:name="_Hlk105765004"/>
            <w:r>
              <w:t>customerIdentifer</w:t>
            </w:r>
          </w:p>
        </w:tc>
        <w:tc>
          <w:tcPr>
            <w:tcW w:w="2212" w:type="dxa"/>
            <w:vAlign w:val="center"/>
          </w:tcPr>
          <w:p w14:paraId="49610B60" w14:textId="77777777" w:rsidR="00AD217D" w:rsidRDefault="00AD217D" w:rsidP="00E4089F">
            <w:bookmarkStart w:id="148" w:name="OLE_LINK167"/>
            <w:bookmarkStart w:id="149" w:name="OLE_LINK168"/>
            <w:r>
              <w:t>String</w:t>
            </w:r>
            <w:bookmarkEnd w:id="148"/>
            <w:bookmarkEnd w:id="149"/>
          </w:p>
        </w:tc>
        <w:tc>
          <w:tcPr>
            <w:tcW w:w="1933" w:type="dxa"/>
            <w:vAlign w:val="center"/>
          </w:tcPr>
          <w:p w14:paraId="2AFE2EC1" w14:textId="5791CF0D" w:rsidR="00AD217D" w:rsidRDefault="00D00BB0" w:rsidP="00E4089F">
            <w:r>
              <w:t>The Shahry Id of the customer</w:t>
            </w:r>
          </w:p>
        </w:tc>
      </w:tr>
      <w:tr w:rsidR="00AD217D" w14:paraId="7EDA6A9B" w14:textId="77777777" w:rsidTr="00E4089F">
        <w:tc>
          <w:tcPr>
            <w:tcW w:w="3170" w:type="dxa"/>
            <w:vAlign w:val="center"/>
          </w:tcPr>
          <w:p w14:paraId="647AFB79" w14:textId="601FD965" w:rsidR="00AD217D" w:rsidRDefault="00D00BB0" w:rsidP="00E4089F">
            <w:r>
              <w:t>totalAmount</w:t>
            </w:r>
          </w:p>
        </w:tc>
        <w:tc>
          <w:tcPr>
            <w:tcW w:w="2212" w:type="dxa"/>
            <w:vAlign w:val="center"/>
          </w:tcPr>
          <w:p w14:paraId="5D0E2B18" w14:textId="77777777" w:rsidR="00AD217D" w:rsidRDefault="00AD217D" w:rsidP="00E4089F">
            <w:r>
              <w:t>Double</w:t>
            </w:r>
          </w:p>
        </w:tc>
        <w:tc>
          <w:tcPr>
            <w:tcW w:w="1933" w:type="dxa"/>
            <w:vAlign w:val="center"/>
          </w:tcPr>
          <w:p w14:paraId="03982545" w14:textId="32122640" w:rsidR="00AD217D" w:rsidRDefault="00D00BB0" w:rsidP="00E4089F">
            <w:r>
              <w:t>Total Amount of your shopping cart</w:t>
            </w:r>
          </w:p>
        </w:tc>
      </w:tr>
      <w:tr w:rsidR="00AD217D" w14:paraId="7D49F6C8" w14:textId="77777777" w:rsidTr="00E4089F">
        <w:tc>
          <w:tcPr>
            <w:tcW w:w="3170" w:type="dxa"/>
            <w:vAlign w:val="center"/>
          </w:tcPr>
          <w:p w14:paraId="1C38B266" w14:textId="2FD022EA" w:rsidR="00AD217D" w:rsidRDefault="00D00BB0" w:rsidP="00E4089F">
            <w:r>
              <w:t>currency</w:t>
            </w:r>
          </w:p>
        </w:tc>
        <w:tc>
          <w:tcPr>
            <w:tcW w:w="2212" w:type="dxa"/>
            <w:vAlign w:val="center"/>
          </w:tcPr>
          <w:p w14:paraId="4620B0B8" w14:textId="59E70246" w:rsidR="00AD217D" w:rsidRDefault="00D00BB0" w:rsidP="00E4089F">
            <w:r>
              <w:t>String</w:t>
            </w:r>
          </w:p>
        </w:tc>
        <w:tc>
          <w:tcPr>
            <w:tcW w:w="1933" w:type="dxa"/>
            <w:vAlign w:val="center"/>
          </w:tcPr>
          <w:p w14:paraId="6F286F7D" w14:textId="6F0D0503" w:rsidR="00AD217D" w:rsidRDefault="00D00BB0" w:rsidP="00E4089F">
            <w:r>
              <w:t>Currency of your shopping cart</w:t>
            </w:r>
          </w:p>
        </w:tc>
      </w:tr>
      <w:tr w:rsidR="00AD217D" w14:paraId="45929AA0" w14:textId="77777777" w:rsidTr="00E4089F">
        <w:tc>
          <w:tcPr>
            <w:tcW w:w="3170" w:type="dxa"/>
            <w:vAlign w:val="center"/>
          </w:tcPr>
          <w:p w14:paraId="198D57E9" w14:textId="5AD9A745" w:rsidR="00AD217D" w:rsidRDefault="00D00BB0" w:rsidP="00E4089F">
            <w:r>
              <w:t xml:space="preserve">merchantReferenceId </w:t>
            </w:r>
            <w:bookmarkStart w:id="150" w:name="OLE_LINK173"/>
            <w:bookmarkStart w:id="151" w:name="OLE_LINK174"/>
            <w:r>
              <w:t>(</w:t>
            </w:r>
            <w:bookmarkStart w:id="152" w:name="OLE_LINK171"/>
            <w:bookmarkStart w:id="153" w:name="OLE_LINK172"/>
            <w:r>
              <w:t>Optional)</w:t>
            </w:r>
            <w:bookmarkEnd w:id="150"/>
            <w:bookmarkEnd w:id="151"/>
            <w:bookmarkEnd w:id="152"/>
            <w:bookmarkEnd w:id="153"/>
          </w:p>
        </w:tc>
        <w:tc>
          <w:tcPr>
            <w:tcW w:w="2212" w:type="dxa"/>
            <w:vAlign w:val="center"/>
          </w:tcPr>
          <w:p w14:paraId="5E7245DB" w14:textId="62472C7D" w:rsidR="00AD217D" w:rsidRDefault="00D00BB0" w:rsidP="00E4089F">
            <w:bookmarkStart w:id="154" w:name="OLE_LINK169"/>
            <w:bookmarkStart w:id="155" w:name="OLE_LINK170"/>
            <w:r>
              <w:t>String</w:t>
            </w:r>
            <w:bookmarkEnd w:id="154"/>
            <w:bookmarkEnd w:id="155"/>
          </w:p>
        </w:tc>
        <w:tc>
          <w:tcPr>
            <w:tcW w:w="1933" w:type="dxa"/>
            <w:vAlign w:val="center"/>
          </w:tcPr>
          <w:p w14:paraId="60EED5F2" w14:textId="2A56238B" w:rsidR="00AD217D" w:rsidRDefault="00D00BB0" w:rsidP="00E4089F">
            <w:r>
              <w:t>Merchant details</w:t>
            </w:r>
          </w:p>
        </w:tc>
      </w:tr>
      <w:tr w:rsidR="00AD217D" w14:paraId="50466688" w14:textId="77777777" w:rsidTr="00E4089F">
        <w:tc>
          <w:tcPr>
            <w:tcW w:w="3170" w:type="dxa"/>
            <w:vAlign w:val="center"/>
          </w:tcPr>
          <w:p w14:paraId="2442D3AE" w14:textId="565C6483" w:rsidR="00AD217D" w:rsidRDefault="00D00BB0" w:rsidP="00E4089F">
            <w:r>
              <w:t>callbackURL (Optional)</w:t>
            </w:r>
          </w:p>
        </w:tc>
        <w:tc>
          <w:tcPr>
            <w:tcW w:w="2212" w:type="dxa"/>
            <w:vAlign w:val="center"/>
          </w:tcPr>
          <w:p w14:paraId="32BF6EBD" w14:textId="14077BA9" w:rsidR="00AD217D" w:rsidRDefault="00D00BB0" w:rsidP="00E4089F">
            <w:r>
              <w:t xml:space="preserve">String </w:t>
            </w:r>
          </w:p>
        </w:tc>
        <w:tc>
          <w:tcPr>
            <w:tcW w:w="1933" w:type="dxa"/>
            <w:vAlign w:val="center"/>
          </w:tcPr>
          <w:p w14:paraId="750808CC" w14:textId="04ADD17E" w:rsidR="00AD217D" w:rsidRDefault="00D00BB0" w:rsidP="00E4089F">
            <w:r>
              <w:t>String</w:t>
            </w:r>
          </w:p>
        </w:tc>
      </w:tr>
      <w:tr w:rsidR="00AD217D" w14:paraId="248290E0" w14:textId="77777777" w:rsidTr="00E4089F">
        <w:tc>
          <w:tcPr>
            <w:tcW w:w="3170" w:type="dxa"/>
            <w:vAlign w:val="center"/>
          </w:tcPr>
          <w:p w14:paraId="37D842F4" w14:textId="69C85DB7" w:rsidR="00AD217D" w:rsidRDefault="00D00BB0" w:rsidP="00E4089F">
            <w:r>
              <w:t>billingAddress (Optional)</w:t>
            </w:r>
          </w:p>
        </w:tc>
        <w:tc>
          <w:tcPr>
            <w:tcW w:w="2212" w:type="dxa"/>
            <w:vAlign w:val="center"/>
          </w:tcPr>
          <w:p w14:paraId="7E8D526B" w14:textId="5A4D0060" w:rsidR="00AD217D" w:rsidRDefault="002979B1" w:rsidP="00E4089F">
            <w:bookmarkStart w:id="156" w:name="OLE_LINK175"/>
            <w:bookmarkStart w:id="157" w:name="OLE_LINK176"/>
            <w:r>
              <w:t>GDAddress</w:t>
            </w:r>
            <w:bookmarkEnd w:id="156"/>
            <w:bookmarkEnd w:id="157"/>
          </w:p>
        </w:tc>
        <w:tc>
          <w:tcPr>
            <w:tcW w:w="1933" w:type="dxa"/>
            <w:vAlign w:val="center"/>
          </w:tcPr>
          <w:p w14:paraId="0E9FD387" w14:textId="4916B273" w:rsidR="00AD217D" w:rsidRDefault="002979B1" w:rsidP="00E4089F">
            <w:bookmarkStart w:id="158" w:name="OLE_LINK177"/>
            <w:bookmarkStart w:id="159" w:name="OLE_LINK178"/>
            <w:r>
              <w:t>Customer details for envoicing</w:t>
            </w:r>
            <w:bookmarkEnd w:id="158"/>
            <w:bookmarkEnd w:id="159"/>
          </w:p>
        </w:tc>
      </w:tr>
      <w:tr w:rsidR="00D00BB0" w14:paraId="31A3FDA7" w14:textId="77777777" w:rsidTr="00E4089F">
        <w:tc>
          <w:tcPr>
            <w:tcW w:w="3170" w:type="dxa"/>
            <w:vAlign w:val="center"/>
          </w:tcPr>
          <w:p w14:paraId="18EA5DCA" w14:textId="7BB230BB" w:rsidR="00D00BB0" w:rsidRDefault="00D00BB0" w:rsidP="00E4089F">
            <w:r>
              <w:t>shippingAddress (Optional)</w:t>
            </w:r>
          </w:p>
        </w:tc>
        <w:tc>
          <w:tcPr>
            <w:tcW w:w="2212" w:type="dxa"/>
            <w:vAlign w:val="center"/>
          </w:tcPr>
          <w:p w14:paraId="721CDB2E" w14:textId="54C91262" w:rsidR="00D00BB0" w:rsidRDefault="002979B1" w:rsidP="00E4089F">
            <w:r>
              <w:t>GDAddress</w:t>
            </w:r>
          </w:p>
        </w:tc>
        <w:tc>
          <w:tcPr>
            <w:tcW w:w="1933" w:type="dxa"/>
            <w:vAlign w:val="center"/>
          </w:tcPr>
          <w:p w14:paraId="58117AE1" w14:textId="73AC90F6" w:rsidR="00D00BB0" w:rsidRDefault="002979B1" w:rsidP="00E4089F">
            <w:r>
              <w:t>Customer details for envoicing</w:t>
            </w:r>
          </w:p>
        </w:tc>
      </w:tr>
      <w:tr w:rsidR="00D00BB0" w14:paraId="64E62F2F" w14:textId="77777777" w:rsidTr="00E4089F">
        <w:tc>
          <w:tcPr>
            <w:tcW w:w="3170" w:type="dxa"/>
            <w:vAlign w:val="center"/>
          </w:tcPr>
          <w:p w14:paraId="569B1773" w14:textId="2002C915" w:rsidR="00D00BB0" w:rsidRDefault="00D00BB0" w:rsidP="00E4089F">
            <w:r>
              <w:t>customerEmail (Optional)</w:t>
            </w:r>
          </w:p>
        </w:tc>
        <w:tc>
          <w:tcPr>
            <w:tcW w:w="2212" w:type="dxa"/>
            <w:vAlign w:val="center"/>
          </w:tcPr>
          <w:p w14:paraId="16DF7B69" w14:textId="77777777" w:rsidR="00D00BB0" w:rsidRDefault="00D00BB0" w:rsidP="00E4089F"/>
        </w:tc>
        <w:tc>
          <w:tcPr>
            <w:tcW w:w="1933" w:type="dxa"/>
            <w:vAlign w:val="center"/>
          </w:tcPr>
          <w:p w14:paraId="168E1C73" w14:textId="0198BCCF" w:rsidR="00D00BB0" w:rsidRDefault="002979B1" w:rsidP="00E4089F">
            <w:r>
              <w:t>Customer details for envoicing</w:t>
            </w:r>
          </w:p>
        </w:tc>
      </w:tr>
      <w:tr w:rsidR="00D00BB0" w14:paraId="0049B9BC" w14:textId="77777777" w:rsidTr="00E4089F">
        <w:tc>
          <w:tcPr>
            <w:tcW w:w="3170" w:type="dxa"/>
            <w:vAlign w:val="center"/>
          </w:tcPr>
          <w:p w14:paraId="1A623495" w14:textId="07E30F19" w:rsidR="00D00BB0" w:rsidRDefault="00D00BB0" w:rsidP="00E4089F">
            <w:r>
              <w:t>paymentMethods (Optional)</w:t>
            </w:r>
          </w:p>
        </w:tc>
        <w:tc>
          <w:tcPr>
            <w:tcW w:w="2212" w:type="dxa"/>
            <w:vAlign w:val="center"/>
          </w:tcPr>
          <w:p w14:paraId="4487ED8E" w14:textId="77777777" w:rsidR="00D00BB0" w:rsidRDefault="00D00BB0" w:rsidP="00E4089F"/>
        </w:tc>
        <w:tc>
          <w:tcPr>
            <w:tcW w:w="1933" w:type="dxa"/>
            <w:vAlign w:val="center"/>
          </w:tcPr>
          <w:p w14:paraId="2DB1279F" w14:textId="1D0988EE" w:rsidR="00D00BB0" w:rsidRDefault="00D00BB0" w:rsidP="00E4089F"/>
        </w:tc>
      </w:tr>
      <w:tr w:rsidR="00D00BB0" w14:paraId="3A841C75" w14:textId="77777777" w:rsidTr="00E4089F">
        <w:tc>
          <w:tcPr>
            <w:tcW w:w="3170" w:type="dxa"/>
            <w:vAlign w:val="center"/>
          </w:tcPr>
          <w:p w14:paraId="3A516591" w14:textId="4A55F47C" w:rsidR="00D00BB0" w:rsidRDefault="002979B1" w:rsidP="00E4089F">
            <w:r>
              <w:t>restrictPaymentMethods (Optional)</w:t>
            </w:r>
          </w:p>
        </w:tc>
        <w:tc>
          <w:tcPr>
            <w:tcW w:w="2212" w:type="dxa"/>
            <w:vAlign w:val="center"/>
          </w:tcPr>
          <w:p w14:paraId="5FB25134" w14:textId="77777777" w:rsidR="00D00BB0" w:rsidRDefault="00D00BB0" w:rsidP="00E4089F"/>
        </w:tc>
        <w:tc>
          <w:tcPr>
            <w:tcW w:w="1933" w:type="dxa"/>
            <w:vAlign w:val="center"/>
          </w:tcPr>
          <w:p w14:paraId="56E21673" w14:textId="77777777" w:rsidR="00D00BB0" w:rsidRDefault="00D00BB0" w:rsidP="00E4089F"/>
        </w:tc>
      </w:tr>
      <w:tr w:rsidR="002979B1" w14:paraId="483B11B0" w14:textId="77777777" w:rsidTr="00E4089F">
        <w:tc>
          <w:tcPr>
            <w:tcW w:w="3170" w:type="dxa"/>
            <w:vAlign w:val="center"/>
          </w:tcPr>
          <w:p w14:paraId="1CA24AE7" w14:textId="5936805E" w:rsidR="002979B1" w:rsidRDefault="002979B1" w:rsidP="00E4089F">
            <w:r>
              <w:t xml:space="preserve">Items </w:t>
            </w:r>
          </w:p>
        </w:tc>
        <w:tc>
          <w:tcPr>
            <w:tcW w:w="2212" w:type="dxa"/>
            <w:vAlign w:val="center"/>
          </w:tcPr>
          <w:p w14:paraId="19204DC5" w14:textId="709A4F5C" w:rsidR="002979B1" w:rsidRDefault="002979B1" w:rsidP="00E4089F">
            <w:r>
              <w:t>[GDBNPItem]</w:t>
            </w:r>
          </w:p>
        </w:tc>
        <w:tc>
          <w:tcPr>
            <w:tcW w:w="1933" w:type="dxa"/>
            <w:vAlign w:val="center"/>
          </w:tcPr>
          <w:p w14:paraId="07544DD8" w14:textId="0C27DEB7" w:rsidR="002979B1" w:rsidRDefault="002979B1" w:rsidP="00E4089F">
            <w:r>
              <w:t>The list of your shopping cart items to sell. It is mandatory</w:t>
            </w:r>
          </w:p>
        </w:tc>
      </w:tr>
      <w:bookmarkEnd w:id="147"/>
    </w:tbl>
    <w:p w14:paraId="73B4CD4A" w14:textId="7097BEA6" w:rsidR="00AD217D" w:rsidRDefault="00AD217D" w:rsidP="00AD217D">
      <w:pPr>
        <w:rPr>
          <w:lang w:val="en-US"/>
        </w:rPr>
      </w:pPr>
    </w:p>
    <w:p w14:paraId="0879D64A" w14:textId="451E8703" w:rsidR="002979B1" w:rsidRDefault="002979B1" w:rsidP="00AD217D">
      <w:pPr>
        <w:rPr>
          <w:lang w:val="en-US"/>
        </w:rPr>
      </w:pPr>
    </w:p>
    <w:p w14:paraId="3F2E456C" w14:textId="240D8D76" w:rsidR="002979B1" w:rsidRDefault="002979B1" w:rsidP="00AD217D">
      <w:bookmarkStart w:id="160" w:name="OLE_LINK185"/>
      <w:bookmarkStart w:id="161" w:name="OLE_LINK186"/>
      <w:r>
        <w:t>Below you can find the GDBNPLItem object params</w:t>
      </w:r>
      <w:r w:rsidR="00D03D5A">
        <w:t>. Above you need to send a list of items</w:t>
      </w:r>
    </w:p>
    <w:bookmarkEnd w:id="160"/>
    <w:bookmarkEnd w:id="161"/>
    <w:p w14:paraId="255326DD" w14:textId="0206A1CA" w:rsidR="002979B1" w:rsidRDefault="002979B1" w:rsidP="00AD217D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2212"/>
        <w:gridCol w:w="1933"/>
      </w:tblGrid>
      <w:tr w:rsidR="002979B1" w14:paraId="159ADB2F" w14:textId="77777777" w:rsidTr="00E4089F">
        <w:tc>
          <w:tcPr>
            <w:tcW w:w="3170" w:type="dxa"/>
            <w:vAlign w:val="center"/>
          </w:tcPr>
          <w:p w14:paraId="73E51F07" w14:textId="29F1341E" w:rsidR="002979B1" w:rsidRDefault="002979B1" w:rsidP="00E4089F">
            <w:bookmarkStart w:id="162" w:name="OLE_LINK187"/>
            <w:bookmarkStart w:id="163" w:name="OLE_LINK188"/>
            <w:r>
              <w:t>merchantItemId</w:t>
            </w:r>
          </w:p>
        </w:tc>
        <w:tc>
          <w:tcPr>
            <w:tcW w:w="2212" w:type="dxa"/>
            <w:vAlign w:val="center"/>
          </w:tcPr>
          <w:p w14:paraId="37E43EE3" w14:textId="77777777" w:rsidR="002979B1" w:rsidRDefault="002979B1" w:rsidP="00E4089F">
            <w:r>
              <w:t>String</w:t>
            </w:r>
          </w:p>
        </w:tc>
        <w:tc>
          <w:tcPr>
            <w:tcW w:w="1933" w:type="dxa"/>
            <w:vAlign w:val="center"/>
          </w:tcPr>
          <w:p w14:paraId="4A4D614E" w14:textId="5B624C5D" w:rsidR="002979B1" w:rsidRDefault="002979B1" w:rsidP="00E4089F">
            <w:r>
              <w:t>Id of the product</w:t>
            </w:r>
          </w:p>
        </w:tc>
      </w:tr>
      <w:tr w:rsidR="002979B1" w14:paraId="36F8ABBF" w14:textId="77777777" w:rsidTr="00E4089F">
        <w:tc>
          <w:tcPr>
            <w:tcW w:w="3170" w:type="dxa"/>
            <w:vAlign w:val="center"/>
          </w:tcPr>
          <w:p w14:paraId="58292DAF" w14:textId="44651D5E" w:rsidR="002979B1" w:rsidRDefault="002979B1" w:rsidP="00E4089F">
            <w:r>
              <w:t>name</w:t>
            </w:r>
          </w:p>
        </w:tc>
        <w:tc>
          <w:tcPr>
            <w:tcW w:w="2212" w:type="dxa"/>
            <w:vAlign w:val="center"/>
          </w:tcPr>
          <w:p w14:paraId="3ECA74E1" w14:textId="77777777" w:rsidR="002979B1" w:rsidRDefault="002979B1" w:rsidP="00E4089F">
            <w:bookmarkStart w:id="164" w:name="OLE_LINK183"/>
            <w:bookmarkStart w:id="165" w:name="OLE_LINK184"/>
            <w:r>
              <w:t>String</w:t>
            </w:r>
            <w:bookmarkEnd w:id="164"/>
            <w:bookmarkEnd w:id="165"/>
          </w:p>
        </w:tc>
        <w:tc>
          <w:tcPr>
            <w:tcW w:w="1933" w:type="dxa"/>
            <w:vAlign w:val="center"/>
          </w:tcPr>
          <w:p w14:paraId="77F2C190" w14:textId="129FDBA2" w:rsidR="002979B1" w:rsidRDefault="002979B1" w:rsidP="00E4089F">
            <w:r>
              <w:t>Product name</w:t>
            </w:r>
          </w:p>
        </w:tc>
      </w:tr>
      <w:tr w:rsidR="002979B1" w14:paraId="6B86F045" w14:textId="77777777" w:rsidTr="00E4089F">
        <w:tc>
          <w:tcPr>
            <w:tcW w:w="3170" w:type="dxa"/>
            <w:vAlign w:val="center"/>
          </w:tcPr>
          <w:p w14:paraId="7CE190BB" w14:textId="4BC011D4" w:rsidR="002979B1" w:rsidRDefault="002979B1" w:rsidP="00E4089F">
            <w:r>
              <w:t>itemDescription</w:t>
            </w:r>
          </w:p>
        </w:tc>
        <w:tc>
          <w:tcPr>
            <w:tcW w:w="2212" w:type="dxa"/>
            <w:vAlign w:val="center"/>
          </w:tcPr>
          <w:p w14:paraId="747A47AC" w14:textId="77777777" w:rsidR="002979B1" w:rsidRDefault="002979B1" w:rsidP="00E4089F">
            <w:r>
              <w:t>String</w:t>
            </w:r>
          </w:p>
        </w:tc>
        <w:tc>
          <w:tcPr>
            <w:tcW w:w="1933" w:type="dxa"/>
            <w:vAlign w:val="center"/>
          </w:tcPr>
          <w:p w14:paraId="121C8780" w14:textId="5C128CB0" w:rsidR="002979B1" w:rsidRDefault="002979B1" w:rsidP="00E4089F">
            <w:r>
              <w:t>Product description</w:t>
            </w:r>
          </w:p>
        </w:tc>
      </w:tr>
      <w:tr w:rsidR="002979B1" w14:paraId="3F4634D1" w14:textId="77777777" w:rsidTr="00E4089F">
        <w:tc>
          <w:tcPr>
            <w:tcW w:w="3170" w:type="dxa"/>
            <w:vAlign w:val="center"/>
          </w:tcPr>
          <w:p w14:paraId="32BC7ECE" w14:textId="6CAFF289" w:rsidR="002979B1" w:rsidRDefault="002979B1" w:rsidP="00E4089F">
            <w:r>
              <w:t>count</w:t>
            </w:r>
          </w:p>
        </w:tc>
        <w:tc>
          <w:tcPr>
            <w:tcW w:w="2212" w:type="dxa"/>
            <w:vAlign w:val="center"/>
          </w:tcPr>
          <w:p w14:paraId="04596282" w14:textId="475C91A6" w:rsidR="002979B1" w:rsidRDefault="002979B1" w:rsidP="00E4089F">
            <w:r>
              <w:t xml:space="preserve">Int </w:t>
            </w:r>
          </w:p>
        </w:tc>
        <w:tc>
          <w:tcPr>
            <w:tcW w:w="1933" w:type="dxa"/>
            <w:vAlign w:val="center"/>
          </w:tcPr>
          <w:p w14:paraId="7424B525" w14:textId="0ABAA311" w:rsidR="002979B1" w:rsidRDefault="002979B1" w:rsidP="00E4089F">
            <w:r>
              <w:t>Number of items of the product</w:t>
            </w:r>
          </w:p>
        </w:tc>
      </w:tr>
      <w:tr w:rsidR="002979B1" w14:paraId="38300D45" w14:textId="77777777" w:rsidTr="00E4089F">
        <w:tc>
          <w:tcPr>
            <w:tcW w:w="3170" w:type="dxa"/>
            <w:vAlign w:val="center"/>
          </w:tcPr>
          <w:p w14:paraId="036510D1" w14:textId="76D41F7E" w:rsidR="002979B1" w:rsidRDefault="002979B1" w:rsidP="00E4089F">
            <w:r>
              <w:t>price</w:t>
            </w:r>
          </w:p>
        </w:tc>
        <w:tc>
          <w:tcPr>
            <w:tcW w:w="2212" w:type="dxa"/>
            <w:vAlign w:val="center"/>
          </w:tcPr>
          <w:p w14:paraId="5742E210" w14:textId="1B53BF07" w:rsidR="002979B1" w:rsidRDefault="002979B1" w:rsidP="00E4089F">
            <w:r>
              <w:t>Double</w:t>
            </w:r>
          </w:p>
        </w:tc>
        <w:tc>
          <w:tcPr>
            <w:tcW w:w="1933" w:type="dxa"/>
            <w:vAlign w:val="center"/>
          </w:tcPr>
          <w:p w14:paraId="3BE76C3C" w14:textId="538FC52D" w:rsidR="002979B1" w:rsidRDefault="002979B1" w:rsidP="00E4089F">
            <w:r>
              <w:t>Price of the product</w:t>
            </w:r>
          </w:p>
        </w:tc>
      </w:tr>
      <w:tr w:rsidR="002979B1" w14:paraId="31F36969" w14:textId="77777777" w:rsidTr="00E4089F">
        <w:tc>
          <w:tcPr>
            <w:tcW w:w="3170" w:type="dxa"/>
            <w:vAlign w:val="center"/>
          </w:tcPr>
          <w:p w14:paraId="2679D0E2" w14:textId="01E278FE" w:rsidR="002979B1" w:rsidRDefault="002979B1" w:rsidP="00E4089F">
            <w:r>
              <w:lastRenderedPageBreak/>
              <w:t>currency</w:t>
            </w:r>
          </w:p>
        </w:tc>
        <w:tc>
          <w:tcPr>
            <w:tcW w:w="2212" w:type="dxa"/>
            <w:vAlign w:val="center"/>
          </w:tcPr>
          <w:p w14:paraId="2A4F2626" w14:textId="3618C0C6" w:rsidR="002979B1" w:rsidRDefault="002979B1" w:rsidP="00E4089F">
            <w:r>
              <w:t>String</w:t>
            </w:r>
          </w:p>
        </w:tc>
        <w:tc>
          <w:tcPr>
            <w:tcW w:w="1933" w:type="dxa"/>
            <w:vAlign w:val="center"/>
          </w:tcPr>
          <w:p w14:paraId="3977548D" w14:textId="0C3E9A55" w:rsidR="002979B1" w:rsidRDefault="002979B1" w:rsidP="00E4089F">
            <w:r>
              <w:t>Currency of the product</w:t>
            </w:r>
          </w:p>
        </w:tc>
      </w:tr>
      <w:bookmarkEnd w:id="162"/>
      <w:bookmarkEnd w:id="163"/>
    </w:tbl>
    <w:p w14:paraId="53796A05" w14:textId="43963CEF" w:rsidR="002979B1" w:rsidRDefault="002979B1" w:rsidP="00AD217D">
      <w:pPr>
        <w:rPr>
          <w:lang w:val="en-US"/>
        </w:rPr>
      </w:pPr>
    </w:p>
    <w:p w14:paraId="75AC64E7" w14:textId="17BAFCD0" w:rsidR="006C0B88" w:rsidRDefault="006C0B88" w:rsidP="00AD217D">
      <w:pPr>
        <w:rPr>
          <w:lang w:val="en-US"/>
        </w:rPr>
      </w:pPr>
    </w:p>
    <w:p w14:paraId="7B817CCB" w14:textId="77777777" w:rsidR="006C0B88" w:rsidRDefault="006C0B88" w:rsidP="00AD217D">
      <w:pPr>
        <w:rPr>
          <w:lang w:val="en-US"/>
        </w:rPr>
      </w:pPr>
    </w:p>
    <w:p w14:paraId="517F3256" w14:textId="77777777" w:rsidR="006C0B88" w:rsidRDefault="006C0B88" w:rsidP="00AD217D">
      <w:pPr>
        <w:rPr>
          <w:lang w:val="en-US"/>
        </w:rPr>
      </w:pPr>
    </w:p>
    <w:p w14:paraId="07F82ED6" w14:textId="2944FA68" w:rsidR="006C0B88" w:rsidRDefault="006C0B88" w:rsidP="00AD217D">
      <w:r>
        <w:t>Example Swift:</w:t>
      </w:r>
    </w:p>
    <w:p w14:paraId="56472ED0" w14:textId="1AA97F2C" w:rsidR="006C0B88" w:rsidRDefault="006C0B88" w:rsidP="00AD217D"/>
    <w:p w14:paraId="74712BDF" w14:textId="77777777" w:rsidR="00842694" w:rsidRDefault="00842694" w:rsidP="00842694">
      <w:pPr>
        <w:shd w:val="clear" w:color="auto" w:fill="BFBFBF" w:themeFill="background1" w:themeFillShade="BF"/>
      </w:pPr>
      <w:r>
        <w:t>GeideaBNPLAPI.sharyInstallmentPlanSelected(with: installmentPlanDetails,  completion: { response, error in</w:t>
      </w:r>
    </w:p>
    <w:p w14:paraId="34AD0CEA" w14:textId="77777777" w:rsidR="00842694" w:rsidRDefault="00842694" w:rsidP="00842694">
      <w:pPr>
        <w:shd w:val="clear" w:color="auto" w:fill="BFBFBF" w:themeFill="background1" w:themeFillShade="BF"/>
      </w:pPr>
      <w:r>
        <w:t xml:space="preserve">            completion(response,error)</w:t>
      </w:r>
    </w:p>
    <w:p w14:paraId="73806E89" w14:textId="6DD52D12" w:rsidR="00842694" w:rsidRDefault="00842694" w:rsidP="00842694">
      <w:pPr>
        <w:shd w:val="clear" w:color="auto" w:fill="BFBFBF" w:themeFill="background1" w:themeFillShade="BF"/>
      </w:pPr>
      <w:r>
        <w:t xml:space="preserve">        })</w:t>
      </w:r>
    </w:p>
    <w:p w14:paraId="00FB47DD" w14:textId="77777777" w:rsidR="00842694" w:rsidRDefault="00842694" w:rsidP="00AD217D"/>
    <w:p w14:paraId="49A0EA9D" w14:textId="5C9F093D" w:rsidR="008C03C2" w:rsidRDefault="008C03C2" w:rsidP="008C03C2">
      <w:pPr>
        <w:pStyle w:val="Heading3"/>
        <w:ind w:left="567"/>
      </w:pPr>
      <w:bookmarkStart w:id="166" w:name="_Toc108787399"/>
      <w:r>
        <w:t>2.3.2 Step 2: Shahry confirm</w:t>
      </w:r>
      <w:bookmarkEnd w:id="166"/>
    </w:p>
    <w:p w14:paraId="20D0A329" w14:textId="77777777" w:rsidR="006C0B88" w:rsidRDefault="006C0B88" w:rsidP="00AD217D">
      <w:pPr>
        <w:rPr>
          <w:lang w:val="en-US"/>
        </w:rPr>
      </w:pPr>
    </w:p>
    <w:p w14:paraId="2E6B3D74" w14:textId="63215CE3" w:rsidR="00842694" w:rsidRDefault="00842694" w:rsidP="00842694">
      <w:pPr>
        <w:pStyle w:val="ListParagraph"/>
        <w:ind w:left="990"/>
      </w:pPr>
    </w:p>
    <w:p w14:paraId="11F550D3" w14:textId="00DAD602" w:rsidR="00842694" w:rsidRPr="00842694" w:rsidRDefault="00E706D2" w:rsidP="00842694">
      <w:pPr>
        <w:pStyle w:val="ListParagraph"/>
        <w:ind w:left="99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50BD87" wp14:editId="53F89A26">
            <wp:extent cx="2679700" cy="5359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1803" w14:textId="033E8D02" w:rsidR="00842694" w:rsidRDefault="00842694" w:rsidP="00AD217D">
      <w:pPr>
        <w:rPr>
          <w:lang w:val="en-US"/>
        </w:rPr>
      </w:pPr>
    </w:p>
    <w:p w14:paraId="4327E857" w14:textId="73CCD97A" w:rsidR="00EB1EC9" w:rsidRDefault="00E706D2" w:rsidP="00AD217D">
      <w:pPr>
        <w:rPr>
          <w:lang w:val="en-US"/>
        </w:rPr>
      </w:pPr>
      <w:r>
        <w:rPr>
          <w:lang w:val="en-US"/>
        </w:rPr>
        <w:t xml:space="preserve">In the previous step, the customer receives a push notification on Shahry App and select an installment Plan. A token order is generated on the app, and the customer needs to input in the textfield for the </w:t>
      </w:r>
      <w:r w:rsidR="00EB1EC9" w:rsidRPr="00EB1EC9">
        <w:rPr>
          <w:lang w:val="en-US"/>
        </w:rPr>
        <w:t>GeideaBNPLAPI.shahryConfirm</w:t>
      </w:r>
      <w:r w:rsidR="00EB1EC9">
        <w:rPr>
          <w:lang w:val="en-US"/>
        </w:rPr>
        <w:t xml:space="preserve"> API </w:t>
      </w:r>
    </w:p>
    <w:p w14:paraId="140B23A2" w14:textId="77777777" w:rsidR="00EB1EC9" w:rsidRDefault="00EB1EC9" w:rsidP="00AD217D">
      <w:pPr>
        <w:rPr>
          <w:lang w:val="en-US"/>
        </w:rPr>
      </w:pPr>
    </w:p>
    <w:p w14:paraId="4D47C93D" w14:textId="55FFFF07" w:rsidR="00EB1EC9" w:rsidRDefault="00EB1EC9" w:rsidP="00AD217D">
      <w:pPr>
        <w:rPr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2212"/>
        <w:gridCol w:w="1933"/>
      </w:tblGrid>
      <w:tr w:rsidR="00EB1EC9" w14:paraId="0A66E1F8" w14:textId="77777777" w:rsidTr="00E4089F">
        <w:tc>
          <w:tcPr>
            <w:tcW w:w="3170" w:type="dxa"/>
            <w:vAlign w:val="center"/>
          </w:tcPr>
          <w:p w14:paraId="4679FBAB" w14:textId="77777777" w:rsidR="00EB1EC9" w:rsidRDefault="00EB1EC9" w:rsidP="00E4089F">
            <w:bookmarkStart w:id="167" w:name="OLE_LINK203"/>
            <w:bookmarkStart w:id="168" w:name="OLE_LINK204"/>
            <w:r>
              <w:t xml:space="preserve">with </w:t>
            </w:r>
          </w:p>
        </w:tc>
        <w:tc>
          <w:tcPr>
            <w:tcW w:w="2212" w:type="dxa"/>
            <w:vAlign w:val="center"/>
          </w:tcPr>
          <w:p w14:paraId="50B8AFDA" w14:textId="5BB99D15" w:rsidR="00EB1EC9" w:rsidRDefault="00EB1EC9" w:rsidP="00E4089F">
            <w:r>
              <w:t>GDShahryConfirm</w:t>
            </w:r>
          </w:p>
        </w:tc>
        <w:tc>
          <w:tcPr>
            <w:tcW w:w="1933" w:type="dxa"/>
            <w:vAlign w:val="center"/>
          </w:tcPr>
          <w:p w14:paraId="583F2B24" w14:textId="5507E985" w:rsidR="00EB1EC9" w:rsidRDefault="00EB1EC9" w:rsidP="00E4089F">
            <w:r>
              <w:t>See below</w:t>
            </w:r>
          </w:p>
        </w:tc>
      </w:tr>
      <w:tr w:rsidR="00EB1EC9" w14:paraId="2266767B" w14:textId="77777777" w:rsidTr="00E4089F">
        <w:tc>
          <w:tcPr>
            <w:tcW w:w="3170" w:type="dxa"/>
          </w:tcPr>
          <w:p w14:paraId="27F78B10" w14:textId="77777777" w:rsidR="00EB1EC9" w:rsidRDefault="00EB1EC9" w:rsidP="00E4089F">
            <w:r>
              <w:rPr>
                <w:color w:val="auto"/>
              </w:rPr>
              <w:t>completion</w:t>
            </w:r>
          </w:p>
        </w:tc>
        <w:tc>
          <w:tcPr>
            <w:tcW w:w="2212" w:type="dxa"/>
          </w:tcPr>
          <w:p w14:paraId="5E9E9F7B" w14:textId="39C77F17" w:rsidR="00EB1EC9" w:rsidRDefault="00EB1EC9" w:rsidP="00E4089F">
            <w:r w:rsidRPr="0000104D">
              <w:rPr>
                <w:color w:val="auto"/>
                <w:sz w:val="16"/>
                <w:szCs w:val="16"/>
              </w:rPr>
              <w:t>(</w:t>
            </w:r>
            <w:r>
              <w:rPr>
                <w:color w:val="auto"/>
                <w:sz w:val="16"/>
                <w:szCs w:val="16"/>
              </w:rPr>
              <w:t>GDOrderResponse</w:t>
            </w:r>
            <w:r w:rsidRPr="0000104D">
              <w:rPr>
                <w:color w:val="auto"/>
                <w:sz w:val="16"/>
                <w:szCs w:val="16"/>
              </w:rPr>
              <w:t>?, GDErrorResponse?) -? Void</w:t>
            </w:r>
          </w:p>
        </w:tc>
        <w:tc>
          <w:tcPr>
            <w:tcW w:w="1933" w:type="dxa"/>
          </w:tcPr>
          <w:p w14:paraId="06591425" w14:textId="77777777" w:rsidR="00EB1EC9" w:rsidRDefault="00EB1EC9" w:rsidP="00E4089F">
            <w:r w:rsidRPr="0000104D">
              <w:rPr>
                <w:color w:val="auto"/>
              </w:rPr>
              <w:t xml:space="preserve">used for returning success </w:t>
            </w:r>
            <w:r>
              <w:rPr>
                <w:b/>
                <w:bCs/>
                <w:color w:val="auto"/>
              </w:rPr>
              <w:t>or failure</w:t>
            </w:r>
          </w:p>
        </w:tc>
      </w:tr>
      <w:bookmarkEnd w:id="167"/>
      <w:bookmarkEnd w:id="168"/>
    </w:tbl>
    <w:p w14:paraId="58E78F86" w14:textId="77777777" w:rsidR="00EB1EC9" w:rsidRDefault="00EB1EC9" w:rsidP="00AD217D">
      <w:pPr>
        <w:rPr>
          <w:lang w:val="en-US"/>
        </w:rPr>
      </w:pPr>
    </w:p>
    <w:p w14:paraId="1D89905A" w14:textId="00E66E49" w:rsidR="00E706D2" w:rsidRDefault="00EB1EC9" w:rsidP="00AD217D">
      <w:pPr>
        <w:rPr>
          <w:lang w:val="en-US"/>
        </w:rPr>
      </w:pPr>
      <w:r>
        <w:rPr>
          <w:lang w:val="en-US"/>
        </w:rPr>
        <w:t>GDShahryConirm params:</w:t>
      </w:r>
    </w:p>
    <w:p w14:paraId="23218445" w14:textId="57DC02D0" w:rsidR="00EB1EC9" w:rsidRDefault="00EB1EC9" w:rsidP="00AD217D">
      <w:pPr>
        <w:rPr>
          <w:lang w:val="en-US"/>
        </w:rPr>
      </w:pPr>
    </w:p>
    <w:p w14:paraId="2E64D04D" w14:textId="61DE0748" w:rsidR="00EB1EC9" w:rsidRDefault="00EB1EC9" w:rsidP="00AD217D">
      <w:pPr>
        <w:rPr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2212"/>
        <w:gridCol w:w="1933"/>
      </w:tblGrid>
      <w:tr w:rsidR="00EB1EC9" w14:paraId="739BF4E5" w14:textId="77777777" w:rsidTr="00E4089F">
        <w:tc>
          <w:tcPr>
            <w:tcW w:w="3170" w:type="dxa"/>
            <w:vAlign w:val="center"/>
          </w:tcPr>
          <w:p w14:paraId="7034C169" w14:textId="2F47FB0A" w:rsidR="00EB1EC9" w:rsidRDefault="00EB1EC9" w:rsidP="00E4089F">
            <w:r>
              <w:t xml:space="preserve">orderId </w:t>
            </w:r>
          </w:p>
        </w:tc>
        <w:tc>
          <w:tcPr>
            <w:tcW w:w="2212" w:type="dxa"/>
            <w:vAlign w:val="center"/>
          </w:tcPr>
          <w:p w14:paraId="32ECC8B7" w14:textId="19B36E35" w:rsidR="00EB1EC9" w:rsidRDefault="00EB1EC9" w:rsidP="00E4089F">
            <w:bookmarkStart w:id="169" w:name="OLE_LINK205"/>
            <w:bookmarkStart w:id="170" w:name="OLE_LINK206"/>
            <w:r>
              <w:t>String</w:t>
            </w:r>
            <w:bookmarkEnd w:id="169"/>
            <w:bookmarkEnd w:id="170"/>
          </w:p>
        </w:tc>
        <w:tc>
          <w:tcPr>
            <w:tcW w:w="1933" w:type="dxa"/>
            <w:vAlign w:val="center"/>
          </w:tcPr>
          <w:p w14:paraId="40DCD9CA" w14:textId="5A94D417" w:rsidR="00EB1EC9" w:rsidRDefault="00EB1EC9" w:rsidP="00E4089F">
            <w:r>
              <w:t>See order from previous step</w:t>
            </w:r>
          </w:p>
        </w:tc>
      </w:tr>
      <w:tr w:rsidR="00EB1EC9" w14:paraId="67779C98" w14:textId="77777777" w:rsidTr="00E4089F">
        <w:tc>
          <w:tcPr>
            <w:tcW w:w="3170" w:type="dxa"/>
          </w:tcPr>
          <w:p w14:paraId="410EDF37" w14:textId="72C8EA98" w:rsidR="00EB1EC9" w:rsidRDefault="00EB1EC9" w:rsidP="00E4089F">
            <w:r>
              <w:rPr>
                <w:color w:val="auto"/>
              </w:rPr>
              <w:t>orderToken</w:t>
            </w:r>
          </w:p>
        </w:tc>
        <w:tc>
          <w:tcPr>
            <w:tcW w:w="2212" w:type="dxa"/>
          </w:tcPr>
          <w:p w14:paraId="72961BB7" w14:textId="6EBAC9FA" w:rsidR="00EB1EC9" w:rsidRDefault="00EB1EC9" w:rsidP="00E4089F">
            <w:r>
              <w:t>String</w:t>
            </w:r>
          </w:p>
        </w:tc>
        <w:tc>
          <w:tcPr>
            <w:tcW w:w="1933" w:type="dxa"/>
          </w:tcPr>
          <w:p w14:paraId="03B23A6A" w14:textId="3CDECEF6" w:rsidR="00EB1EC9" w:rsidRPr="00EB1EC9" w:rsidRDefault="00EB1EC9" w:rsidP="00E4089F">
            <w:pPr>
              <w:rPr>
                <w:b/>
                <w:bCs/>
              </w:rPr>
            </w:pPr>
            <w:r>
              <w:rPr>
                <w:color w:val="auto"/>
              </w:rPr>
              <w:t>User input</w:t>
            </w:r>
          </w:p>
        </w:tc>
      </w:tr>
    </w:tbl>
    <w:p w14:paraId="1DCA2D33" w14:textId="77777777" w:rsidR="00EB1EC9" w:rsidRDefault="00EB1EC9" w:rsidP="00AD217D">
      <w:pPr>
        <w:rPr>
          <w:lang w:val="en-US"/>
        </w:rPr>
      </w:pPr>
    </w:p>
    <w:p w14:paraId="088178B8" w14:textId="697D98A2" w:rsidR="00E706D2" w:rsidRDefault="00E706D2" w:rsidP="00AD217D">
      <w:pPr>
        <w:rPr>
          <w:lang w:val="en-US"/>
        </w:rPr>
      </w:pPr>
    </w:p>
    <w:p w14:paraId="12555C84" w14:textId="414407AF" w:rsidR="002A36F1" w:rsidRDefault="002A36F1" w:rsidP="00AD217D">
      <w:pPr>
        <w:rPr>
          <w:lang w:val="en-US"/>
        </w:rPr>
      </w:pPr>
      <w:r>
        <w:rPr>
          <w:lang w:val="en-US"/>
        </w:rPr>
        <w:t>From GDOrderRespone</w:t>
      </w:r>
      <w:r w:rsidR="0006139D">
        <w:rPr>
          <w:lang w:val="en-US"/>
        </w:rPr>
        <w:t xml:space="preserve"> you’ll find transactions (</w:t>
      </w:r>
      <w:r w:rsidR="0006139D">
        <w:rPr>
          <w:rFonts w:ascii="Menlo" w:hAnsi="Menlo" w:cs="Menlo"/>
          <w:color w:val="9EF1DD"/>
          <w:sz w:val="24"/>
          <w:szCs w:val="24"/>
        </w:rPr>
        <w:t>GDTransactionResponse</w:t>
      </w:r>
      <w:r w:rsidR="0006139D">
        <w:rPr>
          <w:lang w:val="en-US"/>
        </w:rPr>
        <w:t>)</w:t>
      </w:r>
    </w:p>
    <w:p w14:paraId="69E79904" w14:textId="74E6237D" w:rsidR="0006139D" w:rsidRDefault="0006139D" w:rsidP="00AD217D">
      <w:pPr>
        <w:rPr>
          <w:lang w:val="en-US"/>
        </w:rPr>
      </w:pPr>
    </w:p>
    <w:p w14:paraId="3BEC67F9" w14:textId="236610AA" w:rsidR="0006139D" w:rsidRDefault="0006139D" w:rsidP="00AD217D">
      <w:pPr>
        <w:rPr>
          <w:lang w:val="en-US"/>
        </w:rPr>
      </w:pPr>
      <w:r>
        <w:rPr>
          <w:lang w:val="en-US"/>
        </w:rPr>
        <w:t xml:space="preserve">Example calulate fee and down Payment swift: </w:t>
      </w:r>
    </w:p>
    <w:p w14:paraId="63A74745" w14:textId="77777777" w:rsidR="0006139D" w:rsidRDefault="0006139D" w:rsidP="00AD217D">
      <w:pPr>
        <w:rPr>
          <w:lang w:val="en-US"/>
        </w:rPr>
      </w:pPr>
    </w:p>
    <w:p w14:paraId="382A31BF" w14:textId="6BFA5850" w:rsidR="0006139D" w:rsidRDefault="0006139D" w:rsidP="0006139D">
      <w:pPr>
        <w:shd w:val="clear" w:color="auto" w:fill="BFBFBF" w:themeFill="background1" w:themeFillShade="BF"/>
        <w:rPr>
          <w:lang w:val="en-US"/>
        </w:rPr>
      </w:pPr>
      <w:r w:rsidRPr="0006139D">
        <w:rPr>
          <w:lang w:val="en-US"/>
        </w:rPr>
        <w:t xml:space="preserve">Let bnplDetails = response?.transactions?.last?.bnplDetails </w:t>
      </w:r>
    </w:p>
    <w:p w14:paraId="639EFF2A" w14:textId="6A710CC2" w:rsidR="0006139D" w:rsidRDefault="0006139D" w:rsidP="0006139D">
      <w:pPr>
        <w:shd w:val="clear" w:color="auto" w:fill="BFBFBF" w:themeFill="background1" w:themeFillShade="BF"/>
        <w:rPr>
          <w:lang w:val="en-US"/>
        </w:rPr>
      </w:pPr>
      <w:r w:rsidRPr="0006139D">
        <w:rPr>
          <w:lang w:val="en-US"/>
        </w:rPr>
        <w:t xml:space="preserve"> let amountToCollect = response?.settleAmount ?? 0</w:t>
      </w:r>
    </w:p>
    <w:p w14:paraId="69739A9F" w14:textId="65AFED42" w:rsidR="0006139D" w:rsidRDefault="0006139D" w:rsidP="0006139D">
      <w:pPr>
        <w:shd w:val="clear" w:color="auto" w:fill="BFBFBF" w:themeFill="background1" w:themeFillShade="BF"/>
        <w:rPr>
          <w:lang w:val="en-US"/>
        </w:rPr>
      </w:pPr>
      <w:r w:rsidRPr="0006139D">
        <w:rPr>
          <w:lang w:val="en-US"/>
        </w:rPr>
        <w:t xml:space="preserve"> let fee = bnplDetails?.adminFees ?? 0 + (bnplDetails?.otherFees ?? 0)</w:t>
      </w:r>
    </w:p>
    <w:p w14:paraId="74865E02" w14:textId="77777777" w:rsidR="0006139D" w:rsidRDefault="0006139D" w:rsidP="00AD217D">
      <w:pPr>
        <w:rPr>
          <w:lang w:val="en-US"/>
        </w:rPr>
      </w:pPr>
    </w:p>
    <w:p w14:paraId="33175FA7" w14:textId="208EF9F9" w:rsidR="0006139D" w:rsidRDefault="0006139D" w:rsidP="00AD217D">
      <w:pPr>
        <w:rPr>
          <w:lang w:val="en-US"/>
        </w:rPr>
      </w:pPr>
      <w:r>
        <w:rPr>
          <w:lang w:val="en-US"/>
        </w:rPr>
        <w:t>if amountToCollect is higher then 0 you’ll need to Add a new view and then a new step to collect the down payment from user as</w:t>
      </w:r>
      <w:r w:rsidR="00CF6D14">
        <w:rPr>
          <w:lang w:val="en-US"/>
        </w:rPr>
        <w:t xml:space="preserve"> the </w:t>
      </w:r>
      <w:r>
        <w:rPr>
          <w:lang w:val="en-US"/>
        </w:rPr>
        <w:t>below UI:</w:t>
      </w:r>
      <w:r w:rsidR="00CF6D14">
        <w:rPr>
          <w:lang w:val="en-US"/>
        </w:rPr>
        <w:t xml:space="preserve"> the payment can be done as cash on delivery or using our PaywithGeideaForm with restricted PaymentMethods to e.g [visa, mastercard, meeze, meezadigital] or what payment methods do you need. Do not include the installments providers in payment methods at this step: See the example </w:t>
      </w:r>
    </w:p>
    <w:p w14:paraId="27DFD01E" w14:textId="50D5AA7E" w:rsidR="0006139D" w:rsidRDefault="00CF6D14" w:rsidP="00AD217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FA900C" wp14:editId="310AD73F">
            <wp:extent cx="2489200" cy="725170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79BA" w14:textId="1B24D8FC" w:rsidR="0006139D" w:rsidRDefault="0006139D" w:rsidP="00AD217D">
      <w:pPr>
        <w:rPr>
          <w:lang w:val="en-US"/>
        </w:rPr>
      </w:pPr>
    </w:p>
    <w:p w14:paraId="5734BD2C" w14:textId="6FA4F5C3" w:rsidR="0006139D" w:rsidRDefault="0006139D" w:rsidP="00AD217D">
      <w:pPr>
        <w:rPr>
          <w:lang w:val="en-US"/>
        </w:rPr>
      </w:pPr>
    </w:p>
    <w:p w14:paraId="26753F37" w14:textId="0BE678A5" w:rsidR="00CF6D14" w:rsidRDefault="00CF6D14" w:rsidP="00AD217D">
      <w:pPr>
        <w:rPr>
          <w:lang w:val="en-US"/>
        </w:rPr>
      </w:pPr>
      <w:r>
        <w:rPr>
          <w:lang w:val="en-US"/>
        </w:rPr>
        <w:t xml:space="preserve">Example Swift: </w:t>
      </w:r>
    </w:p>
    <w:p w14:paraId="23AF1C59" w14:textId="0FDF43F9" w:rsidR="00CF6D14" w:rsidRDefault="00CF6D14" w:rsidP="00AD217D">
      <w:pPr>
        <w:rPr>
          <w:lang w:val="en-US"/>
        </w:rPr>
      </w:pPr>
    </w:p>
    <w:p w14:paraId="1692B19F" w14:textId="77777777" w:rsidR="005C2569" w:rsidRPr="005C2569" w:rsidRDefault="005C2569" w:rsidP="005C2569">
      <w:pPr>
        <w:shd w:val="clear" w:color="auto" w:fill="BFBFBF" w:themeFill="background1" w:themeFillShade="BF"/>
        <w:rPr>
          <w:lang w:val="en-US"/>
        </w:rPr>
      </w:pPr>
      <w:r w:rsidRPr="005C2569">
        <w:rPr>
          <w:lang w:val="en-US"/>
        </w:rPr>
        <w:t xml:space="preserve">    GeideaBNPLAPI.shahryConfirm(with: purchaseDetails, completion: { response, error in</w:t>
      </w:r>
    </w:p>
    <w:p w14:paraId="14B4EDCA" w14:textId="77777777" w:rsidR="005C2569" w:rsidRPr="005C2569" w:rsidRDefault="005C2569" w:rsidP="005C2569">
      <w:pPr>
        <w:shd w:val="clear" w:color="auto" w:fill="BFBFBF" w:themeFill="background1" w:themeFillShade="BF"/>
        <w:rPr>
          <w:lang w:val="en-US"/>
        </w:rPr>
      </w:pPr>
      <w:r w:rsidRPr="005C2569">
        <w:rPr>
          <w:lang w:val="en-US"/>
        </w:rPr>
        <w:t xml:space="preserve">            completion(response,error)</w:t>
      </w:r>
    </w:p>
    <w:p w14:paraId="033F5F6F" w14:textId="7C132DBB" w:rsidR="00CF6D14" w:rsidRDefault="005C2569" w:rsidP="005C2569">
      <w:pPr>
        <w:shd w:val="clear" w:color="auto" w:fill="BFBFBF" w:themeFill="background1" w:themeFillShade="BF"/>
        <w:rPr>
          <w:lang w:val="en-US"/>
        </w:rPr>
      </w:pPr>
      <w:r w:rsidRPr="005C2569">
        <w:rPr>
          <w:lang w:val="en-US"/>
        </w:rPr>
        <w:lastRenderedPageBreak/>
        <w:t xml:space="preserve">        })</w:t>
      </w:r>
    </w:p>
    <w:p w14:paraId="5F934E52" w14:textId="31307E33" w:rsidR="00CF6D14" w:rsidRDefault="00CF6D14" w:rsidP="00AD217D">
      <w:pPr>
        <w:rPr>
          <w:lang w:val="en-US"/>
        </w:rPr>
      </w:pPr>
    </w:p>
    <w:p w14:paraId="2FC0E972" w14:textId="71F863FA" w:rsidR="00BC3BC6" w:rsidRDefault="00664C88" w:rsidP="00664C88">
      <w:pPr>
        <w:pStyle w:val="Heading2"/>
        <w:numPr>
          <w:ilvl w:val="1"/>
          <w:numId w:val="8"/>
        </w:numPr>
        <w:rPr>
          <w:lang w:val="en-US"/>
        </w:rPr>
      </w:pPr>
      <w:bookmarkStart w:id="171" w:name="_Toc108787400"/>
      <w:r>
        <w:rPr>
          <w:lang w:val="en-US"/>
        </w:rPr>
        <w:t>Souhoola</w:t>
      </w:r>
      <w:r w:rsidR="00BC3BC6">
        <w:rPr>
          <w:lang w:val="en-US"/>
        </w:rPr>
        <w:t xml:space="preserve"> Installment Provider:</w:t>
      </w:r>
      <w:bookmarkEnd w:id="171"/>
    </w:p>
    <w:p w14:paraId="61207357" w14:textId="34F5C4D2" w:rsidR="00664C88" w:rsidRDefault="00664C88" w:rsidP="00664C88">
      <w:pPr>
        <w:rPr>
          <w:lang w:val="en-US"/>
        </w:rPr>
      </w:pPr>
    </w:p>
    <w:p w14:paraId="51B86D4A" w14:textId="62081708" w:rsidR="00664C88" w:rsidRDefault="00664C88" w:rsidP="00664C88">
      <w:pPr>
        <w:ind w:left="270"/>
      </w:pPr>
      <w:r>
        <w:rPr>
          <w:lang w:val="en-US"/>
        </w:rPr>
        <w:t xml:space="preserve">Souhoola </w:t>
      </w:r>
      <w:r>
        <w:t>is an Egypt Installment provider that allows your customer to pay with installments.</w:t>
      </w:r>
    </w:p>
    <w:p w14:paraId="6E75BE81" w14:textId="60B6F8FD" w:rsidR="00664C88" w:rsidRDefault="00664C88" w:rsidP="00664C88">
      <w:pPr>
        <w:ind w:left="270"/>
      </w:pPr>
      <w:r>
        <w:t>Several steps are required if you want to develop the collection of APIs of Souhoola.</w:t>
      </w:r>
    </w:p>
    <w:p w14:paraId="52C81413" w14:textId="77777777" w:rsidR="00664C88" w:rsidRDefault="00664C88" w:rsidP="00664C88">
      <w:pPr>
        <w:ind w:left="270"/>
      </w:pPr>
    </w:p>
    <w:p w14:paraId="4465A6C1" w14:textId="77777777" w:rsidR="00411A50" w:rsidRDefault="00664C88" w:rsidP="00664C88">
      <w:pPr>
        <w:ind w:left="270"/>
      </w:pPr>
      <w:r>
        <w:t>We recommend using our PayWithGeideaForm with a complete flow ready to be integrated. If you want to use your own payment you can configure the payWithGeideaForm with Payment Methods as [</w:t>
      </w:r>
      <w:r w:rsidR="00411A50">
        <w:t>souhoola</w:t>
      </w:r>
      <w:r>
        <w:t>]</w:t>
      </w:r>
    </w:p>
    <w:p w14:paraId="473B3AD4" w14:textId="77777777" w:rsidR="00411A50" w:rsidRDefault="00411A50" w:rsidP="00664C88">
      <w:pPr>
        <w:ind w:left="270"/>
      </w:pPr>
    </w:p>
    <w:p w14:paraId="41B13B9D" w14:textId="3A2D14A6" w:rsidR="008C03C2" w:rsidRDefault="008C03C2" w:rsidP="008C03C2">
      <w:pPr>
        <w:pStyle w:val="Heading3"/>
        <w:ind w:left="567"/>
      </w:pPr>
      <w:r>
        <w:rPr>
          <w:lang w:val="en-US"/>
        </w:rPr>
        <w:tab/>
      </w:r>
      <w:bookmarkStart w:id="172" w:name="_Toc108787401"/>
      <w:r>
        <w:t>2.4.1 Step 1: Verify customer</w:t>
      </w:r>
      <w:bookmarkEnd w:id="172"/>
    </w:p>
    <w:p w14:paraId="538C7B90" w14:textId="4748DC76" w:rsidR="00664C88" w:rsidRPr="00664C88" w:rsidRDefault="00664C88" w:rsidP="00664C88">
      <w:pPr>
        <w:rPr>
          <w:lang w:val="en-US"/>
        </w:rPr>
      </w:pPr>
    </w:p>
    <w:p w14:paraId="50AFD079" w14:textId="03DDA4FA" w:rsidR="00971B77" w:rsidRDefault="00971B77" w:rsidP="008C03C2"/>
    <w:p w14:paraId="749BE74E" w14:textId="739A0000" w:rsidR="00971B77" w:rsidRDefault="00971B77" w:rsidP="00971B77">
      <w:pPr>
        <w:pStyle w:val="ListParagraph"/>
        <w:ind w:left="990"/>
      </w:pPr>
      <w:r>
        <w:t xml:space="preserve">You need to implement a screen as below containing two textfields for the user to collect </w:t>
      </w:r>
      <w:r w:rsidR="00A06901">
        <w:t>souhoola customerId and the PIN</w:t>
      </w:r>
    </w:p>
    <w:p w14:paraId="75FEFABB" w14:textId="26EAD3F4" w:rsidR="00A06901" w:rsidRDefault="00A06901" w:rsidP="00971B77">
      <w:pPr>
        <w:pStyle w:val="ListParagraph"/>
        <w:ind w:left="990"/>
      </w:pPr>
    </w:p>
    <w:p w14:paraId="19D20040" w14:textId="166755C1" w:rsidR="00C45022" w:rsidRDefault="00C45022" w:rsidP="00971B77">
      <w:pPr>
        <w:pStyle w:val="ListParagraph"/>
        <w:ind w:left="990"/>
      </w:pPr>
      <w:r>
        <w:rPr>
          <w:noProof/>
        </w:rPr>
        <w:drawing>
          <wp:inline distT="0" distB="0" distL="0" distR="0" wp14:anchorId="15519892" wp14:editId="65A70F09">
            <wp:extent cx="2008621" cy="3325178"/>
            <wp:effectExtent l="0" t="0" r="0" b="254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641" cy="35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A77F" w14:textId="4A863C12" w:rsidR="00A06901" w:rsidRPr="008B4ECD" w:rsidRDefault="00A06901" w:rsidP="00971B77">
      <w:pPr>
        <w:pStyle w:val="ListParagraph"/>
        <w:ind w:left="990"/>
      </w:pPr>
    </w:p>
    <w:p w14:paraId="690EB753" w14:textId="7920B07C" w:rsidR="00971B77" w:rsidRDefault="00971B77" w:rsidP="00971B77">
      <w:pPr>
        <w:pStyle w:val="ListParagraph"/>
        <w:ind w:left="990"/>
      </w:pPr>
    </w:p>
    <w:p w14:paraId="4E9FBB04" w14:textId="5DF4F7FB" w:rsidR="008F56AA" w:rsidRDefault="008F56AA" w:rsidP="008F56AA">
      <w:pPr>
        <w:rPr>
          <w:lang w:val="en-US"/>
        </w:rPr>
      </w:pPr>
      <w:r>
        <w:rPr>
          <w:lang w:val="en-US"/>
        </w:rPr>
        <w:t>When user clicks next button the GeideaBNPLAPI.</w:t>
      </w:r>
      <w:r w:rsidRPr="00AD217D">
        <w:t xml:space="preserve"> </w:t>
      </w:r>
      <w:r w:rsidR="000C20D6">
        <w:rPr>
          <w:lang w:val="en-US"/>
        </w:rPr>
        <w:t>s</w:t>
      </w:r>
      <w:r w:rsidR="00775364">
        <w:rPr>
          <w:lang w:val="en-US"/>
        </w:rPr>
        <w:t>ouhoolaVerifyCustomer</w:t>
      </w:r>
      <w:r>
        <w:rPr>
          <w:lang w:val="en-US"/>
        </w:rPr>
        <w:t xml:space="preserve"> function from the SDK</w:t>
      </w:r>
      <w:r w:rsidR="00116EBE">
        <w:rPr>
          <w:lang w:val="en-US"/>
        </w:rPr>
        <w:t xml:space="preserve"> with user data </w:t>
      </w:r>
      <w:r w:rsidR="00B715A4">
        <w:rPr>
          <w:lang w:val="en-US"/>
        </w:rPr>
        <w:t>collected</w:t>
      </w:r>
      <w:r w:rsidR="0029508B">
        <w:rPr>
          <w:lang w:val="en-US"/>
        </w:rPr>
        <w:t xml:space="preserve">: </w:t>
      </w:r>
      <w:r w:rsidR="00B715A4">
        <w:rPr>
          <w:lang w:val="en-US"/>
        </w:rPr>
        <w:t>phone</w:t>
      </w:r>
      <w:r w:rsidR="0029508B">
        <w:rPr>
          <w:lang w:val="en-US"/>
        </w:rPr>
        <w:t xml:space="preserve"> </w:t>
      </w:r>
      <w:r w:rsidR="00B715A4">
        <w:rPr>
          <w:lang w:val="en-US"/>
        </w:rPr>
        <w:t>Number</w:t>
      </w:r>
      <w:r w:rsidR="009C0A79">
        <w:rPr>
          <w:lang w:val="en-US"/>
        </w:rPr>
        <w:t xml:space="preserve"> and PIN</w:t>
      </w:r>
      <w:r>
        <w:rPr>
          <w:lang w:val="en-US"/>
        </w:rPr>
        <w:t>.</w:t>
      </w:r>
    </w:p>
    <w:p w14:paraId="489641FD" w14:textId="77777777" w:rsidR="00971B77" w:rsidRDefault="00971B77" w:rsidP="00971B77">
      <w:pPr>
        <w:pStyle w:val="ListParagraph"/>
        <w:ind w:left="990"/>
      </w:pPr>
    </w:p>
    <w:p w14:paraId="2C663F46" w14:textId="7491BD6E" w:rsidR="00CF6D14" w:rsidRPr="0080791F" w:rsidRDefault="00775364" w:rsidP="00AD217D">
      <w:pPr>
        <w:rPr>
          <w:color w:val="auto"/>
          <w:lang w:val="en-US"/>
        </w:rPr>
      </w:pPr>
      <w:r w:rsidRPr="0080791F">
        <w:rPr>
          <w:color w:val="auto"/>
          <w:lang w:val="en-US"/>
        </w:rPr>
        <w:t>Example Swift:</w:t>
      </w:r>
    </w:p>
    <w:p w14:paraId="161D12A9" w14:textId="74618DDF" w:rsidR="00775364" w:rsidRDefault="00775364" w:rsidP="00AD217D">
      <w:pPr>
        <w:rPr>
          <w:lang w:val="en-US"/>
        </w:rPr>
      </w:pPr>
    </w:p>
    <w:p w14:paraId="113D1CB8" w14:textId="77777777" w:rsidR="00673052" w:rsidRPr="00A95DF9" w:rsidRDefault="00673052" w:rsidP="00A95DF9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A95DF9">
        <w:rPr>
          <w:rFonts w:ascii="Menlo" w:hAnsi="Menlo" w:cs="Menlo"/>
          <w:color w:val="7F7F7F" w:themeColor="text1" w:themeTint="80"/>
          <w:sz w:val="24"/>
          <w:szCs w:val="24"/>
        </w:rPr>
        <w:t xml:space="preserve">GeideaBNPLAPI.souhoolaVeriFyCustomer(with: phoneNumber, pin: pin, completion: { response, error </w:t>
      </w:r>
      <w:r w:rsidRPr="00A95DF9">
        <w:rPr>
          <w:rFonts w:ascii="Menlo" w:hAnsi="Menlo" w:cs="Menlo"/>
          <w:b/>
          <w:bCs/>
          <w:color w:val="7F7F7F" w:themeColor="text1" w:themeTint="80"/>
          <w:sz w:val="24"/>
          <w:szCs w:val="24"/>
        </w:rPr>
        <w:t>in</w:t>
      </w:r>
    </w:p>
    <w:p w14:paraId="70838546" w14:textId="77777777" w:rsidR="00673052" w:rsidRPr="00A95DF9" w:rsidRDefault="00673052" w:rsidP="00A95DF9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A95DF9">
        <w:rPr>
          <w:rFonts w:ascii="Menlo" w:hAnsi="Menlo" w:cs="Menlo"/>
          <w:color w:val="7F7F7F" w:themeColor="text1" w:themeTint="80"/>
          <w:sz w:val="24"/>
          <w:szCs w:val="24"/>
        </w:rPr>
        <w:lastRenderedPageBreak/>
        <w:t xml:space="preserve">            </w:t>
      </w:r>
      <w:r w:rsidRPr="00A95DF9">
        <w:rPr>
          <w:rFonts w:ascii="Menlo" w:hAnsi="Menlo" w:cs="Menlo"/>
          <w:b/>
          <w:bCs/>
          <w:color w:val="7F7F7F" w:themeColor="text1" w:themeTint="80"/>
          <w:sz w:val="24"/>
          <w:szCs w:val="24"/>
        </w:rPr>
        <w:t>self</w:t>
      </w:r>
      <w:r w:rsidRPr="00A95DF9">
        <w:rPr>
          <w:rFonts w:ascii="Menlo" w:hAnsi="Menlo" w:cs="Menlo"/>
          <w:color w:val="7F7F7F" w:themeColor="text1" w:themeTint="80"/>
          <w:sz w:val="24"/>
          <w:szCs w:val="24"/>
        </w:rPr>
        <w:t>.souhoolaVerifyResponse = response</w:t>
      </w:r>
    </w:p>
    <w:p w14:paraId="009CC4BF" w14:textId="77777777" w:rsidR="00673052" w:rsidRPr="00A95DF9" w:rsidRDefault="00673052" w:rsidP="00A95DF9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A95DF9">
        <w:rPr>
          <w:rFonts w:ascii="Menlo" w:hAnsi="Menlo" w:cs="Menlo"/>
          <w:color w:val="7F7F7F" w:themeColor="text1" w:themeTint="80"/>
          <w:sz w:val="24"/>
          <w:szCs w:val="24"/>
        </w:rPr>
        <w:t xml:space="preserve">            completion(response,error)</w:t>
      </w:r>
    </w:p>
    <w:p w14:paraId="18688015" w14:textId="217AC264" w:rsidR="00116EBE" w:rsidRPr="00116EBE" w:rsidRDefault="00673052" w:rsidP="00A95DF9">
      <w:pPr>
        <w:shd w:val="clear" w:color="auto" w:fill="D9D9D9" w:themeFill="background1" w:themeFillShade="D9"/>
        <w:rPr>
          <w:rFonts w:ascii="Menlo" w:hAnsi="Menlo" w:cs="Menlo"/>
          <w:color w:val="7F7F7F" w:themeColor="text1" w:themeTint="80"/>
          <w:sz w:val="24"/>
          <w:szCs w:val="24"/>
        </w:rPr>
      </w:pPr>
      <w:r w:rsidRPr="00A95DF9">
        <w:rPr>
          <w:rFonts w:ascii="Menlo" w:hAnsi="Menlo" w:cs="Menlo"/>
          <w:color w:val="7F7F7F" w:themeColor="text1" w:themeTint="80"/>
          <w:sz w:val="24"/>
          <w:szCs w:val="24"/>
        </w:rPr>
        <w:t xml:space="preserve">        })</w:t>
      </w:r>
    </w:p>
    <w:p w14:paraId="3D8ABF10" w14:textId="41482B57" w:rsidR="00116EBE" w:rsidRDefault="00116EBE" w:rsidP="00A95DF9">
      <w:pPr>
        <w:rPr>
          <w:color w:val="7F7F7F" w:themeColor="text1" w:themeTint="80"/>
          <w:lang w:val="en-US"/>
        </w:rPr>
      </w:pPr>
    </w:p>
    <w:p w14:paraId="08B37483" w14:textId="6135AA4F" w:rsidR="009C0A79" w:rsidRDefault="00A50FD2" w:rsidP="00A95DF9">
      <w:pPr>
        <w:rPr>
          <w:color w:val="auto"/>
          <w:lang w:val="en-US"/>
        </w:rPr>
      </w:pPr>
      <w:r w:rsidRPr="0080791F">
        <w:rPr>
          <w:color w:val="auto"/>
          <w:lang w:val="en-US"/>
        </w:rPr>
        <w:t>You will have in the complection GDSouhoolaVerifyResponse</w:t>
      </w:r>
      <w:r w:rsidR="0080791F" w:rsidRPr="0080791F">
        <w:rPr>
          <w:color w:val="auto"/>
          <w:lang w:val="en-US"/>
        </w:rPr>
        <w:t>, that should be saved for the next steps</w:t>
      </w:r>
      <w:r w:rsidRPr="0080791F">
        <w:rPr>
          <w:color w:val="auto"/>
          <w:lang w:val="en-US"/>
        </w:rPr>
        <w:t xml:space="preserve"> and </w:t>
      </w:r>
      <w:r w:rsidR="0080791F" w:rsidRPr="0080791F">
        <w:rPr>
          <w:color w:val="auto"/>
          <w:lang w:val="en-US"/>
        </w:rPr>
        <w:t>GDErrorResponse in case of error</w:t>
      </w:r>
    </w:p>
    <w:p w14:paraId="62D372C3" w14:textId="21FFFE38" w:rsidR="0080791F" w:rsidRDefault="0080791F" w:rsidP="00A95DF9">
      <w:pPr>
        <w:rPr>
          <w:color w:val="auto"/>
          <w:lang w:val="en-US"/>
        </w:rPr>
      </w:pPr>
    </w:p>
    <w:p w14:paraId="74C87711" w14:textId="2A534EB4" w:rsidR="00447D21" w:rsidRDefault="00447D21" w:rsidP="00A95DF9">
      <w:pPr>
        <w:rPr>
          <w:color w:val="auto"/>
          <w:lang w:val="en-US"/>
        </w:rPr>
      </w:pPr>
      <w:r w:rsidRPr="0080791F">
        <w:rPr>
          <w:color w:val="auto"/>
          <w:lang w:val="en-US"/>
        </w:rPr>
        <w:t>GDSouhoolaVerifyResponse</w:t>
      </w:r>
      <w:r>
        <w:rPr>
          <w:color w:val="auto"/>
          <w:lang w:val="en-US"/>
        </w:rPr>
        <w:t xml:space="preserve"> params</w:t>
      </w:r>
    </w:p>
    <w:p w14:paraId="6B3BA9C5" w14:textId="77777777" w:rsidR="00447D21" w:rsidRDefault="00447D21" w:rsidP="00447D21">
      <w:pPr>
        <w:rPr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936"/>
        <w:gridCol w:w="3209"/>
      </w:tblGrid>
      <w:tr w:rsidR="00447D21" w14:paraId="57DF6E1F" w14:textId="77777777" w:rsidTr="00FE21BB">
        <w:tc>
          <w:tcPr>
            <w:tcW w:w="3170" w:type="dxa"/>
            <w:vAlign w:val="center"/>
          </w:tcPr>
          <w:p w14:paraId="6AECE2F9" w14:textId="59EB4BFE" w:rsidR="00447D21" w:rsidRDefault="00CF1071" w:rsidP="00A602CD">
            <w:r>
              <w:rPr>
                <w:color w:val="auto"/>
              </w:rPr>
              <w:t>detailedResponseMessage</w:t>
            </w:r>
          </w:p>
        </w:tc>
        <w:tc>
          <w:tcPr>
            <w:tcW w:w="936" w:type="dxa"/>
            <w:vAlign w:val="center"/>
          </w:tcPr>
          <w:p w14:paraId="1CCC66C4" w14:textId="30CDB643" w:rsidR="00447D21" w:rsidRDefault="00CF1071" w:rsidP="00A602CD">
            <w:r>
              <w:t>String</w:t>
            </w:r>
          </w:p>
        </w:tc>
        <w:tc>
          <w:tcPr>
            <w:tcW w:w="3209" w:type="dxa"/>
            <w:vAlign w:val="center"/>
          </w:tcPr>
          <w:p w14:paraId="688F2DDD" w14:textId="16C2AD14" w:rsidR="00447D21" w:rsidRDefault="00CF1071" w:rsidP="00A602CD"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447D21" w14:paraId="706EFD9F" w14:textId="77777777" w:rsidTr="00FE21BB">
        <w:tc>
          <w:tcPr>
            <w:tcW w:w="3170" w:type="dxa"/>
          </w:tcPr>
          <w:p w14:paraId="31907840" w14:textId="6586A9A0" w:rsidR="00447D21" w:rsidRDefault="00CF1071" w:rsidP="00A602CD">
            <w:r>
              <w:rPr>
                <w:color w:val="auto"/>
              </w:rPr>
              <w:t>detailedResponseCode</w:t>
            </w:r>
          </w:p>
        </w:tc>
        <w:tc>
          <w:tcPr>
            <w:tcW w:w="936" w:type="dxa"/>
          </w:tcPr>
          <w:p w14:paraId="0E61F2B0" w14:textId="7956CCCA" w:rsidR="00447D21" w:rsidRDefault="00CF1071" w:rsidP="00A602CD">
            <w:r>
              <w:t>String</w:t>
            </w:r>
          </w:p>
        </w:tc>
        <w:tc>
          <w:tcPr>
            <w:tcW w:w="3209" w:type="dxa"/>
          </w:tcPr>
          <w:p w14:paraId="5EA80FB2" w14:textId="0F8B7143" w:rsidR="00447D21" w:rsidRDefault="00447D21" w:rsidP="00A602CD">
            <w:r w:rsidRPr="0000104D">
              <w:rPr>
                <w:color w:val="auto"/>
              </w:rPr>
              <w:t xml:space="preserve">used for </w:t>
            </w:r>
            <w:r w:rsidR="00CF1071">
              <w:rPr>
                <w:color w:val="auto"/>
              </w:rPr>
              <w:t>reference and status</w:t>
            </w:r>
          </w:p>
        </w:tc>
      </w:tr>
      <w:tr w:rsidR="00CF1071" w14:paraId="44ABBA1A" w14:textId="77777777" w:rsidTr="00FE21BB">
        <w:tc>
          <w:tcPr>
            <w:tcW w:w="3170" w:type="dxa"/>
          </w:tcPr>
          <w:p w14:paraId="0EA3649E" w14:textId="6B70BE33" w:rsidR="00CF1071" w:rsidRDefault="00CF1071" w:rsidP="00CF1071">
            <w:pPr>
              <w:rPr>
                <w:color w:val="auto"/>
              </w:rPr>
            </w:pPr>
            <w:r>
              <w:rPr>
                <w:color w:val="auto"/>
              </w:rPr>
              <w:t>responseCode</w:t>
            </w:r>
          </w:p>
        </w:tc>
        <w:tc>
          <w:tcPr>
            <w:tcW w:w="936" w:type="dxa"/>
          </w:tcPr>
          <w:p w14:paraId="2D57A79D" w14:textId="77402102" w:rsidR="00CF1071" w:rsidRDefault="00CF1071" w:rsidP="00CF1071">
            <w:r>
              <w:t>String</w:t>
            </w:r>
          </w:p>
        </w:tc>
        <w:tc>
          <w:tcPr>
            <w:tcW w:w="3209" w:type="dxa"/>
          </w:tcPr>
          <w:p w14:paraId="16C5FDF1" w14:textId="4C99C9BD" w:rsidR="00CF1071" w:rsidRPr="0000104D" w:rsidRDefault="00CF1071" w:rsidP="00CF1071">
            <w:pPr>
              <w:rPr>
                <w:color w:val="auto"/>
              </w:rPr>
            </w:pPr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CF1071" w14:paraId="70A4256B" w14:textId="77777777" w:rsidTr="00FE21BB">
        <w:tc>
          <w:tcPr>
            <w:tcW w:w="3170" w:type="dxa"/>
          </w:tcPr>
          <w:p w14:paraId="66C4AE90" w14:textId="615FB08B" w:rsidR="00CF1071" w:rsidRDefault="00CF1071" w:rsidP="00CF1071">
            <w:pPr>
              <w:rPr>
                <w:color w:val="auto"/>
              </w:rPr>
            </w:pPr>
            <w:r>
              <w:rPr>
                <w:color w:val="auto"/>
              </w:rPr>
              <w:t>responseMessage</w:t>
            </w:r>
          </w:p>
        </w:tc>
        <w:tc>
          <w:tcPr>
            <w:tcW w:w="936" w:type="dxa"/>
          </w:tcPr>
          <w:p w14:paraId="2269CB44" w14:textId="723F5384" w:rsidR="00CF1071" w:rsidRDefault="00CF1071" w:rsidP="00CF1071">
            <w:r>
              <w:t>String</w:t>
            </w:r>
          </w:p>
        </w:tc>
        <w:tc>
          <w:tcPr>
            <w:tcW w:w="3209" w:type="dxa"/>
          </w:tcPr>
          <w:p w14:paraId="4FA7BA55" w14:textId="55E0DF61" w:rsidR="00CF1071" w:rsidRPr="0000104D" w:rsidRDefault="00CF1071" w:rsidP="00CF1071">
            <w:pPr>
              <w:rPr>
                <w:color w:val="auto"/>
              </w:rPr>
            </w:pPr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CF1071" w14:paraId="2D545AEA" w14:textId="77777777" w:rsidTr="00FE21BB">
        <w:tc>
          <w:tcPr>
            <w:tcW w:w="3170" w:type="dxa"/>
          </w:tcPr>
          <w:p w14:paraId="224E2255" w14:textId="34652EC3" w:rsidR="00CF1071" w:rsidRDefault="00CF1071" w:rsidP="00CF1071">
            <w:pPr>
              <w:rPr>
                <w:color w:val="auto"/>
              </w:rPr>
            </w:pPr>
            <w:r>
              <w:rPr>
                <w:color w:val="auto"/>
              </w:rPr>
              <w:t>language</w:t>
            </w:r>
          </w:p>
        </w:tc>
        <w:tc>
          <w:tcPr>
            <w:tcW w:w="936" w:type="dxa"/>
          </w:tcPr>
          <w:p w14:paraId="2A87E34F" w14:textId="6DA7CFEB" w:rsidR="00CF1071" w:rsidRDefault="00CF1071" w:rsidP="00CF1071">
            <w:r>
              <w:t>String</w:t>
            </w:r>
          </w:p>
        </w:tc>
        <w:tc>
          <w:tcPr>
            <w:tcW w:w="3209" w:type="dxa"/>
          </w:tcPr>
          <w:p w14:paraId="3A280BAA" w14:textId="315294AE" w:rsidR="00CF1071" w:rsidRPr="0000104D" w:rsidRDefault="00CF1071" w:rsidP="00CF1071">
            <w:pPr>
              <w:rPr>
                <w:color w:val="auto"/>
              </w:rPr>
            </w:pPr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CF1071" w14:paraId="0A09625C" w14:textId="77777777" w:rsidTr="00FE21BB">
        <w:tc>
          <w:tcPr>
            <w:tcW w:w="3170" w:type="dxa"/>
          </w:tcPr>
          <w:p w14:paraId="74D8E6C1" w14:textId="2A946B04" w:rsidR="00CF1071" w:rsidRDefault="00637EA7" w:rsidP="00CF1071">
            <w:pPr>
              <w:rPr>
                <w:color w:val="auto"/>
              </w:rPr>
            </w:pPr>
            <w:r>
              <w:rPr>
                <w:color w:val="auto"/>
              </w:rPr>
              <w:t>approvedLimit</w:t>
            </w:r>
          </w:p>
        </w:tc>
        <w:tc>
          <w:tcPr>
            <w:tcW w:w="936" w:type="dxa"/>
          </w:tcPr>
          <w:p w14:paraId="40196C01" w14:textId="1E61F82B" w:rsidR="00CF1071" w:rsidRDefault="00637EA7" w:rsidP="00CF1071">
            <w:r>
              <w:t>Double</w:t>
            </w:r>
          </w:p>
        </w:tc>
        <w:tc>
          <w:tcPr>
            <w:tcW w:w="3209" w:type="dxa"/>
          </w:tcPr>
          <w:p w14:paraId="2A513FCD" w14:textId="11B3A4B5" w:rsidR="00CF1071" w:rsidRPr="0000104D" w:rsidRDefault="00637EA7" w:rsidP="00CF1071">
            <w:pPr>
              <w:rPr>
                <w:color w:val="auto"/>
              </w:rPr>
            </w:pPr>
            <w:r>
              <w:rPr>
                <w:color w:val="auto"/>
              </w:rPr>
              <w:t>Souhoola limits. Used in the next st</w:t>
            </w:r>
            <w:r w:rsidR="00FE21BB">
              <w:rPr>
                <w:color w:val="auto"/>
              </w:rPr>
              <w:t>eps calculation</w:t>
            </w:r>
          </w:p>
        </w:tc>
      </w:tr>
      <w:tr w:rsidR="00637EA7" w14:paraId="62B1C24F" w14:textId="77777777" w:rsidTr="00FE21BB">
        <w:tc>
          <w:tcPr>
            <w:tcW w:w="3170" w:type="dxa"/>
          </w:tcPr>
          <w:p w14:paraId="15A982AF" w14:textId="675BD1D9" w:rsidR="00637EA7" w:rsidRDefault="00637EA7" w:rsidP="00CF1071">
            <w:pPr>
              <w:rPr>
                <w:color w:val="auto"/>
              </w:rPr>
            </w:pPr>
            <w:r>
              <w:rPr>
                <w:color w:val="auto"/>
              </w:rPr>
              <w:t>outstanding</w:t>
            </w:r>
          </w:p>
        </w:tc>
        <w:tc>
          <w:tcPr>
            <w:tcW w:w="936" w:type="dxa"/>
          </w:tcPr>
          <w:p w14:paraId="23071DFC" w14:textId="21D6D8C5" w:rsidR="00637EA7" w:rsidRDefault="00637EA7" w:rsidP="00CF1071">
            <w:r>
              <w:t>Double</w:t>
            </w:r>
          </w:p>
        </w:tc>
        <w:tc>
          <w:tcPr>
            <w:tcW w:w="3209" w:type="dxa"/>
          </w:tcPr>
          <w:p w14:paraId="63161F0B" w14:textId="024D1694" w:rsidR="00637EA7" w:rsidRPr="0000104D" w:rsidRDefault="00FE21BB" w:rsidP="00CF1071">
            <w:pPr>
              <w:rPr>
                <w:color w:val="auto"/>
              </w:rPr>
            </w:pPr>
            <w:r>
              <w:rPr>
                <w:color w:val="auto"/>
              </w:rPr>
              <w:t>Souhoola limits. Used in the next steps calculation</w:t>
            </w:r>
          </w:p>
        </w:tc>
      </w:tr>
      <w:tr w:rsidR="00637EA7" w14:paraId="7137787F" w14:textId="77777777" w:rsidTr="00FE21BB">
        <w:tc>
          <w:tcPr>
            <w:tcW w:w="3170" w:type="dxa"/>
          </w:tcPr>
          <w:p w14:paraId="603295D3" w14:textId="32BC4200" w:rsidR="00637EA7" w:rsidRDefault="00637EA7" w:rsidP="00CF1071">
            <w:pPr>
              <w:rPr>
                <w:color w:val="auto"/>
              </w:rPr>
            </w:pPr>
            <w:r>
              <w:rPr>
                <w:color w:val="auto"/>
              </w:rPr>
              <w:t>availableLimit</w:t>
            </w:r>
          </w:p>
        </w:tc>
        <w:tc>
          <w:tcPr>
            <w:tcW w:w="936" w:type="dxa"/>
          </w:tcPr>
          <w:p w14:paraId="0FAAA8C8" w14:textId="4A46BD55" w:rsidR="00637EA7" w:rsidRDefault="00637EA7" w:rsidP="00CF1071">
            <w:r>
              <w:t>Double</w:t>
            </w:r>
          </w:p>
        </w:tc>
        <w:tc>
          <w:tcPr>
            <w:tcW w:w="3209" w:type="dxa"/>
          </w:tcPr>
          <w:p w14:paraId="2119AE11" w14:textId="6267DC9E" w:rsidR="00637EA7" w:rsidRPr="0000104D" w:rsidRDefault="00FE21BB" w:rsidP="00CF1071">
            <w:pPr>
              <w:rPr>
                <w:color w:val="auto"/>
              </w:rPr>
            </w:pPr>
            <w:r>
              <w:rPr>
                <w:color w:val="auto"/>
              </w:rPr>
              <w:t>Souhoola limits. Used in the next steps calculation</w:t>
            </w:r>
          </w:p>
        </w:tc>
      </w:tr>
      <w:tr w:rsidR="00637EA7" w14:paraId="2410C758" w14:textId="77777777" w:rsidTr="00FE21BB">
        <w:tc>
          <w:tcPr>
            <w:tcW w:w="3170" w:type="dxa"/>
          </w:tcPr>
          <w:p w14:paraId="5BD8476E" w14:textId="21B4EA07" w:rsidR="00637EA7" w:rsidRDefault="00637EA7" w:rsidP="00CF1071">
            <w:pPr>
              <w:rPr>
                <w:color w:val="auto"/>
              </w:rPr>
            </w:pPr>
            <w:r>
              <w:rPr>
                <w:color w:val="auto"/>
              </w:rPr>
              <w:t>minLoanAmount</w:t>
            </w:r>
          </w:p>
        </w:tc>
        <w:tc>
          <w:tcPr>
            <w:tcW w:w="936" w:type="dxa"/>
          </w:tcPr>
          <w:p w14:paraId="13393662" w14:textId="16DA2F76" w:rsidR="00637EA7" w:rsidRDefault="00637EA7" w:rsidP="00CF1071">
            <w:r>
              <w:t>Double</w:t>
            </w:r>
          </w:p>
        </w:tc>
        <w:tc>
          <w:tcPr>
            <w:tcW w:w="3209" w:type="dxa"/>
          </w:tcPr>
          <w:p w14:paraId="14E804E7" w14:textId="458783B9" w:rsidR="00637EA7" w:rsidRPr="0000104D" w:rsidRDefault="00FE21BB" w:rsidP="00CF1071">
            <w:pPr>
              <w:rPr>
                <w:color w:val="auto"/>
              </w:rPr>
            </w:pPr>
            <w:r>
              <w:rPr>
                <w:color w:val="auto"/>
              </w:rPr>
              <w:t>Souhoola limits. Used in the next steps calculation</w:t>
            </w:r>
          </w:p>
        </w:tc>
      </w:tr>
    </w:tbl>
    <w:p w14:paraId="6D04B46B" w14:textId="77777777" w:rsidR="00447D21" w:rsidRDefault="00447D21" w:rsidP="00447D21">
      <w:pPr>
        <w:rPr>
          <w:lang w:val="en-US"/>
        </w:rPr>
      </w:pPr>
    </w:p>
    <w:p w14:paraId="6BFBCAC7" w14:textId="3205A28E" w:rsidR="00F156EC" w:rsidRDefault="00F156EC" w:rsidP="00F156EC">
      <w:pPr>
        <w:pStyle w:val="Heading3"/>
        <w:ind w:left="567"/>
      </w:pPr>
      <w:bookmarkStart w:id="173" w:name="_Toc108787402"/>
      <w:r>
        <w:t>2.4.2 Step 2: Retrieve InstallmentPlans</w:t>
      </w:r>
      <w:bookmarkEnd w:id="173"/>
    </w:p>
    <w:p w14:paraId="6B0FABA6" w14:textId="5338F671" w:rsidR="00FE21BB" w:rsidRDefault="00FE21BB" w:rsidP="00F156EC"/>
    <w:p w14:paraId="4B531FB2" w14:textId="7BD9E194" w:rsidR="00FE21BB" w:rsidRDefault="00FE21BB" w:rsidP="00FE21BB">
      <w:pPr>
        <w:pStyle w:val="ListParagraph"/>
        <w:ind w:left="990"/>
      </w:pPr>
      <w:r>
        <w:t xml:space="preserve">You need </w:t>
      </w:r>
      <w:r w:rsidR="008139D2">
        <w:t>to call the function GeideaBNPLAPI</w:t>
      </w:r>
      <w:r w:rsidR="002879A9">
        <w:t>.getInstallmentPlan</w:t>
      </w:r>
      <w:r w:rsidR="00314FD2">
        <w:t xml:space="preserve"> </w:t>
      </w:r>
      <w:r w:rsidR="005F6CCE">
        <w:t>to</w:t>
      </w:r>
      <w:r w:rsidR="00314FD2">
        <w:t xml:space="preserve"> retrieve the </w:t>
      </w:r>
      <w:r w:rsidR="007F6C81">
        <w:t>available installment</w:t>
      </w:r>
      <w:r w:rsidR="00314FD2">
        <w:t xml:space="preserve"> plans for the user</w:t>
      </w:r>
      <w:r w:rsidR="007F6C81">
        <w:t>. See below an example UI</w:t>
      </w:r>
      <w:r w:rsidR="00BD0B7E">
        <w:t>:</w:t>
      </w:r>
    </w:p>
    <w:p w14:paraId="70AFF2C2" w14:textId="2900F064" w:rsidR="00BD0B7E" w:rsidRDefault="00BD0B7E" w:rsidP="00FE21BB">
      <w:pPr>
        <w:pStyle w:val="ListParagraph"/>
        <w:ind w:left="990"/>
      </w:pPr>
    </w:p>
    <w:p w14:paraId="2413062B" w14:textId="1E37A4CE" w:rsidR="00BD0B7E" w:rsidRDefault="00BD0B7E" w:rsidP="00FE21BB">
      <w:pPr>
        <w:pStyle w:val="ListParagraph"/>
        <w:ind w:left="990"/>
      </w:pPr>
      <w:r>
        <w:rPr>
          <w:noProof/>
        </w:rPr>
        <w:lastRenderedPageBreak/>
        <w:drawing>
          <wp:inline distT="0" distB="0" distL="0" distR="0" wp14:anchorId="57BA3ED0" wp14:editId="28A0301F">
            <wp:extent cx="2971800" cy="79629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7464" w14:textId="17AE7715" w:rsidR="00314FD2" w:rsidRDefault="00314FD2" w:rsidP="00BB4962"/>
    <w:p w14:paraId="1B1B135C" w14:textId="5142CA61" w:rsidR="00925E3D" w:rsidRDefault="00925E3D" w:rsidP="00FE21BB">
      <w:pPr>
        <w:pStyle w:val="ListParagraph"/>
        <w:ind w:left="990"/>
      </w:pPr>
      <w:r>
        <w:t>GDSou</w:t>
      </w:r>
      <w:r w:rsidR="00FE0E47">
        <w:t>hoolaInstallmentPlans params</w:t>
      </w:r>
    </w:p>
    <w:p w14:paraId="0A5AD99C" w14:textId="5AF7054D" w:rsidR="00FE0E47" w:rsidRDefault="00FE0E47" w:rsidP="00FE0E47"/>
    <w:p w14:paraId="5BB02BB9" w14:textId="77777777" w:rsidR="00FE0E47" w:rsidRDefault="00FE0E47" w:rsidP="00FE0E47">
      <w:pPr>
        <w:rPr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936"/>
        <w:gridCol w:w="3209"/>
      </w:tblGrid>
      <w:tr w:rsidR="00FE0E47" w14:paraId="3AED59ED" w14:textId="77777777" w:rsidTr="00A602CD">
        <w:tc>
          <w:tcPr>
            <w:tcW w:w="3170" w:type="dxa"/>
            <w:vAlign w:val="center"/>
          </w:tcPr>
          <w:p w14:paraId="108A3F63" w14:textId="2FD2DA78" w:rsidR="00FE0E47" w:rsidRDefault="00DF4AAC" w:rsidP="00A602CD">
            <w:r>
              <w:rPr>
                <w:color w:val="auto"/>
              </w:rPr>
              <w:t>customerIdentifier</w:t>
            </w:r>
          </w:p>
        </w:tc>
        <w:tc>
          <w:tcPr>
            <w:tcW w:w="936" w:type="dxa"/>
            <w:vAlign w:val="center"/>
          </w:tcPr>
          <w:p w14:paraId="22AE7103" w14:textId="77777777" w:rsidR="00FE0E47" w:rsidRDefault="00FE0E47" w:rsidP="00A602CD">
            <w:r>
              <w:t>String</w:t>
            </w:r>
          </w:p>
        </w:tc>
        <w:tc>
          <w:tcPr>
            <w:tcW w:w="3209" w:type="dxa"/>
            <w:vAlign w:val="center"/>
          </w:tcPr>
          <w:p w14:paraId="193254D6" w14:textId="77777777" w:rsidR="00FE0E47" w:rsidRDefault="00FE0E47" w:rsidP="00A602CD"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FE0E47" w14:paraId="7D9E38B3" w14:textId="77777777" w:rsidTr="00A602CD">
        <w:tc>
          <w:tcPr>
            <w:tcW w:w="3170" w:type="dxa"/>
          </w:tcPr>
          <w:p w14:paraId="3E9FBE2D" w14:textId="320C62E9" w:rsidR="00FE0E47" w:rsidRDefault="00DF4AAC" w:rsidP="00A602CD">
            <w:r>
              <w:rPr>
                <w:color w:val="auto"/>
              </w:rPr>
              <w:t>custome</w:t>
            </w:r>
            <w:r w:rsidR="00490211">
              <w:rPr>
                <w:color w:val="auto"/>
              </w:rPr>
              <w:t>rPin</w:t>
            </w:r>
          </w:p>
        </w:tc>
        <w:tc>
          <w:tcPr>
            <w:tcW w:w="936" w:type="dxa"/>
          </w:tcPr>
          <w:p w14:paraId="114F9F77" w14:textId="77777777" w:rsidR="00FE0E47" w:rsidRDefault="00FE0E47" w:rsidP="00A602CD">
            <w:r>
              <w:t>String</w:t>
            </w:r>
          </w:p>
        </w:tc>
        <w:tc>
          <w:tcPr>
            <w:tcW w:w="3209" w:type="dxa"/>
          </w:tcPr>
          <w:p w14:paraId="36A546E9" w14:textId="77777777" w:rsidR="00FE0E47" w:rsidRDefault="00FE0E47" w:rsidP="00A602CD"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FE0E47" w14:paraId="59805FE3" w14:textId="77777777" w:rsidTr="00A602CD">
        <w:tc>
          <w:tcPr>
            <w:tcW w:w="3170" w:type="dxa"/>
          </w:tcPr>
          <w:p w14:paraId="6C1EFAE1" w14:textId="79659556" w:rsidR="00FE0E47" w:rsidRDefault="00490211" w:rsidP="00A602CD">
            <w:pPr>
              <w:rPr>
                <w:color w:val="auto"/>
              </w:rPr>
            </w:pPr>
            <w:r>
              <w:rPr>
                <w:color w:val="auto"/>
              </w:rPr>
              <w:t>totalAmount</w:t>
            </w:r>
          </w:p>
        </w:tc>
        <w:tc>
          <w:tcPr>
            <w:tcW w:w="936" w:type="dxa"/>
          </w:tcPr>
          <w:p w14:paraId="7B8B8CC9" w14:textId="77777777" w:rsidR="00FE0E47" w:rsidRDefault="00FE0E47" w:rsidP="00A602CD">
            <w:r>
              <w:t>Double</w:t>
            </w:r>
          </w:p>
        </w:tc>
        <w:tc>
          <w:tcPr>
            <w:tcW w:w="3209" w:type="dxa"/>
          </w:tcPr>
          <w:p w14:paraId="33A4EF62" w14:textId="77777777" w:rsidR="00FE0E47" w:rsidRPr="0000104D" w:rsidRDefault="00FE0E47" w:rsidP="00A602CD">
            <w:pPr>
              <w:rPr>
                <w:color w:val="auto"/>
              </w:rPr>
            </w:pPr>
            <w:r>
              <w:rPr>
                <w:color w:val="auto"/>
              </w:rPr>
              <w:t>Souhoola limits. Used in the next steps calculation</w:t>
            </w:r>
          </w:p>
        </w:tc>
      </w:tr>
      <w:tr w:rsidR="00FE0E47" w14:paraId="66D7F0EC" w14:textId="77777777" w:rsidTr="00A602CD">
        <w:tc>
          <w:tcPr>
            <w:tcW w:w="3170" w:type="dxa"/>
          </w:tcPr>
          <w:p w14:paraId="2CEB66C6" w14:textId="2D5ED534" w:rsidR="00FE0E47" w:rsidRDefault="00490211" w:rsidP="00A602CD">
            <w:pPr>
              <w:rPr>
                <w:color w:val="auto"/>
              </w:rPr>
            </w:pPr>
            <w:r>
              <w:rPr>
                <w:color w:val="auto"/>
              </w:rPr>
              <w:t>currency</w:t>
            </w:r>
          </w:p>
        </w:tc>
        <w:tc>
          <w:tcPr>
            <w:tcW w:w="936" w:type="dxa"/>
          </w:tcPr>
          <w:p w14:paraId="5DD29591" w14:textId="77777777" w:rsidR="00FE0E47" w:rsidRDefault="00FE0E47" w:rsidP="00A602CD">
            <w:r>
              <w:t>Double</w:t>
            </w:r>
          </w:p>
        </w:tc>
        <w:tc>
          <w:tcPr>
            <w:tcW w:w="3209" w:type="dxa"/>
          </w:tcPr>
          <w:p w14:paraId="72C0BB22" w14:textId="77777777" w:rsidR="00FE0E47" w:rsidRPr="0000104D" w:rsidRDefault="00FE0E47" w:rsidP="00A602CD">
            <w:pPr>
              <w:rPr>
                <w:color w:val="auto"/>
              </w:rPr>
            </w:pPr>
            <w:r>
              <w:rPr>
                <w:color w:val="auto"/>
              </w:rPr>
              <w:t>Souhoola limits. Used in the next steps calculation</w:t>
            </w:r>
          </w:p>
        </w:tc>
      </w:tr>
      <w:tr w:rsidR="00FE0E47" w14:paraId="3C0ADA65" w14:textId="77777777" w:rsidTr="00A602CD">
        <w:tc>
          <w:tcPr>
            <w:tcW w:w="3170" w:type="dxa"/>
          </w:tcPr>
          <w:p w14:paraId="05428B65" w14:textId="68C8A016" w:rsidR="00FE0E47" w:rsidRDefault="00490211" w:rsidP="00A602CD">
            <w:pPr>
              <w:rPr>
                <w:color w:val="auto"/>
              </w:rPr>
            </w:pPr>
            <w:r>
              <w:rPr>
                <w:color w:val="auto"/>
              </w:rPr>
              <w:t>downPayment</w:t>
            </w:r>
          </w:p>
        </w:tc>
        <w:tc>
          <w:tcPr>
            <w:tcW w:w="936" w:type="dxa"/>
          </w:tcPr>
          <w:p w14:paraId="64EA4641" w14:textId="77777777" w:rsidR="00FE0E47" w:rsidRDefault="00FE0E47" w:rsidP="00A602CD">
            <w:r>
              <w:t>Double</w:t>
            </w:r>
          </w:p>
        </w:tc>
        <w:tc>
          <w:tcPr>
            <w:tcW w:w="3209" w:type="dxa"/>
          </w:tcPr>
          <w:p w14:paraId="0A961E08" w14:textId="77777777" w:rsidR="00FE0E47" w:rsidRPr="0000104D" w:rsidRDefault="00FE0E47" w:rsidP="00A602CD">
            <w:pPr>
              <w:rPr>
                <w:color w:val="auto"/>
              </w:rPr>
            </w:pPr>
            <w:r>
              <w:rPr>
                <w:color w:val="auto"/>
              </w:rPr>
              <w:t>Souhoola limits. Used in the next steps calculation</w:t>
            </w:r>
          </w:p>
        </w:tc>
      </w:tr>
    </w:tbl>
    <w:p w14:paraId="10C2033D" w14:textId="77777777" w:rsidR="00FE0E47" w:rsidRDefault="00FE0E47" w:rsidP="00FE0E47">
      <w:pPr>
        <w:rPr>
          <w:lang w:val="en-US"/>
        </w:rPr>
      </w:pPr>
    </w:p>
    <w:p w14:paraId="634E04A1" w14:textId="77777777" w:rsidR="005F7705" w:rsidRDefault="005F7705" w:rsidP="00FE0E47">
      <w:pPr>
        <w:rPr>
          <w:color w:val="auto"/>
          <w:lang w:val="en-US"/>
        </w:rPr>
      </w:pPr>
    </w:p>
    <w:p w14:paraId="7E02FAB2" w14:textId="4EDBDA2E" w:rsidR="00FE0E47" w:rsidRDefault="005F6CCE" w:rsidP="00FE0E47">
      <w:pPr>
        <w:rPr>
          <w:color w:val="auto"/>
          <w:lang w:val="en-US"/>
        </w:rPr>
      </w:pPr>
      <w:r>
        <w:rPr>
          <w:color w:val="auto"/>
          <w:lang w:val="en-US"/>
        </w:rPr>
        <w:t>Example Swift</w:t>
      </w:r>
      <w:r w:rsidR="008B3222">
        <w:rPr>
          <w:color w:val="auto"/>
          <w:lang w:val="en-US"/>
        </w:rPr>
        <w:t>:</w:t>
      </w:r>
    </w:p>
    <w:p w14:paraId="781B9F84" w14:textId="56C38862" w:rsidR="008B3222" w:rsidRDefault="008B3222" w:rsidP="00FE0E47">
      <w:pPr>
        <w:rPr>
          <w:color w:val="auto"/>
          <w:lang w:val="en-US"/>
        </w:rPr>
      </w:pPr>
    </w:p>
    <w:p w14:paraId="5AE963B2" w14:textId="5BBE2F54" w:rsidR="005F7705" w:rsidRPr="005F7705" w:rsidRDefault="005F7705" w:rsidP="005F7705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5F7705">
        <w:rPr>
          <w:rFonts w:ascii="Menlo" w:hAnsi="Menlo" w:cs="Menlo"/>
          <w:b/>
          <w:bCs/>
          <w:color w:val="7F7F7F" w:themeColor="text1" w:themeTint="80"/>
          <w:sz w:val="24"/>
          <w:szCs w:val="24"/>
        </w:rPr>
        <w:t>let</w:t>
      </w:r>
      <w:r w:rsidRPr="005F7705">
        <w:rPr>
          <w:rFonts w:ascii="Menlo" w:hAnsi="Menlo" w:cs="Menlo"/>
          <w:color w:val="7F7F7F" w:themeColor="text1" w:themeTint="80"/>
          <w:sz w:val="24"/>
          <w:szCs w:val="24"/>
        </w:rPr>
        <w:t xml:space="preserve"> details = GDSouhoolaRetreiveInstallmentPlans(customerIdentifier: customerId, customerPin: pin, totalAmount: </w:t>
      </w:r>
      <w:r w:rsidR="002A04BC">
        <w:rPr>
          <w:rFonts w:ascii="Menlo" w:hAnsi="Menlo" w:cs="Menlo"/>
          <w:color w:val="7F7F7F" w:themeColor="text1" w:themeTint="80"/>
          <w:sz w:val="24"/>
          <w:szCs w:val="24"/>
        </w:rPr>
        <w:t>amount</w:t>
      </w:r>
      <w:r w:rsidRPr="005F7705">
        <w:rPr>
          <w:rFonts w:ascii="Menlo" w:hAnsi="Menlo" w:cs="Menlo"/>
          <w:color w:val="7F7F7F" w:themeColor="text1" w:themeTint="80"/>
          <w:sz w:val="24"/>
          <w:szCs w:val="24"/>
        </w:rPr>
        <w:t xml:space="preserve">, currency: currency, adminFees: </w:t>
      </w:r>
      <w:r w:rsidR="00EA41A5">
        <w:rPr>
          <w:rFonts w:ascii="Menlo" w:hAnsi="Menlo" w:cs="Menlo"/>
          <w:color w:val="7F7F7F" w:themeColor="text1" w:themeTint="80"/>
          <w:sz w:val="24"/>
          <w:szCs w:val="24"/>
        </w:rPr>
        <w:t>0</w:t>
      </w:r>
      <w:r w:rsidRPr="005F7705">
        <w:rPr>
          <w:rFonts w:ascii="Menlo" w:hAnsi="Menlo" w:cs="Menlo"/>
          <w:color w:val="7F7F7F" w:themeColor="text1" w:themeTint="80"/>
          <w:sz w:val="24"/>
          <w:szCs w:val="24"/>
        </w:rPr>
        <w:t>, downPayment</w:t>
      </w:r>
      <w:r w:rsidR="00EA41A5">
        <w:rPr>
          <w:rFonts w:ascii="Menlo" w:hAnsi="Menlo" w:cs="Menlo"/>
          <w:color w:val="7F7F7F" w:themeColor="text1" w:themeTint="80"/>
          <w:sz w:val="24"/>
          <w:szCs w:val="24"/>
        </w:rPr>
        <w:t>: Double</w:t>
      </w:r>
      <w:r w:rsidRPr="005F7705">
        <w:rPr>
          <w:rFonts w:ascii="Menlo" w:hAnsi="Menlo" w:cs="Menlo"/>
          <w:color w:val="7F7F7F" w:themeColor="text1" w:themeTint="80"/>
          <w:sz w:val="24"/>
          <w:szCs w:val="24"/>
        </w:rPr>
        <w:t>)</w:t>
      </w:r>
    </w:p>
    <w:p w14:paraId="46A29960" w14:textId="77777777" w:rsidR="005F7705" w:rsidRPr="005F7705" w:rsidRDefault="005F7705" w:rsidP="005F7705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5F7705">
        <w:rPr>
          <w:rFonts w:ascii="Menlo" w:hAnsi="Menlo" w:cs="Menlo"/>
          <w:color w:val="7F7F7F" w:themeColor="text1" w:themeTint="80"/>
          <w:sz w:val="24"/>
          <w:szCs w:val="24"/>
        </w:rPr>
        <w:t xml:space="preserve">        </w:t>
      </w:r>
    </w:p>
    <w:p w14:paraId="66E2DF6D" w14:textId="77777777" w:rsidR="005F7705" w:rsidRPr="005F7705" w:rsidRDefault="005F7705" w:rsidP="005F7705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5F7705">
        <w:rPr>
          <w:rFonts w:ascii="Menlo" w:hAnsi="Menlo" w:cs="Menlo"/>
          <w:color w:val="7F7F7F" w:themeColor="text1" w:themeTint="80"/>
          <w:sz w:val="24"/>
          <w:szCs w:val="24"/>
        </w:rPr>
        <w:t xml:space="preserve">        GeideaBNPLAPI.souhoolaGetInstallmentPlan(with: details, completion: { response, error </w:t>
      </w:r>
      <w:r w:rsidRPr="005F7705">
        <w:rPr>
          <w:rFonts w:ascii="Menlo" w:hAnsi="Menlo" w:cs="Menlo"/>
          <w:b/>
          <w:bCs/>
          <w:color w:val="7F7F7F" w:themeColor="text1" w:themeTint="80"/>
          <w:sz w:val="24"/>
          <w:szCs w:val="24"/>
        </w:rPr>
        <w:t>in</w:t>
      </w:r>
    </w:p>
    <w:p w14:paraId="28A2337D" w14:textId="77777777" w:rsidR="005F7705" w:rsidRPr="005F7705" w:rsidRDefault="005F7705" w:rsidP="005F7705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5F7705">
        <w:rPr>
          <w:rFonts w:ascii="Menlo" w:hAnsi="Menlo" w:cs="Menlo"/>
          <w:color w:val="7F7F7F" w:themeColor="text1" w:themeTint="80"/>
          <w:sz w:val="24"/>
          <w:szCs w:val="24"/>
        </w:rPr>
        <w:t xml:space="preserve">            completion(response,error)</w:t>
      </w:r>
    </w:p>
    <w:p w14:paraId="51933962" w14:textId="12A13E33" w:rsidR="00FE0E47" w:rsidRPr="005F7705" w:rsidRDefault="005F7705" w:rsidP="005F7705">
      <w:pPr>
        <w:shd w:val="clear" w:color="auto" w:fill="D9D9D9" w:themeFill="background1" w:themeFillShade="D9"/>
        <w:rPr>
          <w:color w:val="D9D9D9" w:themeColor="background1" w:themeShade="D9"/>
          <w:lang w:val="en-US"/>
        </w:rPr>
      </w:pPr>
      <w:r w:rsidRPr="005F7705">
        <w:rPr>
          <w:rFonts w:ascii="Menlo" w:hAnsi="Menlo" w:cs="Menlo"/>
          <w:color w:val="7F7F7F" w:themeColor="text1" w:themeTint="80"/>
          <w:sz w:val="24"/>
          <w:szCs w:val="24"/>
        </w:rPr>
        <w:t xml:space="preserve">        })</w:t>
      </w:r>
    </w:p>
    <w:p w14:paraId="482431ED" w14:textId="3CCC79F1" w:rsidR="00FE21BB" w:rsidRDefault="00FE21BB" w:rsidP="00A95DF9">
      <w:pPr>
        <w:rPr>
          <w:color w:val="auto"/>
          <w:lang w:val="en-US"/>
        </w:rPr>
      </w:pPr>
    </w:p>
    <w:p w14:paraId="0B6EED25" w14:textId="4E6BF6FE" w:rsidR="009E36F3" w:rsidRDefault="009E36F3" w:rsidP="00A95DF9">
      <w:pPr>
        <w:rPr>
          <w:color w:val="auto"/>
          <w:lang w:val="en-US"/>
        </w:rPr>
      </w:pPr>
      <w:r>
        <w:rPr>
          <w:color w:val="auto"/>
          <w:lang w:val="en-US"/>
        </w:rPr>
        <w:t>Response: GD</w:t>
      </w:r>
      <w:r w:rsidR="00C14AE3">
        <w:rPr>
          <w:color w:val="auto"/>
          <w:lang w:val="en-US"/>
        </w:rPr>
        <w:t xml:space="preserve">SouhoolaInstallmentPlansResponse </w:t>
      </w:r>
    </w:p>
    <w:p w14:paraId="6BD2433A" w14:textId="49D88CC1" w:rsidR="00C14AE3" w:rsidRDefault="00C14AE3" w:rsidP="00A95DF9">
      <w:pPr>
        <w:rPr>
          <w:color w:val="auto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2212"/>
        <w:gridCol w:w="1933"/>
      </w:tblGrid>
      <w:tr w:rsidR="00C14AE3" w14:paraId="089B66A6" w14:textId="77777777" w:rsidTr="00EE3AA4">
        <w:tc>
          <w:tcPr>
            <w:tcW w:w="3170" w:type="dxa"/>
            <w:vAlign w:val="center"/>
          </w:tcPr>
          <w:p w14:paraId="7CA18C6D" w14:textId="77777777" w:rsidR="00C14AE3" w:rsidRDefault="00C14AE3" w:rsidP="00A602CD">
            <w:r>
              <w:rPr>
                <w:color w:val="auto"/>
              </w:rPr>
              <w:t>detailedResponseMessage</w:t>
            </w:r>
          </w:p>
        </w:tc>
        <w:tc>
          <w:tcPr>
            <w:tcW w:w="2212" w:type="dxa"/>
            <w:vAlign w:val="center"/>
          </w:tcPr>
          <w:p w14:paraId="5C953D7D" w14:textId="77777777" w:rsidR="00C14AE3" w:rsidRDefault="00C14AE3" w:rsidP="00A602CD">
            <w:r>
              <w:t>String</w:t>
            </w:r>
          </w:p>
        </w:tc>
        <w:tc>
          <w:tcPr>
            <w:tcW w:w="1933" w:type="dxa"/>
            <w:vAlign w:val="center"/>
          </w:tcPr>
          <w:p w14:paraId="6464C30B" w14:textId="77777777" w:rsidR="00C14AE3" w:rsidRDefault="00C14AE3" w:rsidP="00A602CD"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C14AE3" w14:paraId="7367D044" w14:textId="77777777" w:rsidTr="00EE3AA4">
        <w:tc>
          <w:tcPr>
            <w:tcW w:w="3170" w:type="dxa"/>
          </w:tcPr>
          <w:p w14:paraId="4CBDA620" w14:textId="77777777" w:rsidR="00C14AE3" w:rsidRDefault="00C14AE3" w:rsidP="00A602CD">
            <w:r>
              <w:rPr>
                <w:color w:val="auto"/>
              </w:rPr>
              <w:t>detailedResponseCode</w:t>
            </w:r>
          </w:p>
        </w:tc>
        <w:tc>
          <w:tcPr>
            <w:tcW w:w="2212" w:type="dxa"/>
          </w:tcPr>
          <w:p w14:paraId="229AFFD4" w14:textId="77777777" w:rsidR="00C14AE3" w:rsidRDefault="00C14AE3" w:rsidP="00A602CD">
            <w:r>
              <w:t>String</w:t>
            </w:r>
          </w:p>
        </w:tc>
        <w:tc>
          <w:tcPr>
            <w:tcW w:w="1933" w:type="dxa"/>
          </w:tcPr>
          <w:p w14:paraId="2F553891" w14:textId="77777777" w:rsidR="00C14AE3" w:rsidRDefault="00C14AE3" w:rsidP="00A602CD"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C14AE3" w14:paraId="0641A21E" w14:textId="77777777" w:rsidTr="00EE3AA4">
        <w:tc>
          <w:tcPr>
            <w:tcW w:w="3170" w:type="dxa"/>
          </w:tcPr>
          <w:p w14:paraId="70ADA661" w14:textId="77777777" w:rsidR="00C14AE3" w:rsidRDefault="00C14AE3" w:rsidP="00A602CD">
            <w:pPr>
              <w:rPr>
                <w:color w:val="auto"/>
              </w:rPr>
            </w:pPr>
            <w:r>
              <w:rPr>
                <w:color w:val="auto"/>
              </w:rPr>
              <w:t>responseCode</w:t>
            </w:r>
          </w:p>
        </w:tc>
        <w:tc>
          <w:tcPr>
            <w:tcW w:w="2212" w:type="dxa"/>
          </w:tcPr>
          <w:p w14:paraId="50D4C3CF" w14:textId="77777777" w:rsidR="00C14AE3" w:rsidRDefault="00C14AE3" w:rsidP="00A602CD">
            <w:r>
              <w:t>String</w:t>
            </w:r>
          </w:p>
        </w:tc>
        <w:tc>
          <w:tcPr>
            <w:tcW w:w="1933" w:type="dxa"/>
          </w:tcPr>
          <w:p w14:paraId="0D68BDAF" w14:textId="77777777" w:rsidR="00C14AE3" w:rsidRPr="0000104D" w:rsidRDefault="00C14AE3" w:rsidP="00A602CD">
            <w:pPr>
              <w:rPr>
                <w:color w:val="auto"/>
              </w:rPr>
            </w:pPr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C14AE3" w14:paraId="4A867CB8" w14:textId="77777777" w:rsidTr="00EE3AA4">
        <w:tc>
          <w:tcPr>
            <w:tcW w:w="3170" w:type="dxa"/>
          </w:tcPr>
          <w:p w14:paraId="1EF50D93" w14:textId="77777777" w:rsidR="00C14AE3" w:rsidRDefault="00C14AE3" w:rsidP="00A602CD">
            <w:pPr>
              <w:rPr>
                <w:color w:val="auto"/>
              </w:rPr>
            </w:pPr>
            <w:r>
              <w:rPr>
                <w:color w:val="auto"/>
              </w:rPr>
              <w:t>responseMessage</w:t>
            </w:r>
          </w:p>
        </w:tc>
        <w:tc>
          <w:tcPr>
            <w:tcW w:w="2212" w:type="dxa"/>
          </w:tcPr>
          <w:p w14:paraId="3A168E7A" w14:textId="77777777" w:rsidR="00C14AE3" w:rsidRDefault="00C14AE3" w:rsidP="00A602CD">
            <w:r>
              <w:t>String</w:t>
            </w:r>
          </w:p>
        </w:tc>
        <w:tc>
          <w:tcPr>
            <w:tcW w:w="1933" w:type="dxa"/>
          </w:tcPr>
          <w:p w14:paraId="0E64C281" w14:textId="77777777" w:rsidR="00C14AE3" w:rsidRPr="0000104D" w:rsidRDefault="00C14AE3" w:rsidP="00A602CD">
            <w:pPr>
              <w:rPr>
                <w:color w:val="auto"/>
              </w:rPr>
            </w:pPr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C14AE3" w14:paraId="43D6A00D" w14:textId="77777777" w:rsidTr="00EE3AA4">
        <w:tc>
          <w:tcPr>
            <w:tcW w:w="3170" w:type="dxa"/>
          </w:tcPr>
          <w:p w14:paraId="246B7EFB" w14:textId="77777777" w:rsidR="00C14AE3" w:rsidRDefault="00C14AE3" w:rsidP="00A602CD">
            <w:pPr>
              <w:rPr>
                <w:color w:val="auto"/>
              </w:rPr>
            </w:pPr>
            <w:r>
              <w:rPr>
                <w:color w:val="auto"/>
              </w:rPr>
              <w:t>language</w:t>
            </w:r>
          </w:p>
        </w:tc>
        <w:tc>
          <w:tcPr>
            <w:tcW w:w="2212" w:type="dxa"/>
          </w:tcPr>
          <w:p w14:paraId="4AF31862" w14:textId="77777777" w:rsidR="00C14AE3" w:rsidRDefault="00C14AE3" w:rsidP="00A602CD">
            <w:r>
              <w:t>String</w:t>
            </w:r>
          </w:p>
        </w:tc>
        <w:tc>
          <w:tcPr>
            <w:tcW w:w="1933" w:type="dxa"/>
          </w:tcPr>
          <w:p w14:paraId="6AFB4017" w14:textId="77777777" w:rsidR="00C14AE3" w:rsidRPr="0000104D" w:rsidRDefault="00C14AE3" w:rsidP="00A602CD">
            <w:pPr>
              <w:rPr>
                <w:color w:val="auto"/>
              </w:rPr>
            </w:pPr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C14AE3" w14:paraId="00A3D24E" w14:textId="77777777" w:rsidTr="00EE3AA4">
        <w:tc>
          <w:tcPr>
            <w:tcW w:w="3170" w:type="dxa"/>
          </w:tcPr>
          <w:p w14:paraId="1BC6E991" w14:textId="5DF0F2CF" w:rsidR="00C14AE3" w:rsidRDefault="00D14FED" w:rsidP="00A602CD">
            <w:pPr>
              <w:rPr>
                <w:color w:val="auto"/>
              </w:rPr>
            </w:pPr>
            <w:r>
              <w:rPr>
                <w:color w:val="auto"/>
              </w:rPr>
              <w:t>currency</w:t>
            </w:r>
          </w:p>
        </w:tc>
        <w:tc>
          <w:tcPr>
            <w:tcW w:w="2212" w:type="dxa"/>
          </w:tcPr>
          <w:p w14:paraId="38FB2728" w14:textId="219E671E" w:rsidR="00C14AE3" w:rsidRDefault="00D14FED" w:rsidP="00A602CD">
            <w:r>
              <w:t>String</w:t>
            </w:r>
          </w:p>
        </w:tc>
        <w:tc>
          <w:tcPr>
            <w:tcW w:w="1933" w:type="dxa"/>
          </w:tcPr>
          <w:p w14:paraId="161A0E50" w14:textId="7FA0F7ED" w:rsidR="00C14AE3" w:rsidRPr="0000104D" w:rsidRDefault="00EE3AA4" w:rsidP="00A602CD">
            <w:pPr>
              <w:rPr>
                <w:color w:val="auto"/>
              </w:rPr>
            </w:pPr>
            <w:r>
              <w:rPr>
                <w:color w:val="auto"/>
              </w:rPr>
              <w:t>currency</w:t>
            </w:r>
          </w:p>
        </w:tc>
      </w:tr>
      <w:tr w:rsidR="00C14AE3" w14:paraId="23883C72" w14:textId="77777777" w:rsidTr="00EE3AA4">
        <w:tc>
          <w:tcPr>
            <w:tcW w:w="3170" w:type="dxa"/>
          </w:tcPr>
          <w:p w14:paraId="27C7B981" w14:textId="132B859C" w:rsidR="00C14AE3" w:rsidRDefault="00D14FED" w:rsidP="00A602CD">
            <w:pPr>
              <w:rPr>
                <w:color w:val="auto"/>
              </w:rPr>
            </w:pPr>
            <w:r>
              <w:rPr>
                <w:color w:val="auto"/>
              </w:rPr>
              <w:t>installmentPlans</w:t>
            </w:r>
          </w:p>
        </w:tc>
        <w:tc>
          <w:tcPr>
            <w:tcW w:w="2212" w:type="dxa"/>
          </w:tcPr>
          <w:p w14:paraId="34244210" w14:textId="2A2F38EF" w:rsidR="00C14AE3" w:rsidRDefault="00EE3AA4" w:rsidP="00A602CD">
            <w:r>
              <w:t>[GDInstallmentPlans]</w:t>
            </w:r>
          </w:p>
        </w:tc>
        <w:tc>
          <w:tcPr>
            <w:tcW w:w="1933" w:type="dxa"/>
          </w:tcPr>
          <w:p w14:paraId="6E0727A1" w14:textId="4F270F34" w:rsidR="00C14AE3" w:rsidRPr="0000104D" w:rsidRDefault="00EE3AA4" w:rsidP="00A602CD">
            <w:pPr>
              <w:rPr>
                <w:color w:val="auto"/>
              </w:rPr>
            </w:pPr>
            <w:r>
              <w:rPr>
                <w:color w:val="auto"/>
              </w:rPr>
              <w:t>List of installment</w:t>
            </w:r>
            <w:r w:rsidR="00630EFE">
              <w:rPr>
                <w:color w:val="auto"/>
              </w:rPr>
              <w:t xml:space="preserve"> </w:t>
            </w:r>
            <w:r>
              <w:rPr>
                <w:color w:val="auto"/>
              </w:rPr>
              <w:t>Plans</w:t>
            </w:r>
            <w:r w:rsidR="00630EFE">
              <w:rPr>
                <w:color w:val="auto"/>
              </w:rPr>
              <w:t xml:space="preserve"> available for the user</w:t>
            </w:r>
          </w:p>
        </w:tc>
      </w:tr>
    </w:tbl>
    <w:p w14:paraId="2DECCA42" w14:textId="77C1D1D9" w:rsidR="00C14AE3" w:rsidRDefault="00C14AE3" w:rsidP="00C14AE3">
      <w:pPr>
        <w:rPr>
          <w:lang w:val="en-US"/>
        </w:rPr>
      </w:pPr>
    </w:p>
    <w:p w14:paraId="77827D0F" w14:textId="67DD7E61" w:rsidR="001402F0" w:rsidRDefault="001402F0" w:rsidP="001402F0">
      <w:pPr>
        <w:rPr>
          <w:color w:val="auto"/>
          <w:lang w:val="en-US"/>
        </w:rPr>
      </w:pPr>
      <w:r>
        <w:rPr>
          <w:color w:val="auto"/>
          <w:lang w:val="en-US"/>
        </w:rPr>
        <w:t xml:space="preserve">Response: GDInstallmentPlans </w:t>
      </w:r>
    </w:p>
    <w:p w14:paraId="37462E9F" w14:textId="69FCFFAA" w:rsidR="001402F0" w:rsidRDefault="001402F0" w:rsidP="001402F0">
      <w:pPr>
        <w:rPr>
          <w:color w:val="auto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2212"/>
        <w:gridCol w:w="1933"/>
      </w:tblGrid>
      <w:tr w:rsidR="001402F0" w14:paraId="299B163A" w14:textId="77777777" w:rsidTr="00A602CD">
        <w:tc>
          <w:tcPr>
            <w:tcW w:w="3170" w:type="dxa"/>
            <w:vAlign w:val="center"/>
          </w:tcPr>
          <w:p w14:paraId="6D065230" w14:textId="488C3A20" w:rsidR="001402F0" w:rsidRDefault="00E55101" w:rsidP="00A602CD">
            <w:r>
              <w:rPr>
                <w:color w:val="auto"/>
              </w:rPr>
              <w:t>tenorMonth</w:t>
            </w:r>
          </w:p>
        </w:tc>
        <w:tc>
          <w:tcPr>
            <w:tcW w:w="2212" w:type="dxa"/>
            <w:vAlign w:val="center"/>
          </w:tcPr>
          <w:p w14:paraId="268BDD98" w14:textId="746C3F7D" w:rsidR="001402F0" w:rsidRDefault="00E25C53" w:rsidP="00A602CD">
            <w:r>
              <w:t>Int</w:t>
            </w:r>
          </w:p>
        </w:tc>
        <w:tc>
          <w:tcPr>
            <w:tcW w:w="1933" w:type="dxa"/>
            <w:vAlign w:val="center"/>
          </w:tcPr>
          <w:p w14:paraId="5EC0E842" w14:textId="66AD8E8B" w:rsidR="001402F0" w:rsidRDefault="00E16F5C" w:rsidP="00A602CD">
            <w:r>
              <w:rPr>
                <w:color w:val="auto"/>
              </w:rPr>
              <w:t>Month of the selected plan</w:t>
            </w:r>
          </w:p>
        </w:tc>
      </w:tr>
      <w:tr w:rsidR="001402F0" w14:paraId="5D736323" w14:textId="77777777" w:rsidTr="00A602CD">
        <w:tc>
          <w:tcPr>
            <w:tcW w:w="3170" w:type="dxa"/>
          </w:tcPr>
          <w:p w14:paraId="3DB07847" w14:textId="213CF918" w:rsidR="001402F0" w:rsidRDefault="00E55101" w:rsidP="00A602CD">
            <w:r>
              <w:rPr>
                <w:color w:val="auto"/>
              </w:rPr>
              <w:lastRenderedPageBreak/>
              <w:t>installmentAmount</w:t>
            </w:r>
          </w:p>
        </w:tc>
        <w:tc>
          <w:tcPr>
            <w:tcW w:w="2212" w:type="dxa"/>
          </w:tcPr>
          <w:p w14:paraId="36030107" w14:textId="31079E92" w:rsidR="001402F0" w:rsidRDefault="00E25C53" w:rsidP="00A602CD">
            <w:r>
              <w:t>Double</w:t>
            </w:r>
          </w:p>
        </w:tc>
        <w:tc>
          <w:tcPr>
            <w:tcW w:w="1933" w:type="dxa"/>
          </w:tcPr>
          <w:p w14:paraId="2C4B3D17" w14:textId="79420080" w:rsidR="001402F0" w:rsidRDefault="00E16F5C" w:rsidP="00A602CD">
            <w:r>
              <w:rPr>
                <w:color w:val="auto"/>
              </w:rPr>
              <w:t>Amount of the selected plan</w:t>
            </w:r>
          </w:p>
        </w:tc>
      </w:tr>
      <w:tr w:rsidR="001402F0" w14:paraId="11935A98" w14:textId="77777777" w:rsidTr="00A602CD">
        <w:tc>
          <w:tcPr>
            <w:tcW w:w="3170" w:type="dxa"/>
          </w:tcPr>
          <w:p w14:paraId="2EAF1001" w14:textId="6BE82F65" w:rsidR="001402F0" w:rsidRDefault="00E7796A" w:rsidP="00A602CD">
            <w:pPr>
              <w:rPr>
                <w:color w:val="auto"/>
              </w:rPr>
            </w:pPr>
            <w:r>
              <w:rPr>
                <w:color w:val="auto"/>
              </w:rPr>
              <w:t>adminFees</w:t>
            </w:r>
          </w:p>
        </w:tc>
        <w:tc>
          <w:tcPr>
            <w:tcW w:w="2212" w:type="dxa"/>
          </w:tcPr>
          <w:p w14:paraId="0D05CB7C" w14:textId="5AF0884E" w:rsidR="001402F0" w:rsidRDefault="00E25C53" w:rsidP="00A602CD">
            <w:r>
              <w:t>Double</w:t>
            </w:r>
          </w:p>
        </w:tc>
        <w:tc>
          <w:tcPr>
            <w:tcW w:w="1933" w:type="dxa"/>
          </w:tcPr>
          <w:p w14:paraId="325C14B6" w14:textId="7FDF5C1B" w:rsidR="001402F0" w:rsidRPr="0000104D" w:rsidRDefault="00E16F5C" w:rsidP="00A602CD">
            <w:pPr>
              <w:rPr>
                <w:color w:val="auto"/>
              </w:rPr>
            </w:pPr>
            <w:r>
              <w:rPr>
                <w:color w:val="auto"/>
              </w:rPr>
              <w:t>Fee of the selected plan</w:t>
            </w:r>
          </w:p>
        </w:tc>
      </w:tr>
      <w:tr w:rsidR="001402F0" w14:paraId="7B7753AA" w14:textId="77777777" w:rsidTr="00A602CD">
        <w:tc>
          <w:tcPr>
            <w:tcW w:w="3170" w:type="dxa"/>
          </w:tcPr>
          <w:p w14:paraId="5D072FD7" w14:textId="2148F9EA" w:rsidR="001402F0" w:rsidRDefault="00E7796A" w:rsidP="00A602CD">
            <w:pPr>
              <w:rPr>
                <w:color w:val="auto"/>
              </w:rPr>
            </w:pPr>
            <w:r>
              <w:rPr>
                <w:color w:val="auto"/>
              </w:rPr>
              <w:t>downPayment</w:t>
            </w:r>
          </w:p>
        </w:tc>
        <w:tc>
          <w:tcPr>
            <w:tcW w:w="2212" w:type="dxa"/>
          </w:tcPr>
          <w:p w14:paraId="77C334E7" w14:textId="0ED2CAF3" w:rsidR="001402F0" w:rsidRDefault="00E25C53" w:rsidP="00A602CD">
            <w:r>
              <w:t>Double</w:t>
            </w:r>
          </w:p>
        </w:tc>
        <w:tc>
          <w:tcPr>
            <w:tcW w:w="1933" w:type="dxa"/>
          </w:tcPr>
          <w:p w14:paraId="16D16E0B" w14:textId="5504712F" w:rsidR="001402F0" w:rsidRPr="0000104D" w:rsidRDefault="00B2339A" w:rsidP="00A602CD">
            <w:pPr>
              <w:rPr>
                <w:color w:val="auto"/>
              </w:rPr>
            </w:pPr>
            <w:r>
              <w:rPr>
                <w:color w:val="auto"/>
              </w:rPr>
              <w:t>downPayment for the selected plan</w:t>
            </w:r>
          </w:p>
        </w:tc>
      </w:tr>
      <w:tr w:rsidR="00E16F5C" w14:paraId="7AE2AD24" w14:textId="77777777" w:rsidTr="00A602CD">
        <w:tc>
          <w:tcPr>
            <w:tcW w:w="3170" w:type="dxa"/>
          </w:tcPr>
          <w:p w14:paraId="755B675F" w14:textId="00484925" w:rsidR="00E16F5C" w:rsidRDefault="00E16F5C" w:rsidP="00A602CD">
            <w:pPr>
              <w:rPr>
                <w:color w:val="auto"/>
              </w:rPr>
            </w:pPr>
            <w:r>
              <w:rPr>
                <w:color w:val="auto"/>
              </w:rPr>
              <w:t>minDownPayment</w:t>
            </w:r>
          </w:p>
        </w:tc>
        <w:tc>
          <w:tcPr>
            <w:tcW w:w="2212" w:type="dxa"/>
          </w:tcPr>
          <w:p w14:paraId="4E99A05F" w14:textId="3217B292" w:rsidR="00E16F5C" w:rsidRDefault="00E16F5C" w:rsidP="00A602CD">
            <w:r>
              <w:t>Double</w:t>
            </w:r>
          </w:p>
        </w:tc>
        <w:tc>
          <w:tcPr>
            <w:tcW w:w="1933" w:type="dxa"/>
          </w:tcPr>
          <w:p w14:paraId="76AA35E6" w14:textId="20E6AEE9" w:rsidR="00E16F5C" w:rsidRPr="0000104D" w:rsidRDefault="00B57C97" w:rsidP="00A602CD">
            <w:pPr>
              <w:rPr>
                <w:color w:val="auto"/>
              </w:rPr>
            </w:pPr>
            <w:r>
              <w:rPr>
                <w:color w:val="auto"/>
              </w:rPr>
              <w:t>Minimum Down Payment of the selected plan</w:t>
            </w:r>
          </w:p>
        </w:tc>
      </w:tr>
      <w:tr w:rsidR="001402F0" w14:paraId="4111CFEE" w14:textId="77777777" w:rsidTr="00A602CD">
        <w:tc>
          <w:tcPr>
            <w:tcW w:w="3170" w:type="dxa"/>
          </w:tcPr>
          <w:p w14:paraId="2BD19F63" w14:textId="2F381715" w:rsidR="001402F0" w:rsidRDefault="00033869" w:rsidP="00A602CD">
            <w:pPr>
              <w:rPr>
                <w:color w:val="auto"/>
              </w:rPr>
            </w:pPr>
            <w:r>
              <w:rPr>
                <w:color w:val="auto"/>
              </w:rPr>
              <w:t>rate</w:t>
            </w:r>
          </w:p>
        </w:tc>
        <w:tc>
          <w:tcPr>
            <w:tcW w:w="2212" w:type="dxa"/>
          </w:tcPr>
          <w:p w14:paraId="23DC71E8" w14:textId="77777777" w:rsidR="001402F0" w:rsidRDefault="001402F0" w:rsidP="00A602CD">
            <w:r>
              <w:t>String</w:t>
            </w:r>
          </w:p>
        </w:tc>
        <w:tc>
          <w:tcPr>
            <w:tcW w:w="1933" w:type="dxa"/>
          </w:tcPr>
          <w:p w14:paraId="5B0A9C0F" w14:textId="4F5DDACB" w:rsidR="001402F0" w:rsidRPr="0000104D" w:rsidRDefault="001402F0" w:rsidP="00A602CD">
            <w:pPr>
              <w:rPr>
                <w:color w:val="auto"/>
              </w:rPr>
            </w:pPr>
          </w:p>
        </w:tc>
      </w:tr>
      <w:tr w:rsidR="001402F0" w14:paraId="51AE9C82" w14:textId="77777777" w:rsidTr="00A602CD">
        <w:tc>
          <w:tcPr>
            <w:tcW w:w="3170" w:type="dxa"/>
          </w:tcPr>
          <w:p w14:paraId="6362A730" w14:textId="73DE1801" w:rsidR="001402F0" w:rsidRDefault="00033869" w:rsidP="00A602CD">
            <w:pPr>
              <w:rPr>
                <w:color w:val="auto"/>
              </w:rPr>
            </w:pPr>
            <w:r>
              <w:rPr>
                <w:color w:val="auto"/>
              </w:rPr>
              <w:t>promoCode</w:t>
            </w:r>
          </w:p>
        </w:tc>
        <w:tc>
          <w:tcPr>
            <w:tcW w:w="2212" w:type="dxa"/>
          </w:tcPr>
          <w:p w14:paraId="5AB4D273" w14:textId="77777777" w:rsidR="001402F0" w:rsidRDefault="001402F0" w:rsidP="00A602CD">
            <w:r>
              <w:t>String</w:t>
            </w:r>
          </w:p>
        </w:tc>
        <w:tc>
          <w:tcPr>
            <w:tcW w:w="1933" w:type="dxa"/>
          </w:tcPr>
          <w:p w14:paraId="65FA62D6" w14:textId="5E9F8632" w:rsidR="001402F0" w:rsidRPr="0000104D" w:rsidRDefault="001402F0" w:rsidP="00A602CD">
            <w:pPr>
              <w:rPr>
                <w:color w:val="auto"/>
              </w:rPr>
            </w:pPr>
          </w:p>
        </w:tc>
      </w:tr>
      <w:tr w:rsidR="001402F0" w14:paraId="68EFBF41" w14:textId="77777777" w:rsidTr="00A602CD">
        <w:tc>
          <w:tcPr>
            <w:tcW w:w="3170" w:type="dxa"/>
          </w:tcPr>
          <w:p w14:paraId="32B70F3A" w14:textId="6104BD02" w:rsidR="001402F0" w:rsidRDefault="00033869" w:rsidP="00A602CD">
            <w:pPr>
              <w:rPr>
                <w:color w:val="auto"/>
              </w:rPr>
            </w:pPr>
            <w:r>
              <w:rPr>
                <w:color w:val="auto"/>
              </w:rPr>
              <w:t>downPaymentPromo</w:t>
            </w:r>
          </w:p>
        </w:tc>
        <w:tc>
          <w:tcPr>
            <w:tcW w:w="2212" w:type="dxa"/>
          </w:tcPr>
          <w:p w14:paraId="33D00268" w14:textId="4AAFA85A" w:rsidR="001402F0" w:rsidRDefault="00E25C53" w:rsidP="00A602CD">
            <w:r>
              <w:t>Bool</w:t>
            </w:r>
          </w:p>
        </w:tc>
        <w:tc>
          <w:tcPr>
            <w:tcW w:w="1933" w:type="dxa"/>
          </w:tcPr>
          <w:p w14:paraId="4DF91D8E" w14:textId="28EC0DF2" w:rsidR="001402F0" w:rsidRPr="0000104D" w:rsidRDefault="001402F0" w:rsidP="00A602CD">
            <w:pPr>
              <w:rPr>
                <w:color w:val="auto"/>
              </w:rPr>
            </w:pPr>
          </w:p>
        </w:tc>
      </w:tr>
      <w:tr w:rsidR="00033869" w14:paraId="159C33CB" w14:textId="77777777" w:rsidTr="00A602CD">
        <w:tc>
          <w:tcPr>
            <w:tcW w:w="3170" w:type="dxa"/>
          </w:tcPr>
          <w:p w14:paraId="7FC63ECF" w14:textId="6C16CFB6" w:rsidR="00033869" w:rsidRDefault="007F3181" w:rsidP="00A602CD">
            <w:pPr>
              <w:rPr>
                <w:color w:val="auto"/>
              </w:rPr>
            </w:pPr>
            <w:r>
              <w:rPr>
                <w:color w:val="auto"/>
              </w:rPr>
              <w:t>adminFeesPromo</w:t>
            </w:r>
          </w:p>
        </w:tc>
        <w:tc>
          <w:tcPr>
            <w:tcW w:w="2212" w:type="dxa"/>
          </w:tcPr>
          <w:p w14:paraId="73649909" w14:textId="6B4C02B1" w:rsidR="00033869" w:rsidRDefault="00E25C53" w:rsidP="00A602CD">
            <w:r>
              <w:t>Bool</w:t>
            </w:r>
          </w:p>
        </w:tc>
        <w:tc>
          <w:tcPr>
            <w:tcW w:w="1933" w:type="dxa"/>
          </w:tcPr>
          <w:p w14:paraId="754FE8A0" w14:textId="77777777" w:rsidR="00033869" w:rsidRDefault="00033869" w:rsidP="00A602CD">
            <w:pPr>
              <w:rPr>
                <w:color w:val="auto"/>
              </w:rPr>
            </w:pPr>
          </w:p>
        </w:tc>
      </w:tr>
      <w:tr w:rsidR="00033869" w14:paraId="4B59033F" w14:textId="77777777" w:rsidTr="00A602CD">
        <w:tc>
          <w:tcPr>
            <w:tcW w:w="3170" w:type="dxa"/>
          </w:tcPr>
          <w:p w14:paraId="1E05531D" w14:textId="500771FE" w:rsidR="00033869" w:rsidRDefault="007F3181" w:rsidP="00A602CD">
            <w:pPr>
              <w:rPr>
                <w:color w:val="auto"/>
              </w:rPr>
            </w:pPr>
            <w:r>
              <w:rPr>
                <w:color w:val="auto"/>
              </w:rPr>
              <w:t>interestPromo</w:t>
            </w:r>
          </w:p>
        </w:tc>
        <w:tc>
          <w:tcPr>
            <w:tcW w:w="2212" w:type="dxa"/>
          </w:tcPr>
          <w:p w14:paraId="4D52387B" w14:textId="5E102C7F" w:rsidR="00033869" w:rsidRDefault="00E25C53" w:rsidP="00A602CD">
            <w:r>
              <w:t>Bool</w:t>
            </w:r>
          </w:p>
        </w:tc>
        <w:tc>
          <w:tcPr>
            <w:tcW w:w="1933" w:type="dxa"/>
          </w:tcPr>
          <w:p w14:paraId="664DA252" w14:textId="77777777" w:rsidR="00033869" w:rsidRDefault="00033869" w:rsidP="00A602CD">
            <w:pPr>
              <w:rPr>
                <w:color w:val="auto"/>
              </w:rPr>
            </w:pPr>
          </w:p>
        </w:tc>
      </w:tr>
    </w:tbl>
    <w:p w14:paraId="29E90F8D" w14:textId="77777777" w:rsidR="001402F0" w:rsidRDefault="001402F0" w:rsidP="001402F0">
      <w:pPr>
        <w:rPr>
          <w:color w:val="auto"/>
          <w:lang w:val="en-US"/>
        </w:rPr>
      </w:pPr>
    </w:p>
    <w:p w14:paraId="72852D7C" w14:textId="77777777" w:rsidR="001402F0" w:rsidRDefault="001402F0" w:rsidP="001402F0">
      <w:pPr>
        <w:rPr>
          <w:color w:val="auto"/>
          <w:lang w:val="en-US"/>
        </w:rPr>
      </w:pPr>
    </w:p>
    <w:p w14:paraId="619C7268" w14:textId="77777777" w:rsidR="00EE3AA4" w:rsidRDefault="00EE3AA4" w:rsidP="00C14AE3">
      <w:pPr>
        <w:rPr>
          <w:lang w:val="en-US"/>
        </w:rPr>
      </w:pPr>
    </w:p>
    <w:p w14:paraId="139CACE5" w14:textId="77777777" w:rsidR="00C14AE3" w:rsidRDefault="00C14AE3" w:rsidP="00A95DF9">
      <w:pPr>
        <w:rPr>
          <w:color w:val="auto"/>
          <w:lang w:val="en-US"/>
        </w:rPr>
      </w:pPr>
    </w:p>
    <w:p w14:paraId="71F3D64D" w14:textId="77777777" w:rsidR="002F5C18" w:rsidRDefault="002F5C18" w:rsidP="00A95DF9">
      <w:pPr>
        <w:rPr>
          <w:color w:val="auto"/>
          <w:lang w:val="en-US"/>
        </w:rPr>
      </w:pPr>
    </w:p>
    <w:p w14:paraId="7F902BBD" w14:textId="58EAEEB7" w:rsidR="00BD0B7E" w:rsidRDefault="00BD0B7E" w:rsidP="00A95DF9">
      <w:pPr>
        <w:rPr>
          <w:color w:val="auto"/>
          <w:lang w:val="en-US"/>
        </w:rPr>
      </w:pPr>
    </w:p>
    <w:p w14:paraId="47D4C277" w14:textId="33E07B71" w:rsidR="00BD0B7E" w:rsidRDefault="00565040" w:rsidP="00A95DF9">
      <w:pPr>
        <w:rPr>
          <w:color w:val="auto"/>
          <w:lang w:val="en-US"/>
        </w:rPr>
      </w:pPr>
      <w:r>
        <w:rPr>
          <w:color w:val="auto"/>
          <w:lang w:val="en-US"/>
        </w:rPr>
        <w:t>You need to calculate the range for Souhoola Down Payment</w:t>
      </w:r>
      <w:r w:rsidR="00340132">
        <w:rPr>
          <w:color w:val="auto"/>
          <w:lang w:val="en-US"/>
        </w:rPr>
        <w:t xml:space="preserve"> and display a range of downPayment </w:t>
      </w:r>
      <w:r w:rsidR="00CC3846">
        <w:rPr>
          <w:color w:val="auto"/>
          <w:lang w:val="en-US"/>
        </w:rPr>
        <w:t>min and max:</w:t>
      </w:r>
    </w:p>
    <w:p w14:paraId="45EC7DF5" w14:textId="3AE2D7F4" w:rsidR="00CC3846" w:rsidRDefault="00D45BF6" w:rsidP="00D45BF6">
      <w:pPr>
        <w:tabs>
          <w:tab w:val="left" w:pos="1211"/>
        </w:tabs>
        <w:rPr>
          <w:color w:val="auto"/>
          <w:lang w:val="en-US"/>
        </w:rPr>
      </w:pPr>
      <w:r>
        <w:rPr>
          <w:color w:val="auto"/>
          <w:lang w:val="en-US"/>
        </w:rPr>
        <w:tab/>
      </w:r>
    </w:p>
    <w:p w14:paraId="1C658409" w14:textId="5011C41A" w:rsidR="00CC3846" w:rsidRDefault="001E6929" w:rsidP="00A95DF9">
      <w:pPr>
        <w:rPr>
          <w:color w:val="auto"/>
          <w:lang w:val="en-US"/>
        </w:rPr>
      </w:pPr>
      <w:r>
        <w:rPr>
          <w:color w:val="auto"/>
          <w:lang w:val="en-US"/>
        </w:rPr>
        <w:t>Example Swift:</w:t>
      </w:r>
    </w:p>
    <w:p w14:paraId="549CEF89" w14:textId="1F41B636" w:rsidR="001E6929" w:rsidRDefault="001E6929" w:rsidP="00A95DF9">
      <w:pPr>
        <w:rPr>
          <w:color w:val="auto"/>
          <w:lang w:val="en-US"/>
        </w:rPr>
      </w:pPr>
    </w:p>
    <w:p w14:paraId="36F7EF2A" w14:textId="60E07010" w:rsidR="005C3736" w:rsidRDefault="005C3736" w:rsidP="005C3736">
      <w:pPr>
        <w:pStyle w:val="ListParagraph"/>
        <w:numPr>
          <w:ilvl w:val="2"/>
          <w:numId w:val="14"/>
        </w:numPr>
        <w:rPr>
          <w:color w:val="auto"/>
          <w:lang w:val="en-US"/>
        </w:rPr>
      </w:pPr>
      <w:r>
        <w:rPr>
          <w:color w:val="auto"/>
          <w:lang w:val="en-US"/>
        </w:rPr>
        <w:t xml:space="preserve">availableLimit from </w:t>
      </w:r>
      <w:r w:rsidR="009A14C2" w:rsidRPr="0080791F">
        <w:rPr>
          <w:color w:val="auto"/>
          <w:lang w:val="en-US"/>
        </w:rPr>
        <w:t>GDSouhoolaVerifyResponse</w:t>
      </w:r>
    </w:p>
    <w:p w14:paraId="1D38083B" w14:textId="50259467" w:rsidR="009A14C2" w:rsidRDefault="003A4451" w:rsidP="005C3736">
      <w:pPr>
        <w:pStyle w:val="ListParagraph"/>
        <w:numPr>
          <w:ilvl w:val="2"/>
          <w:numId w:val="14"/>
        </w:numPr>
        <w:rPr>
          <w:color w:val="auto"/>
          <w:lang w:val="en-US"/>
        </w:rPr>
      </w:pPr>
      <w:r>
        <w:rPr>
          <w:color w:val="auto"/>
          <w:lang w:val="en-US"/>
        </w:rPr>
        <w:t>minDownPayment from</w:t>
      </w:r>
      <w:r w:rsidR="00CF74A8">
        <w:rPr>
          <w:color w:val="auto"/>
          <w:lang w:val="en-US"/>
        </w:rPr>
        <w:t xml:space="preserve"> GDSouhoolaInstallmentPlansResponse</w:t>
      </w:r>
    </w:p>
    <w:p w14:paraId="24655683" w14:textId="2AC06296" w:rsidR="003A4451" w:rsidRPr="005C3736" w:rsidRDefault="003A4451" w:rsidP="005C3736">
      <w:pPr>
        <w:pStyle w:val="ListParagraph"/>
        <w:numPr>
          <w:ilvl w:val="2"/>
          <w:numId w:val="14"/>
        </w:numPr>
        <w:rPr>
          <w:color w:val="auto"/>
          <w:lang w:val="en-US"/>
        </w:rPr>
      </w:pPr>
      <w:r>
        <w:rPr>
          <w:color w:val="auto"/>
          <w:lang w:val="en-US"/>
        </w:rPr>
        <w:t xml:space="preserve">souhoolaMinimumAmount from </w:t>
      </w:r>
      <w:r w:rsidRPr="0080791F">
        <w:rPr>
          <w:color w:val="auto"/>
          <w:lang w:val="en-US"/>
        </w:rPr>
        <w:t>GDSouhoolaVerifyResponse</w:t>
      </w:r>
      <w:r>
        <w:rPr>
          <w:color w:val="auto"/>
          <w:lang w:val="en-US"/>
        </w:rPr>
        <w:t xml:space="preserve"> or config (sohoolaMinimumAmount) </w:t>
      </w:r>
    </w:p>
    <w:p w14:paraId="6A92DD53" w14:textId="77777777" w:rsidR="005C3736" w:rsidRDefault="005C3736" w:rsidP="00A95DF9">
      <w:pPr>
        <w:rPr>
          <w:color w:val="auto"/>
          <w:lang w:val="en-US"/>
        </w:rPr>
      </w:pPr>
    </w:p>
    <w:p w14:paraId="08AD4CA8" w14:textId="5BD86804" w:rsidR="0039148B" w:rsidRPr="0039148B" w:rsidRDefault="0039148B" w:rsidP="0039148B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   </w:t>
      </w:r>
      <w:r w:rsidRPr="0039148B">
        <w:rPr>
          <w:rFonts w:ascii="Menlo" w:hAnsi="Menlo" w:cs="Menlo"/>
          <w:b/>
          <w:bCs/>
          <w:color w:val="7F7F7F" w:themeColor="text1" w:themeTint="80"/>
          <w:sz w:val="24"/>
          <w:szCs w:val="24"/>
        </w:rPr>
        <w:t>func</w:t>
      </w: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getMinMax(</w:t>
      </w:r>
      <w:r w:rsidR="005C3736">
        <w:rPr>
          <w:rFonts w:ascii="Menlo" w:hAnsi="Menlo" w:cs="Menlo"/>
          <w:color w:val="7F7F7F" w:themeColor="text1" w:themeTint="80"/>
          <w:sz w:val="24"/>
          <w:szCs w:val="24"/>
        </w:rPr>
        <w:t>availableLimit</w:t>
      </w: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>: Double, minDownPayment: Double, souhoolaMinimumAmount: Int) -&gt; (Double,Double) {</w:t>
      </w:r>
    </w:p>
    <w:p w14:paraId="7B6275AF" w14:textId="77777777" w:rsidR="0039148B" w:rsidRPr="0039148B" w:rsidRDefault="0039148B" w:rsidP="0039148B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       </w:t>
      </w:r>
      <w:r w:rsidRPr="0039148B">
        <w:rPr>
          <w:rFonts w:ascii="Menlo" w:hAnsi="Menlo" w:cs="Menlo"/>
          <w:b/>
          <w:bCs/>
          <w:color w:val="7F7F7F" w:themeColor="text1" w:themeTint="80"/>
          <w:sz w:val="24"/>
          <w:szCs w:val="24"/>
        </w:rPr>
        <w:t>var</w:t>
      </w: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minAmount = 0.0</w:t>
      </w:r>
    </w:p>
    <w:p w14:paraId="0B49C4AC" w14:textId="77777777" w:rsidR="0039148B" w:rsidRPr="0039148B" w:rsidRDefault="0039148B" w:rsidP="0039148B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       </w:t>
      </w:r>
      <w:r w:rsidRPr="0039148B">
        <w:rPr>
          <w:rFonts w:ascii="Menlo" w:hAnsi="Menlo" w:cs="Menlo"/>
          <w:b/>
          <w:bCs/>
          <w:color w:val="7F7F7F" w:themeColor="text1" w:themeTint="80"/>
          <w:sz w:val="24"/>
          <w:szCs w:val="24"/>
        </w:rPr>
        <w:t>var</w:t>
      </w: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maxAmount = 0.0</w:t>
      </w:r>
    </w:p>
    <w:p w14:paraId="280AA4F8" w14:textId="77777777" w:rsidR="0039148B" w:rsidRPr="0039148B" w:rsidRDefault="0039148B" w:rsidP="0039148B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       </w:t>
      </w:r>
    </w:p>
    <w:p w14:paraId="3B67978F" w14:textId="4A738BC3" w:rsidR="0039148B" w:rsidRPr="0039148B" w:rsidRDefault="0039148B" w:rsidP="0039148B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       //</w:t>
      </w:r>
      <w:r w:rsidR="004D2514">
        <w:rPr>
          <w:rFonts w:ascii="Menlo" w:hAnsi="Menlo" w:cs="Menlo"/>
          <w:color w:val="7F7F7F" w:themeColor="text1" w:themeTint="80"/>
          <w:sz w:val="24"/>
          <w:szCs w:val="24"/>
        </w:rPr>
        <w:t>MIN</w:t>
      </w: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calculation</w:t>
      </w:r>
    </w:p>
    <w:p w14:paraId="102E1E25" w14:textId="77777777" w:rsidR="0039148B" w:rsidRPr="0039148B" w:rsidRDefault="0039148B" w:rsidP="0039148B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       </w:t>
      </w:r>
      <w:r w:rsidRPr="0039148B">
        <w:rPr>
          <w:rFonts w:ascii="Menlo" w:hAnsi="Menlo" w:cs="Menlo"/>
          <w:b/>
          <w:bCs/>
          <w:color w:val="7F7F7F" w:themeColor="text1" w:themeTint="80"/>
          <w:sz w:val="24"/>
          <w:szCs w:val="24"/>
        </w:rPr>
        <w:t>if</w:t>
      </w: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limit &lt; amount?.amount ?? 0 {</w:t>
      </w:r>
    </w:p>
    <w:p w14:paraId="54473912" w14:textId="77777777" w:rsidR="0039148B" w:rsidRPr="0039148B" w:rsidRDefault="0039148B" w:rsidP="0039148B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           minAmount = (amount?.amount ?? 0) - limit</w:t>
      </w:r>
    </w:p>
    <w:p w14:paraId="4B655A41" w14:textId="77777777" w:rsidR="0039148B" w:rsidRPr="0039148B" w:rsidRDefault="0039148B" w:rsidP="0039148B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           minAmount = max(minAmount, minDownPayment)</w:t>
      </w:r>
    </w:p>
    <w:p w14:paraId="0A444CFA" w14:textId="77777777" w:rsidR="0039148B" w:rsidRPr="0039148B" w:rsidRDefault="0039148B" w:rsidP="0039148B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       } </w:t>
      </w:r>
      <w:r w:rsidRPr="0039148B">
        <w:rPr>
          <w:rFonts w:ascii="Menlo" w:hAnsi="Menlo" w:cs="Menlo"/>
          <w:b/>
          <w:bCs/>
          <w:color w:val="7F7F7F" w:themeColor="text1" w:themeTint="80"/>
          <w:sz w:val="24"/>
          <w:szCs w:val="24"/>
        </w:rPr>
        <w:t>else</w:t>
      </w: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{</w:t>
      </w:r>
    </w:p>
    <w:p w14:paraId="7949D2BB" w14:textId="77777777" w:rsidR="0039148B" w:rsidRPr="0039148B" w:rsidRDefault="0039148B" w:rsidP="0039148B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           minAmount = minDownPayment</w:t>
      </w:r>
    </w:p>
    <w:p w14:paraId="20264DD1" w14:textId="77777777" w:rsidR="0039148B" w:rsidRPr="0039148B" w:rsidRDefault="0039148B" w:rsidP="0039148B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       }</w:t>
      </w:r>
    </w:p>
    <w:p w14:paraId="78840465" w14:textId="77777777" w:rsidR="0039148B" w:rsidRPr="0039148B" w:rsidRDefault="0039148B" w:rsidP="0039148B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       </w:t>
      </w:r>
    </w:p>
    <w:p w14:paraId="7BA97CBE" w14:textId="77777777" w:rsidR="0039148B" w:rsidRPr="0039148B" w:rsidRDefault="0039148B" w:rsidP="0039148B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       </w:t>
      </w:r>
    </w:p>
    <w:p w14:paraId="30236E26" w14:textId="77777777" w:rsidR="0039148B" w:rsidRPr="0039148B" w:rsidRDefault="0039148B" w:rsidP="0039148B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       maxAmount = (amount?.amount ?? 0) - Double(souhoolaMinimumAmount)</w:t>
      </w:r>
    </w:p>
    <w:p w14:paraId="5A457BA6" w14:textId="77777777" w:rsidR="0039148B" w:rsidRPr="0039148B" w:rsidRDefault="0039148B" w:rsidP="0039148B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lastRenderedPageBreak/>
        <w:t xml:space="preserve">        </w:t>
      </w:r>
    </w:p>
    <w:p w14:paraId="36A572F6" w14:textId="77777777" w:rsidR="0039148B" w:rsidRPr="0039148B" w:rsidRDefault="0039148B" w:rsidP="0039148B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       </w:t>
      </w:r>
      <w:r w:rsidRPr="0039148B">
        <w:rPr>
          <w:rFonts w:ascii="Menlo" w:hAnsi="Menlo" w:cs="Menlo"/>
          <w:b/>
          <w:bCs/>
          <w:color w:val="7F7F7F" w:themeColor="text1" w:themeTint="80"/>
          <w:sz w:val="24"/>
          <w:szCs w:val="24"/>
        </w:rPr>
        <w:t>if</w:t>
      </w: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minAmount &gt; maxAmount {</w:t>
      </w:r>
    </w:p>
    <w:p w14:paraId="0438112D" w14:textId="77777777" w:rsidR="0039148B" w:rsidRPr="0039148B" w:rsidRDefault="0039148B" w:rsidP="0039148B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           </w:t>
      </w:r>
      <w:r w:rsidRPr="0039148B">
        <w:rPr>
          <w:rFonts w:ascii="Menlo" w:hAnsi="Menlo" w:cs="Menlo"/>
          <w:b/>
          <w:bCs/>
          <w:color w:val="7F7F7F" w:themeColor="text1" w:themeTint="80"/>
          <w:sz w:val="24"/>
          <w:szCs w:val="24"/>
        </w:rPr>
        <w:t>return</w:t>
      </w: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(maxAmount, minAmount)</w:t>
      </w:r>
    </w:p>
    <w:p w14:paraId="75F79B99" w14:textId="77777777" w:rsidR="0039148B" w:rsidRPr="0039148B" w:rsidRDefault="0039148B" w:rsidP="0039148B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       } </w:t>
      </w:r>
      <w:r w:rsidRPr="0039148B">
        <w:rPr>
          <w:rFonts w:ascii="Menlo" w:hAnsi="Menlo" w:cs="Menlo"/>
          <w:b/>
          <w:bCs/>
          <w:color w:val="7F7F7F" w:themeColor="text1" w:themeTint="80"/>
          <w:sz w:val="24"/>
          <w:szCs w:val="24"/>
        </w:rPr>
        <w:t>else</w:t>
      </w: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{</w:t>
      </w:r>
    </w:p>
    <w:p w14:paraId="37193BE3" w14:textId="77777777" w:rsidR="0039148B" w:rsidRPr="0039148B" w:rsidRDefault="0039148B" w:rsidP="0039148B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           </w:t>
      </w:r>
      <w:r w:rsidRPr="0039148B">
        <w:rPr>
          <w:rFonts w:ascii="Menlo" w:hAnsi="Menlo" w:cs="Menlo"/>
          <w:b/>
          <w:bCs/>
          <w:color w:val="7F7F7F" w:themeColor="text1" w:themeTint="80"/>
          <w:sz w:val="24"/>
          <w:szCs w:val="24"/>
        </w:rPr>
        <w:t>return</w:t>
      </w: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(minAmount, maxAmount)</w:t>
      </w:r>
    </w:p>
    <w:p w14:paraId="5DB4FD9C" w14:textId="115016A0" w:rsidR="00965C3C" w:rsidRPr="0039148B" w:rsidRDefault="0039148B" w:rsidP="0039148B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       }</w:t>
      </w:r>
    </w:p>
    <w:p w14:paraId="0B62C7A9" w14:textId="4CC60592" w:rsidR="001E6929" w:rsidRPr="0039148B" w:rsidRDefault="0039148B" w:rsidP="0039148B">
      <w:pPr>
        <w:shd w:val="clear" w:color="auto" w:fill="D9D9D9" w:themeFill="background1" w:themeFillShade="D9"/>
        <w:rPr>
          <w:color w:val="7F7F7F" w:themeColor="text1" w:themeTint="80"/>
          <w:lang w:val="en-US"/>
        </w:rPr>
      </w:pPr>
      <w:r w:rsidRPr="0039148B">
        <w:rPr>
          <w:rFonts w:ascii="Menlo" w:hAnsi="Menlo" w:cs="Menlo"/>
          <w:color w:val="7F7F7F" w:themeColor="text1" w:themeTint="80"/>
          <w:sz w:val="24"/>
          <w:szCs w:val="24"/>
        </w:rPr>
        <w:t xml:space="preserve">    }</w:t>
      </w:r>
    </w:p>
    <w:p w14:paraId="32E1C668" w14:textId="77777777" w:rsidR="00965C3C" w:rsidRDefault="00965C3C" w:rsidP="00965C3C">
      <w:pPr>
        <w:pStyle w:val="Heading3"/>
        <w:ind w:left="567"/>
      </w:pPr>
    </w:p>
    <w:p w14:paraId="33313CC8" w14:textId="4592FC31" w:rsidR="00965C3C" w:rsidRDefault="00965C3C" w:rsidP="00965C3C">
      <w:pPr>
        <w:pStyle w:val="Heading3"/>
        <w:ind w:left="567"/>
      </w:pPr>
      <w:bookmarkStart w:id="174" w:name="_Toc108787403"/>
      <w:r>
        <w:t>2.4.3 Step 3: Review Transaction</w:t>
      </w:r>
      <w:bookmarkEnd w:id="174"/>
    </w:p>
    <w:p w14:paraId="4FFBFCE9" w14:textId="112245C6" w:rsidR="00C43D00" w:rsidRDefault="00C43D00" w:rsidP="00965C3C"/>
    <w:p w14:paraId="2368BEA0" w14:textId="6AB5D13F" w:rsidR="00F21DA4" w:rsidRDefault="00C43D00" w:rsidP="00C43D00">
      <w:pPr>
        <w:pStyle w:val="ListParagraph"/>
        <w:ind w:left="990"/>
      </w:pPr>
      <w:r>
        <w:t>You need to call the function GeideaBNPLAPI.</w:t>
      </w:r>
      <w:r w:rsidR="00F9327D">
        <w:t>souhoolaReviewTransaction</w:t>
      </w:r>
      <w:r>
        <w:t xml:space="preserve"> to retrieve </w:t>
      </w:r>
      <w:r w:rsidR="00F9327D">
        <w:t>all the details a</w:t>
      </w:r>
      <w:r w:rsidR="00DF62BE">
        <w:t xml:space="preserve">bout the Souhoola transaction. A screen will be shown </w:t>
      </w:r>
      <w:r w:rsidR="00A13EFB">
        <w:t>next for the user to see all details about transaction</w:t>
      </w:r>
      <w:r w:rsidR="00391261">
        <w:t xml:space="preserve">: Image 1 </w:t>
      </w:r>
      <w:r w:rsidR="004F700B">
        <w:t>and pay the fee and down</w:t>
      </w:r>
      <w:r w:rsidR="00EC3A90">
        <w:t xml:space="preserve"> </w:t>
      </w:r>
      <w:r w:rsidR="004F700B">
        <w:t xml:space="preserve">payment if needed as </w:t>
      </w:r>
      <w:r w:rsidR="00F21DA4">
        <w:t>our example</w:t>
      </w:r>
      <w:r w:rsidR="00E96B34">
        <w:t xml:space="preserve"> below</w:t>
      </w:r>
      <w:r w:rsidR="00391261">
        <w:t xml:space="preserve"> Image 2</w:t>
      </w:r>
      <w:r w:rsidR="00F21DA4">
        <w:t>:</w:t>
      </w:r>
    </w:p>
    <w:p w14:paraId="590A66BC" w14:textId="77777777" w:rsidR="0016553A" w:rsidRDefault="0016553A" w:rsidP="00C43D00">
      <w:pPr>
        <w:pStyle w:val="ListParagraph"/>
        <w:ind w:left="990"/>
      </w:pPr>
    </w:p>
    <w:p w14:paraId="514DF713" w14:textId="77777777" w:rsidR="00F21DA4" w:rsidRDefault="00F21DA4" w:rsidP="00C43D00">
      <w:pPr>
        <w:pStyle w:val="ListParagraph"/>
        <w:ind w:left="990"/>
      </w:pPr>
    </w:p>
    <w:p w14:paraId="7E6023DD" w14:textId="5DB1FEEE" w:rsidR="00C43D00" w:rsidRDefault="00DF62BE" w:rsidP="00C43D00">
      <w:pPr>
        <w:pStyle w:val="ListParagraph"/>
        <w:ind w:left="990"/>
      </w:pPr>
      <w:r>
        <w:t xml:space="preserve"> </w:t>
      </w:r>
      <w:r w:rsidR="00E96B34">
        <w:rPr>
          <w:noProof/>
        </w:rPr>
        <w:drawing>
          <wp:inline distT="0" distB="0" distL="0" distR="0" wp14:anchorId="278A7E93" wp14:editId="564BAB24">
            <wp:extent cx="1627909" cy="4965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198" cy="52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53A">
        <w:rPr>
          <w:noProof/>
        </w:rPr>
        <w:drawing>
          <wp:inline distT="0" distB="0" distL="0" distR="0" wp14:anchorId="108DC821" wp14:editId="452C1549">
            <wp:extent cx="1378527" cy="4993828"/>
            <wp:effectExtent l="0" t="0" r="635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477" cy="520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E12D" w14:textId="1B0C434C" w:rsidR="00C43D00" w:rsidRDefault="00F7503A" w:rsidP="00C43D00">
      <w:pPr>
        <w:pStyle w:val="ListParagraph"/>
        <w:ind w:left="990"/>
      </w:pPr>
      <w:r>
        <w:t>GD</w:t>
      </w:r>
      <w:r w:rsidR="00FA09BF">
        <w:t>SouhoolaReviewTransaction params:</w:t>
      </w:r>
    </w:p>
    <w:p w14:paraId="407E7B33" w14:textId="4F491D08" w:rsidR="00FA09BF" w:rsidRDefault="00FA09BF" w:rsidP="00C43D00">
      <w:pPr>
        <w:pStyle w:val="ListParagraph"/>
        <w:ind w:left="990"/>
      </w:pPr>
    </w:p>
    <w:p w14:paraId="42EB9D03" w14:textId="77777777" w:rsidR="00FA09BF" w:rsidRDefault="00FA09BF" w:rsidP="00C43D00">
      <w:pPr>
        <w:pStyle w:val="ListParagraph"/>
        <w:ind w:left="990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2212"/>
        <w:gridCol w:w="1933"/>
      </w:tblGrid>
      <w:tr w:rsidR="00FA09BF" w14:paraId="64CD8479" w14:textId="77777777" w:rsidTr="00A602CD">
        <w:tc>
          <w:tcPr>
            <w:tcW w:w="3170" w:type="dxa"/>
            <w:vAlign w:val="center"/>
          </w:tcPr>
          <w:p w14:paraId="01701222" w14:textId="4D30CAD9" w:rsidR="00FA09BF" w:rsidRDefault="002830B4" w:rsidP="00A602CD">
            <w:r>
              <w:rPr>
                <w:color w:val="auto"/>
              </w:rPr>
              <w:t>customerIdentifier</w:t>
            </w:r>
          </w:p>
        </w:tc>
        <w:tc>
          <w:tcPr>
            <w:tcW w:w="2212" w:type="dxa"/>
            <w:vAlign w:val="center"/>
          </w:tcPr>
          <w:p w14:paraId="43744D23" w14:textId="77777777" w:rsidR="00FA09BF" w:rsidRDefault="00FA09BF" w:rsidP="00A602CD">
            <w:r>
              <w:t>String</w:t>
            </w:r>
          </w:p>
        </w:tc>
        <w:tc>
          <w:tcPr>
            <w:tcW w:w="1933" w:type="dxa"/>
            <w:vAlign w:val="center"/>
          </w:tcPr>
          <w:p w14:paraId="5FC006B0" w14:textId="5F5C9DF0" w:rsidR="00FA09BF" w:rsidRDefault="00B715A4" w:rsidP="00A602CD">
            <w:r>
              <w:rPr>
                <w:color w:val="auto"/>
              </w:rPr>
              <w:t>From user input step 1</w:t>
            </w:r>
          </w:p>
        </w:tc>
      </w:tr>
      <w:tr w:rsidR="00FA09BF" w14:paraId="7FC94F8F" w14:textId="77777777" w:rsidTr="00A602CD">
        <w:tc>
          <w:tcPr>
            <w:tcW w:w="3170" w:type="dxa"/>
          </w:tcPr>
          <w:p w14:paraId="3B5FFD6F" w14:textId="7E90E313" w:rsidR="00FA09BF" w:rsidRDefault="002830B4" w:rsidP="00A602CD">
            <w:r>
              <w:rPr>
                <w:color w:val="auto"/>
              </w:rPr>
              <w:t>customerPin</w:t>
            </w:r>
          </w:p>
        </w:tc>
        <w:tc>
          <w:tcPr>
            <w:tcW w:w="2212" w:type="dxa"/>
          </w:tcPr>
          <w:p w14:paraId="6C8A5F3E" w14:textId="77777777" w:rsidR="00FA09BF" w:rsidRDefault="00FA09BF" w:rsidP="00A602CD">
            <w:r>
              <w:t>String</w:t>
            </w:r>
          </w:p>
        </w:tc>
        <w:tc>
          <w:tcPr>
            <w:tcW w:w="1933" w:type="dxa"/>
          </w:tcPr>
          <w:p w14:paraId="1374B826" w14:textId="7C56F85A" w:rsidR="00FA09BF" w:rsidRDefault="0029508B" w:rsidP="00A602CD">
            <w:r>
              <w:rPr>
                <w:color w:val="auto"/>
              </w:rPr>
              <w:t>From user input step 1</w:t>
            </w:r>
          </w:p>
        </w:tc>
      </w:tr>
      <w:tr w:rsidR="00FA09BF" w:rsidRPr="0000104D" w14:paraId="26216872" w14:textId="77777777" w:rsidTr="00A602CD">
        <w:tc>
          <w:tcPr>
            <w:tcW w:w="3170" w:type="dxa"/>
          </w:tcPr>
          <w:p w14:paraId="68FE2545" w14:textId="1D6A0C74" w:rsidR="00FA09BF" w:rsidRDefault="002830B4" w:rsidP="00A602CD">
            <w:pPr>
              <w:rPr>
                <w:color w:val="auto"/>
              </w:rPr>
            </w:pPr>
            <w:r>
              <w:rPr>
                <w:color w:val="auto"/>
              </w:rPr>
              <w:t>totalAmount</w:t>
            </w:r>
          </w:p>
        </w:tc>
        <w:tc>
          <w:tcPr>
            <w:tcW w:w="2212" w:type="dxa"/>
          </w:tcPr>
          <w:p w14:paraId="78E8BFE0" w14:textId="5517B94A" w:rsidR="00FA09BF" w:rsidRDefault="002830B4" w:rsidP="00A602CD">
            <w:r>
              <w:t>Double</w:t>
            </w:r>
          </w:p>
        </w:tc>
        <w:tc>
          <w:tcPr>
            <w:tcW w:w="1933" w:type="dxa"/>
          </w:tcPr>
          <w:p w14:paraId="1415DF3A" w14:textId="5B616101" w:rsidR="00FA09BF" w:rsidRPr="0000104D" w:rsidRDefault="0029508B" w:rsidP="00A602CD">
            <w:pPr>
              <w:rPr>
                <w:color w:val="auto"/>
              </w:rPr>
            </w:pPr>
            <w:r>
              <w:rPr>
                <w:color w:val="auto"/>
              </w:rPr>
              <w:t>Transaction amount</w:t>
            </w:r>
          </w:p>
        </w:tc>
      </w:tr>
      <w:tr w:rsidR="00FA09BF" w:rsidRPr="0000104D" w14:paraId="594D446C" w14:textId="77777777" w:rsidTr="00A602CD">
        <w:tc>
          <w:tcPr>
            <w:tcW w:w="3170" w:type="dxa"/>
          </w:tcPr>
          <w:p w14:paraId="6AB0B5FA" w14:textId="05E68F37" w:rsidR="00FA09BF" w:rsidRDefault="002830B4" w:rsidP="00A602CD">
            <w:pPr>
              <w:rPr>
                <w:color w:val="auto"/>
              </w:rPr>
            </w:pPr>
            <w:r>
              <w:rPr>
                <w:color w:val="auto"/>
              </w:rPr>
              <w:t>currency</w:t>
            </w:r>
          </w:p>
        </w:tc>
        <w:tc>
          <w:tcPr>
            <w:tcW w:w="2212" w:type="dxa"/>
          </w:tcPr>
          <w:p w14:paraId="18422C7D" w14:textId="77777777" w:rsidR="00FA09BF" w:rsidRDefault="00FA09BF" w:rsidP="00A602CD">
            <w:r>
              <w:t>String</w:t>
            </w:r>
          </w:p>
        </w:tc>
        <w:tc>
          <w:tcPr>
            <w:tcW w:w="1933" w:type="dxa"/>
          </w:tcPr>
          <w:p w14:paraId="3DB163C5" w14:textId="774E30F5" w:rsidR="00FA09BF" w:rsidRPr="0000104D" w:rsidRDefault="0029508B" w:rsidP="00A602CD">
            <w:pPr>
              <w:rPr>
                <w:color w:val="auto"/>
              </w:rPr>
            </w:pPr>
            <w:r>
              <w:rPr>
                <w:color w:val="auto"/>
              </w:rPr>
              <w:t>Transaction currency</w:t>
            </w:r>
          </w:p>
        </w:tc>
      </w:tr>
      <w:tr w:rsidR="00FA09BF" w:rsidRPr="0000104D" w14:paraId="3071C90C" w14:textId="77777777" w:rsidTr="00A602CD">
        <w:tc>
          <w:tcPr>
            <w:tcW w:w="3170" w:type="dxa"/>
          </w:tcPr>
          <w:p w14:paraId="0446C47F" w14:textId="613729E0" w:rsidR="00FA09BF" w:rsidRDefault="002830B4" w:rsidP="00A602CD">
            <w:pPr>
              <w:rPr>
                <w:color w:val="auto"/>
              </w:rPr>
            </w:pPr>
            <w:r>
              <w:rPr>
                <w:color w:val="auto"/>
              </w:rPr>
              <w:t>downPayment</w:t>
            </w:r>
          </w:p>
        </w:tc>
        <w:tc>
          <w:tcPr>
            <w:tcW w:w="2212" w:type="dxa"/>
          </w:tcPr>
          <w:p w14:paraId="29ECE6C6" w14:textId="41310680" w:rsidR="00FA09BF" w:rsidRDefault="002830B4" w:rsidP="00A602CD">
            <w:r>
              <w:t>Double</w:t>
            </w:r>
          </w:p>
        </w:tc>
        <w:tc>
          <w:tcPr>
            <w:tcW w:w="1933" w:type="dxa"/>
          </w:tcPr>
          <w:p w14:paraId="005DFAF9" w14:textId="492F7923" w:rsidR="00FA09BF" w:rsidRPr="0000104D" w:rsidRDefault="0029508B" w:rsidP="00A602CD">
            <w:pPr>
              <w:rPr>
                <w:color w:val="auto"/>
              </w:rPr>
            </w:pPr>
            <w:r>
              <w:rPr>
                <w:color w:val="auto"/>
              </w:rPr>
              <w:t>downPayment from user</w:t>
            </w:r>
          </w:p>
        </w:tc>
      </w:tr>
      <w:tr w:rsidR="00FA09BF" w:rsidRPr="0000104D" w14:paraId="5875D75C" w14:textId="77777777" w:rsidTr="00A602CD">
        <w:tc>
          <w:tcPr>
            <w:tcW w:w="3170" w:type="dxa"/>
          </w:tcPr>
          <w:p w14:paraId="183A99BF" w14:textId="41E3C410" w:rsidR="00FA09BF" w:rsidRDefault="005149A2" w:rsidP="00A602CD">
            <w:pPr>
              <w:rPr>
                <w:color w:val="auto"/>
              </w:rPr>
            </w:pPr>
            <w:r>
              <w:rPr>
                <w:color w:val="auto"/>
              </w:rPr>
              <w:t>minimumDownPaymentTenure</w:t>
            </w:r>
          </w:p>
        </w:tc>
        <w:tc>
          <w:tcPr>
            <w:tcW w:w="2212" w:type="dxa"/>
          </w:tcPr>
          <w:p w14:paraId="1B28E1B9" w14:textId="6FB5659A" w:rsidR="00FA09BF" w:rsidRDefault="005149A2" w:rsidP="00A602CD">
            <w:r>
              <w:t>Double</w:t>
            </w:r>
          </w:p>
        </w:tc>
        <w:tc>
          <w:tcPr>
            <w:tcW w:w="1933" w:type="dxa"/>
          </w:tcPr>
          <w:p w14:paraId="0A682591" w14:textId="1585E93E" w:rsidR="00FA09BF" w:rsidRPr="0000104D" w:rsidRDefault="002610EB" w:rsidP="00A602CD">
            <w:pPr>
              <w:rPr>
                <w:color w:val="auto"/>
              </w:rPr>
            </w:pPr>
            <w:r>
              <w:rPr>
                <w:color w:val="auto"/>
              </w:rPr>
              <w:t>From user selected GDSouoolaPlanResponse</w:t>
            </w:r>
          </w:p>
        </w:tc>
      </w:tr>
      <w:tr w:rsidR="00FA09BF" w:rsidRPr="0000104D" w14:paraId="3460B02A" w14:textId="77777777" w:rsidTr="00A602CD">
        <w:tc>
          <w:tcPr>
            <w:tcW w:w="3170" w:type="dxa"/>
          </w:tcPr>
          <w:p w14:paraId="3BD3BA4A" w14:textId="19177771" w:rsidR="00FA09BF" w:rsidRDefault="005149A2" w:rsidP="00A602CD">
            <w:pPr>
              <w:rPr>
                <w:color w:val="auto"/>
              </w:rPr>
            </w:pPr>
            <w:r>
              <w:rPr>
                <w:color w:val="auto"/>
              </w:rPr>
              <w:t>promoCode</w:t>
            </w:r>
          </w:p>
        </w:tc>
        <w:tc>
          <w:tcPr>
            <w:tcW w:w="2212" w:type="dxa"/>
          </w:tcPr>
          <w:p w14:paraId="449E88DE" w14:textId="39861CCE" w:rsidR="00FA09BF" w:rsidRDefault="005149A2" w:rsidP="00A602CD">
            <w:r>
              <w:t>String</w:t>
            </w:r>
          </w:p>
        </w:tc>
        <w:tc>
          <w:tcPr>
            <w:tcW w:w="1933" w:type="dxa"/>
          </w:tcPr>
          <w:p w14:paraId="10F57A47" w14:textId="2FC31592" w:rsidR="00FA09BF" w:rsidRPr="0000104D" w:rsidRDefault="002610EB" w:rsidP="00A602CD">
            <w:pPr>
              <w:rPr>
                <w:color w:val="auto"/>
              </w:rPr>
            </w:pPr>
            <w:r>
              <w:rPr>
                <w:color w:val="auto"/>
              </w:rPr>
              <w:t>From user selected GDSouoolaPlanResponse</w:t>
            </w:r>
          </w:p>
        </w:tc>
      </w:tr>
      <w:tr w:rsidR="005149A2" w:rsidRPr="0000104D" w14:paraId="58233575" w14:textId="77777777" w:rsidTr="00A602CD">
        <w:tc>
          <w:tcPr>
            <w:tcW w:w="3170" w:type="dxa"/>
          </w:tcPr>
          <w:p w14:paraId="5BC82997" w14:textId="639451E0" w:rsidR="005149A2" w:rsidRDefault="007D1A40" w:rsidP="00A602CD">
            <w:pPr>
              <w:rPr>
                <w:color w:val="auto"/>
              </w:rPr>
            </w:pPr>
            <w:r>
              <w:rPr>
                <w:color w:val="auto"/>
              </w:rPr>
              <w:t>approvedLimit</w:t>
            </w:r>
          </w:p>
        </w:tc>
        <w:tc>
          <w:tcPr>
            <w:tcW w:w="2212" w:type="dxa"/>
          </w:tcPr>
          <w:p w14:paraId="28F07DF8" w14:textId="4FC74FD7" w:rsidR="005149A2" w:rsidRDefault="00685D69" w:rsidP="00A602CD">
            <w:r>
              <w:t>Double</w:t>
            </w:r>
          </w:p>
        </w:tc>
        <w:tc>
          <w:tcPr>
            <w:tcW w:w="1933" w:type="dxa"/>
          </w:tcPr>
          <w:p w14:paraId="2D1D4D17" w14:textId="7F3B25E2" w:rsidR="005149A2" w:rsidRDefault="002610EB" w:rsidP="00A602CD">
            <w:pPr>
              <w:rPr>
                <w:color w:val="auto"/>
              </w:rPr>
            </w:pPr>
            <w:r>
              <w:rPr>
                <w:color w:val="auto"/>
              </w:rPr>
              <w:t>From GDS</w:t>
            </w:r>
            <w:r w:rsidR="002B275E">
              <w:rPr>
                <w:color w:val="auto"/>
              </w:rPr>
              <w:t>o</w:t>
            </w:r>
            <w:r>
              <w:rPr>
                <w:color w:val="auto"/>
              </w:rPr>
              <w:t>uhoolaVerifyRe</w:t>
            </w:r>
            <w:r w:rsidR="002B275E">
              <w:rPr>
                <w:color w:val="auto"/>
              </w:rPr>
              <w:t>sponse</w:t>
            </w:r>
          </w:p>
        </w:tc>
      </w:tr>
      <w:tr w:rsidR="005149A2" w:rsidRPr="0000104D" w14:paraId="21C55A8B" w14:textId="77777777" w:rsidTr="00A602CD">
        <w:tc>
          <w:tcPr>
            <w:tcW w:w="3170" w:type="dxa"/>
          </w:tcPr>
          <w:p w14:paraId="5EDBD599" w14:textId="64267E5A" w:rsidR="005149A2" w:rsidRDefault="007D1A40" w:rsidP="00A602CD">
            <w:pPr>
              <w:rPr>
                <w:color w:val="auto"/>
              </w:rPr>
            </w:pPr>
            <w:r>
              <w:rPr>
                <w:color w:val="auto"/>
              </w:rPr>
              <w:t>outstanding</w:t>
            </w:r>
          </w:p>
        </w:tc>
        <w:tc>
          <w:tcPr>
            <w:tcW w:w="2212" w:type="dxa"/>
          </w:tcPr>
          <w:p w14:paraId="329E3F20" w14:textId="2C4ED6EE" w:rsidR="005149A2" w:rsidRDefault="00685D69" w:rsidP="00A602CD">
            <w:r>
              <w:t>Double</w:t>
            </w:r>
          </w:p>
        </w:tc>
        <w:tc>
          <w:tcPr>
            <w:tcW w:w="1933" w:type="dxa"/>
          </w:tcPr>
          <w:p w14:paraId="7BE881B8" w14:textId="6C3E3164" w:rsidR="005149A2" w:rsidRDefault="002B275E" w:rsidP="00A602CD">
            <w:pPr>
              <w:rPr>
                <w:color w:val="auto"/>
              </w:rPr>
            </w:pPr>
            <w:r>
              <w:rPr>
                <w:color w:val="auto"/>
              </w:rPr>
              <w:t>GDSouhoolaVerifyResponse</w:t>
            </w:r>
          </w:p>
        </w:tc>
      </w:tr>
      <w:tr w:rsidR="005149A2" w:rsidRPr="0000104D" w14:paraId="2948C169" w14:textId="77777777" w:rsidTr="00A602CD">
        <w:tc>
          <w:tcPr>
            <w:tcW w:w="3170" w:type="dxa"/>
          </w:tcPr>
          <w:p w14:paraId="00A4B68A" w14:textId="311A855E" w:rsidR="005149A2" w:rsidRDefault="007D1A40" w:rsidP="00A602CD">
            <w:pPr>
              <w:rPr>
                <w:color w:val="auto"/>
              </w:rPr>
            </w:pPr>
            <w:r>
              <w:rPr>
                <w:color w:val="auto"/>
              </w:rPr>
              <w:t>availableLimit</w:t>
            </w:r>
          </w:p>
        </w:tc>
        <w:tc>
          <w:tcPr>
            <w:tcW w:w="2212" w:type="dxa"/>
          </w:tcPr>
          <w:p w14:paraId="49FB8EF8" w14:textId="67982A8C" w:rsidR="005149A2" w:rsidRDefault="00685D69" w:rsidP="00A602CD">
            <w:r>
              <w:t>Double</w:t>
            </w:r>
          </w:p>
        </w:tc>
        <w:tc>
          <w:tcPr>
            <w:tcW w:w="1933" w:type="dxa"/>
          </w:tcPr>
          <w:p w14:paraId="52A89AD5" w14:textId="28F9C6FC" w:rsidR="005149A2" w:rsidRDefault="002B275E" w:rsidP="00A602CD">
            <w:pPr>
              <w:rPr>
                <w:color w:val="auto"/>
              </w:rPr>
            </w:pPr>
            <w:r>
              <w:rPr>
                <w:color w:val="auto"/>
              </w:rPr>
              <w:t>GDSouhoolaVerifyResponse</w:t>
            </w:r>
          </w:p>
        </w:tc>
      </w:tr>
      <w:tr w:rsidR="007D1A40" w:rsidRPr="0000104D" w14:paraId="78C9C29D" w14:textId="77777777" w:rsidTr="00A602CD">
        <w:tc>
          <w:tcPr>
            <w:tcW w:w="3170" w:type="dxa"/>
          </w:tcPr>
          <w:p w14:paraId="17742BB7" w14:textId="091A98E4" w:rsidR="007D1A40" w:rsidRDefault="007D1A40" w:rsidP="00A602CD">
            <w:pPr>
              <w:rPr>
                <w:color w:val="auto"/>
              </w:rPr>
            </w:pPr>
            <w:r>
              <w:rPr>
                <w:color w:val="auto"/>
              </w:rPr>
              <w:t>minLoanAmount</w:t>
            </w:r>
          </w:p>
        </w:tc>
        <w:tc>
          <w:tcPr>
            <w:tcW w:w="2212" w:type="dxa"/>
          </w:tcPr>
          <w:p w14:paraId="5EBDC58C" w14:textId="53A51EA4" w:rsidR="007D1A40" w:rsidRDefault="00685D69" w:rsidP="00A602CD">
            <w:r>
              <w:t>Double</w:t>
            </w:r>
          </w:p>
        </w:tc>
        <w:tc>
          <w:tcPr>
            <w:tcW w:w="1933" w:type="dxa"/>
          </w:tcPr>
          <w:p w14:paraId="3150834C" w14:textId="11537C8E" w:rsidR="007D1A40" w:rsidRDefault="002B275E" w:rsidP="00A602CD">
            <w:pPr>
              <w:rPr>
                <w:color w:val="auto"/>
              </w:rPr>
            </w:pPr>
            <w:r>
              <w:rPr>
                <w:color w:val="auto"/>
              </w:rPr>
              <w:t>GDSouhoolaVerifyResponse</w:t>
            </w:r>
          </w:p>
        </w:tc>
      </w:tr>
      <w:tr w:rsidR="007D1A40" w:rsidRPr="0000104D" w14:paraId="265FA5F6" w14:textId="77777777" w:rsidTr="00A602CD">
        <w:tc>
          <w:tcPr>
            <w:tcW w:w="3170" w:type="dxa"/>
          </w:tcPr>
          <w:p w14:paraId="59244943" w14:textId="5F8AD790" w:rsidR="007D1A40" w:rsidRDefault="007D1A40" w:rsidP="00A602CD">
            <w:pPr>
              <w:rPr>
                <w:color w:val="auto"/>
              </w:rPr>
            </w:pPr>
            <w:r>
              <w:rPr>
                <w:color w:val="auto"/>
              </w:rPr>
              <w:t>items</w:t>
            </w:r>
          </w:p>
        </w:tc>
        <w:tc>
          <w:tcPr>
            <w:tcW w:w="2212" w:type="dxa"/>
          </w:tcPr>
          <w:p w14:paraId="601B67D4" w14:textId="320D0695" w:rsidR="007D1A40" w:rsidRDefault="007D1A40" w:rsidP="00A602CD">
            <w:r>
              <w:t>[GDBNPLItems]</w:t>
            </w:r>
          </w:p>
        </w:tc>
        <w:tc>
          <w:tcPr>
            <w:tcW w:w="1933" w:type="dxa"/>
          </w:tcPr>
          <w:p w14:paraId="166B1DB7" w14:textId="3BFEBA0F" w:rsidR="007D1A40" w:rsidRDefault="002B275E" w:rsidP="00A602CD">
            <w:pPr>
              <w:rPr>
                <w:color w:val="auto"/>
              </w:rPr>
            </w:pPr>
            <w:r>
              <w:rPr>
                <w:color w:val="auto"/>
              </w:rPr>
              <w:t>From your Shopping cart items</w:t>
            </w:r>
          </w:p>
        </w:tc>
      </w:tr>
    </w:tbl>
    <w:p w14:paraId="6ADB6936" w14:textId="3634B8B4" w:rsidR="00C43D00" w:rsidRDefault="00C43D00" w:rsidP="00C43D00">
      <w:pPr>
        <w:pStyle w:val="ListParagraph"/>
        <w:ind w:left="990"/>
      </w:pPr>
    </w:p>
    <w:p w14:paraId="1F9E9068" w14:textId="2ADC03DA" w:rsidR="002B275E" w:rsidRDefault="002B275E" w:rsidP="00C43D00">
      <w:pPr>
        <w:pStyle w:val="ListParagraph"/>
        <w:ind w:left="990"/>
      </w:pPr>
      <w:r>
        <w:t>Example Swift:</w:t>
      </w:r>
    </w:p>
    <w:p w14:paraId="558C9A16" w14:textId="0E001A4F" w:rsidR="002B275E" w:rsidRDefault="002B275E" w:rsidP="00C43D00">
      <w:pPr>
        <w:pStyle w:val="ListParagraph"/>
        <w:ind w:left="990"/>
      </w:pPr>
    </w:p>
    <w:p w14:paraId="6C1B8E1F" w14:textId="77777777" w:rsidR="007E7EE5" w:rsidRPr="007E7EE5" w:rsidRDefault="007E7EE5" w:rsidP="007E7EE5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7E7EE5">
        <w:rPr>
          <w:rFonts w:ascii="Menlo" w:hAnsi="Menlo" w:cs="Menlo"/>
          <w:color w:val="7F7F7F" w:themeColor="text1" w:themeTint="80"/>
          <w:sz w:val="24"/>
          <w:szCs w:val="24"/>
        </w:rPr>
        <w:t xml:space="preserve">  GeideaBNPLAPI.souhoolaReviewTransaction(with: details, completion: { response, error </w:t>
      </w:r>
      <w:r w:rsidRPr="007E7EE5">
        <w:rPr>
          <w:rFonts w:ascii="Menlo" w:hAnsi="Menlo" w:cs="Menlo"/>
          <w:b/>
          <w:bCs/>
          <w:color w:val="7F7F7F" w:themeColor="text1" w:themeTint="80"/>
          <w:sz w:val="24"/>
          <w:szCs w:val="24"/>
        </w:rPr>
        <w:t>in</w:t>
      </w:r>
    </w:p>
    <w:p w14:paraId="78281C97" w14:textId="77777777" w:rsidR="007E7EE5" w:rsidRPr="007E7EE5" w:rsidRDefault="007E7EE5" w:rsidP="007E7EE5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7E7EE5">
        <w:rPr>
          <w:rFonts w:ascii="Menlo" w:hAnsi="Menlo" w:cs="Menlo"/>
          <w:color w:val="7F7F7F" w:themeColor="text1" w:themeTint="80"/>
          <w:sz w:val="24"/>
          <w:szCs w:val="24"/>
        </w:rPr>
        <w:t xml:space="preserve">            completion(response,error)</w:t>
      </w:r>
    </w:p>
    <w:p w14:paraId="34FDF3C9" w14:textId="35DDCB43" w:rsidR="002B275E" w:rsidRPr="007E7EE5" w:rsidRDefault="007E7EE5" w:rsidP="007E7EE5">
      <w:pPr>
        <w:pStyle w:val="ListParagraph"/>
        <w:shd w:val="clear" w:color="auto" w:fill="D9D9D9" w:themeFill="background1" w:themeFillShade="D9"/>
        <w:ind w:left="990"/>
        <w:rPr>
          <w:color w:val="7F7F7F" w:themeColor="text1" w:themeTint="80"/>
        </w:rPr>
      </w:pPr>
      <w:r w:rsidRPr="007E7EE5">
        <w:rPr>
          <w:rFonts w:ascii="Menlo" w:hAnsi="Menlo" w:cs="Menlo"/>
          <w:color w:val="7F7F7F" w:themeColor="text1" w:themeTint="80"/>
          <w:sz w:val="24"/>
          <w:szCs w:val="24"/>
        </w:rPr>
        <w:t xml:space="preserve">        })</w:t>
      </w:r>
    </w:p>
    <w:p w14:paraId="6754A8D1" w14:textId="029F2F9F" w:rsidR="007E7EE5" w:rsidRDefault="007E7EE5" w:rsidP="00A95DF9">
      <w:pPr>
        <w:rPr>
          <w:color w:val="7F7F7F" w:themeColor="text1" w:themeTint="80"/>
          <w:lang w:val="en-US"/>
        </w:rPr>
      </w:pPr>
    </w:p>
    <w:p w14:paraId="2FF2A674" w14:textId="4630F4C6" w:rsidR="007E7EE5" w:rsidRDefault="00BF796F" w:rsidP="00A95DF9">
      <w:pPr>
        <w:rPr>
          <w:color w:val="7F7F7F" w:themeColor="text1" w:themeTint="80"/>
          <w:lang w:val="en-US"/>
        </w:rPr>
      </w:pPr>
      <w:r>
        <w:rPr>
          <w:color w:val="7F7F7F" w:themeColor="text1" w:themeTint="80"/>
          <w:lang w:val="en-US"/>
        </w:rPr>
        <w:t xml:space="preserve"> With </w:t>
      </w:r>
      <w:r w:rsidR="00685D69">
        <w:rPr>
          <w:color w:val="7F7F7F" w:themeColor="text1" w:themeTint="80"/>
          <w:lang w:val="en-US"/>
        </w:rPr>
        <w:t xml:space="preserve">response </w:t>
      </w:r>
      <w:r w:rsidR="007E7EE5">
        <w:rPr>
          <w:color w:val="7F7F7F" w:themeColor="text1" w:themeTint="80"/>
          <w:lang w:val="en-US"/>
        </w:rPr>
        <w:t>GDSouhoolaReview</w:t>
      </w:r>
      <w:r>
        <w:rPr>
          <w:color w:val="7F7F7F" w:themeColor="text1" w:themeTint="80"/>
          <w:lang w:val="en-US"/>
        </w:rPr>
        <w:t>Response:</w:t>
      </w:r>
    </w:p>
    <w:p w14:paraId="5A6955C4" w14:textId="77777777" w:rsidR="00BF796F" w:rsidRDefault="00BF796F" w:rsidP="00A95DF9">
      <w:pPr>
        <w:rPr>
          <w:color w:val="7F7F7F" w:themeColor="text1" w:themeTint="80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936"/>
        <w:gridCol w:w="3209"/>
      </w:tblGrid>
      <w:tr w:rsidR="00E14A04" w14:paraId="51F574F0" w14:textId="77777777" w:rsidTr="00A602CD">
        <w:tc>
          <w:tcPr>
            <w:tcW w:w="3170" w:type="dxa"/>
            <w:vAlign w:val="center"/>
          </w:tcPr>
          <w:p w14:paraId="70B443D7" w14:textId="77777777" w:rsidR="00E14A04" w:rsidRDefault="00E14A04" w:rsidP="00A602CD">
            <w:r>
              <w:rPr>
                <w:color w:val="auto"/>
              </w:rPr>
              <w:t>detailedResponseMessage</w:t>
            </w:r>
          </w:p>
        </w:tc>
        <w:tc>
          <w:tcPr>
            <w:tcW w:w="936" w:type="dxa"/>
            <w:vAlign w:val="center"/>
          </w:tcPr>
          <w:p w14:paraId="4E9B8DBC" w14:textId="77777777" w:rsidR="00E14A04" w:rsidRDefault="00E14A04" w:rsidP="00A602CD">
            <w:r>
              <w:t>String</w:t>
            </w:r>
          </w:p>
        </w:tc>
        <w:tc>
          <w:tcPr>
            <w:tcW w:w="3209" w:type="dxa"/>
            <w:vAlign w:val="center"/>
          </w:tcPr>
          <w:p w14:paraId="40993E3D" w14:textId="77777777" w:rsidR="00E14A04" w:rsidRDefault="00E14A04" w:rsidP="00A602CD"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E14A04" w14:paraId="1D97F988" w14:textId="77777777" w:rsidTr="00A602CD">
        <w:tc>
          <w:tcPr>
            <w:tcW w:w="3170" w:type="dxa"/>
          </w:tcPr>
          <w:p w14:paraId="5093FFAA" w14:textId="77777777" w:rsidR="00E14A04" w:rsidRDefault="00E14A04" w:rsidP="00A602CD">
            <w:r>
              <w:rPr>
                <w:color w:val="auto"/>
              </w:rPr>
              <w:t>detailedResponseCode</w:t>
            </w:r>
          </w:p>
        </w:tc>
        <w:tc>
          <w:tcPr>
            <w:tcW w:w="936" w:type="dxa"/>
          </w:tcPr>
          <w:p w14:paraId="58C40CD9" w14:textId="77777777" w:rsidR="00E14A04" w:rsidRDefault="00E14A04" w:rsidP="00A602CD">
            <w:r>
              <w:t>String</w:t>
            </w:r>
          </w:p>
        </w:tc>
        <w:tc>
          <w:tcPr>
            <w:tcW w:w="3209" w:type="dxa"/>
          </w:tcPr>
          <w:p w14:paraId="742DD6D7" w14:textId="77777777" w:rsidR="00E14A04" w:rsidRDefault="00E14A04" w:rsidP="00A602CD"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E14A04" w:rsidRPr="0000104D" w14:paraId="6A7AFB77" w14:textId="77777777" w:rsidTr="00A602CD">
        <w:tc>
          <w:tcPr>
            <w:tcW w:w="3170" w:type="dxa"/>
          </w:tcPr>
          <w:p w14:paraId="6A4CA0F5" w14:textId="77777777" w:rsidR="00E14A04" w:rsidRDefault="00E14A04" w:rsidP="00A602CD">
            <w:pPr>
              <w:rPr>
                <w:color w:val="auto"/>
              </w:rPr>
            </w:pPr>
            <w:r>
              <w:rPr>
                <w:color w:val="auto"/>
              </w:rPr>
              <w:t>responseCode</w:t>
            </w:r>
          </w:p>
        </w:tc>
        <w:tc>
          <w:tcPr>
            <w:tcW w:w="936" w:type="dxa"/>
          </w:tcPr>
          <w:p w14:paraId="18C7CCF2" w14:textId="77777777" w:rsidR="00E14A04" w:rsidRDefault="00E14A04" w:rsidP="00A602CD">
            <w:r>
              <w:t>String</w:t>
            </w:r>
          </w:p>
        </w:tc>
        <w:tc>
          <w:tcPr>
            <w:tcW w:w="3209" w:type="dxa"/>
          </w:tcPr>
          <w:p w14:paraId="440E0FA5" w14:textId="77777777" w:rsidR="00E14A04" w:rsidRPr="0000104D" w:rsidRDefault="00E14A04" w:rsidP="00A602CD">
            <w:pPr>
              <w:rPr>
                <w:color w:val="auto"/>
              </w:rPr>
            </w:pPr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E14A04" w:rsidRPr="0000104D" w14:paraId="22A04743" w14:textId="77777777" w:rsidTr="00A602CD">
        <w:tc>
          <w:tcPr>
            <w:tcW w:w="3170" w:type="dxa"/>
          </w:tcPr>
          <w:p w14:paraId="0B0DEBDC" w14:textId="77777777" w:rsidR="00E14A04" w:rsidRDefault="00E14A04" w:rsidP="00A602CD">
            <w:pPr>
              <w:rPr>
                <w:color w:val="auto"/>
              </w:rPr>
            </w:pPr>
            <w:r>
              <w:rPr>
                <w:color w:val="auto"/>
              </w:rPr>
              <w:t>responseMessage</w:t>
            </w:r>
          </w:p>
        </w:tc>
        <w:tc>
          <w:tcPr>
            <w:tcW w:w="936" w:type="dxa"/>
          </w:tcPr>
          <w:p w14:paraId="301E126B" w14:textId="77777777" w:rsidR="00E14A04" w:rsidRDefault="00E14A04" w:rsidP="00A602CD">
            <w:r>
              <w:t>String</w:t>
            </w:r>
          </w:p>
        </w:tc>
        <w:tc>
          <w:tcPr>
            <w:tcW w:w="3209" w:type="dxa"/>
          </w:tcPr>
          <w:p w14:paraId="0CB54EE4" w14:textId="77777777" w:rsidR="00E14A04" w:rsidRPr="0000104D" w:rsidRDefault="00E14A04" w:rsidP="00A602CD">
            <w:pPr>
              <w:rPr>
                <w:color w:val="auto"/>
              </w:rPr>
            </w:pPr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E14A04" w:rsidRPr="0000104D" w14:paraId="67E4FC79" w14:textId="77777777" w:rsidTr="00A602CD">
        <w:tc>
          <w:tcPr>
            <w:tcW w:w="3170" w:type="dxa"/>
          </w:tcPr>
          <w:p w14:paraId="79DAA549" w14:textId="77777777" w:rsidR="00E14A04" w:rsidRDefault="00E14A04" w:rsidP="00A602CD">
            <w:pPr>
              <w:rPr>
                <w:color w:val="auto"/>
              </w:rPr>
            </w:pPr>
            <w:r>
              <w:rPr>
                <w:color w:val="auto"/>
              </w:rPr>
              <w:t>language</w:t>
            </w:r>
          </w:p>
        </w:tc>
        <w:tc>
          <w:tcPr>
            <w:tcW w:w="936" w:type="dxa"/>
          </w:tcPr>
          <w:p w14:paraId="5403DA74" w14:textId="77777777" w:rsidR="00E14A04" w:rsidRDefault="00E14A04" w:rsidP="00A602CD">
            <w:r>
              <w:t>String</w:t>
            </w:r>
          </w:p>
        </w:tc>
        <w:tc>
          <w:tcPr>
            <w:tcW w:w="3209" w:type="dxa"/>
          </w:tcPr>
          <w:p w14:paraId="32E07493" w14:textId="77777777" w:rsidR="00E14A04" w:rsidRPr="0000104D" w:rsidRDefault="00E14A04" w:rsidP="00A602CD">
            <w:pPr>
              <w:rPr>
                <w:color w:val="auto"/>
              </w:rPr>
            </w:pPr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E14A04" w:rsidRPr="0000104D" w14:paraId="26A71A25" w14:textId="77777777" w:rsidTr="00A602CD">
        <w:tc>
          <w:tcPr>
            <w:tcW w:w="3170" w:type="dxa"/>
          </w:tcPr>
          <w:p w14:paraId="56B69C53" w14:textId="5E318A53" w:rsidR="00E14A04" w:rsidRDefault="0028707D" w:rsidP="00A602CD">
            <w:pPr>
              <w:rPr>
                <w:color w:val="auto"/>
              </w:rPr>
            </w:pPr>
            <w:r>
              <w:rPr>
                <w:color w:val="auto"/>
              </w:rPr>
              <w:lastRenderedPageBreak/>
              <w:t>souhoolaTransactionID</w:t>
            </w:r>
          </w:p>
        </w:tc>
        <w:tc>
          <w:tcPr>
            <w:tcW w:w="936" w:type="dxa"/>
          </w:tcPr>
          <w:p w14:paraId="36980B59" w14:textId="470B4059" w:rsidR="00E14A04" w:rsidRDefault="00C15CC0" w:rsidP="00A602CD">
            <w:r>
              <w:t>String</w:t>
            </w:r>
          </w:p>
        </w:tc>
        <w:tc>
          <w:tcPr>
            <w:tcW w:w="3209" w:type="dxa"/>
          </w:tcPr>
          <w:p w14:paraId="01F81E17" w14:textId="7D37CC1A" w:rsidR="00E14A04" w:rsidRPr="0000104D" w:rsidRDefault="004B186B" w:rsidP="00A602CD">
            <w:pPr>
              <w:rPr>
                <w:color w:val="auto"/>
              </w:rPr>
            </w:pPr>
            <w:r>
              <w:rPr>
                <w:color w:val="auto"/>
              </w:rPr>
              <w:t>Important for the next steps</w:t>
            </w:r>
          </w:p>
        </w:tc>
      </w:tr>
      <w:tr w:rsidR="00E14A04" w:rsidRPr="0000104D" w14:paraId="720C365F" w14:textId="77777777" w:rsidTr="00A602CD">
        <w:tc>
          <w:tcPr>
            <w:tcW w:w="3170" w:type="dxa"/>
          </w:tcPr>
          <w:p w14:paraId="73A2C359" w14:textId="393551A2" w:rsidR="00E14A04" w:rsidRDefault="004B186B" w:rsidP="00A602CD">
            <w:pPr>
              <w:rPr>
                <w:color w:val="auto"/>
              </w:rPr>
            </w:pPr>
            <w:r>
              <w:rPr>
                <w:color w:val="auto"/>
              </w:rPr>
              <w:t>Installments</w:t>
            </w:r>
          </w:p>
        </w:tc>
        <w:tc>
          <w:tcPr>
            <w:tcW w:w="936" w:type="dxa"/>
          </w:tcPr>
          <w:p w14:paraId="462D303B" w14:textId="64862E05" w:rsidR="00E14A04" w:rsidRDefault="004B186B" w:rsidP="00A602CD">
            <w:r>
              <w:t>[GDSouhoolaInstallmentPlansResponse]</w:t>
            </w:r>
          </w:p>
        </w:tc>
        <w:tc>
          <w:tcPr>
            <w:tcW w:w="3209" w:type="dxa"/>
          </w:tcPr>
          <w:p w14:paraId="4EA02DDC" w14:textId="5CAA7392" w:rsidR="00E14A04" w:rsidRPr="0000104D" w:rsidRDefault="004B186B" w:rsidP="00A602CD">
            <w:pPr>
              <w:rPr>
                <w:color w:val="auto"/>
              </w:rPr>
            </w:pPr>
            <w:r>
              <w:rPr>
                <w:color w:val="auto"/>
              </w:rPr>
              <w:t>The list of installmentPlans</w:t>
            </w:r>
          </w:p>
        </w:tc>
      </w:tr>
      <w:tr w:rsidR="00E14A04" w:rsidRPr="0000104D" w14:paraId="15007CFC" w14:textId="77777777" w:rsidTr="00A602CD">
        <w:tc>
          <w:tcPr>
            <w:tcW w:w="3170" w:type="dxa"/>
          </w:tcPr>
          <w:p w14:paraId="598ED877" w14:textId="62444F0D" w:rsidR="00E14A04" w:rsidRDefault="00990EDE" w:rsidP="00A602CD">
            <w:pPr>
              <w:rPr>
                <w:color w:val="auto"/>
              </w:rPr>
            </w:pPr>
            <w:r>
              <w:rPr>
                <w:color w:val="auto"/>
              </w:rPr>
              <w:t>totalInvoicePrice</w:t>
            </w:r>
          </w:p>
        </w:tc>
        <w:tc>
          <w:tcPr>
            <w:tcW w:w="936" w:type="dxa"/>
          </w:tcPr>
          <w:p w14:paraId="5813341B" w14:textId="77777777" w:rsidR="00E14A04" w:rsidRDefault="00E14A04" w:rsidP="00A602CD">
            <w:r>
              <w:t>Double</w:t>
            </w:r>
          </w:p>
        </w:tc>
        <w:tc>
          <w:tcPr>
            <w:tcW w:w="3209" w:type="dxa"/>
          </w:tcPr>
          <w:p w14:paraId="73C2D8B5" w14:textId="4D92E865" w:rsidR="00E14A04" w:rsidRPr="0000104D" w:rsidRDefault="00DE6FAE" w:rsidP="00A602CD">
            <w:pPr>
              <w:rPr>
                <w:color w:val="auto"/>
              </w:rPr>
            </w:pPr>
            <w:r>
              <w:rPr>
                <w:color w:val="auto"/>
              </w:rPr>
              <w:t>TotalInvoicePrice</w:t>
            </w:r>
          </w:p>
        </w:tc>
      </w:tr>
      <w:tr w:rsidR="00E14A04" w:rsidRPr="0000104D" w14:paraId="25316415" w14:textId="77777777" w:rsidTr="00A602CD">
        <w:tc>
          <w:tcPr>
            <w:tcW w:w="3170" w:type="dxa"/>
          </w:tcPr>
          <w:p w14:paraId="4EC7924F" w14:textId="633CCEAF" w:rsidR="00E14A04" w:rsidRDefault="00990EDE" w:rsidP="00A602CD">
            <w:pPr>
              <w:rPr>
                <w:color w:val="auto"/>
              </w:rPr>
            </w:pPr>
            <w:r>
              <w:rPr>
                <w:color w:val="auto"/>
              </w:rPr>
              <w:t>loanAmount</w:t>
            </w:r>
          </w:p>
        </w:tc>
        <w:tc>
          <w:tcPr>
            <w:tcW w:w="936" w:type="dxa"/>
          </w:tcPr>
          <w:p w14:paraId="5944B478" w14:textId="01C0E7FC" w:rsidR="00E14A04" w:rsidRDefault="000301E7" w:rsidP="00A602CD">
            <w:r>
              <w:t>String</w:t>
            </w:r>
          </w:p>
        </w:tc>
        <w:tc>
          <w:tcPr>
            <w:tcW w:w="3209" w:type="dxa"/>
          </w:tcPr>
          <w:p w14:paraId="3BCC3C48" w14:textId="7C56F6FC" w:rsidR="00E14A04" w:rsidRPr="0000104D" w:rsidRDefault="00DE6FAE" w:rsidP="00A602CD">
            <w:pPr>
              <w:rPr>
                <w:color w:val="auto"/>
              </w:rPr>
            </w:pPr>
            <w:r>
              <w:rPr>
                <w:color w:val="auto"/>
              </w:rPr>
              <w:t>Financed</w:t>
            </w:r>
            <w:r w:rsidR="004C1597">
              <w:rPr>
                <w:color w:val="auto"/>
              </w:rPr>
              <w:t xml:space="preserve"> </w:t>
            </w:r>
            <w:r>
              <w:rPr>
                <w:color w:val="auto"/>
              </w:rPr>
              <w:t xml:space="preserve">Amount </w:t>
            </w:r>
          </w:p>
        </w:tc>
      </w:tr>
      <w:tr w:rsidR="003135AD" w:rsidRPr="0000104D" w14:paraId="4702DB64" w14:textId="77777777" w:rsidTr="00A602CD">
        <w:tc>
          <w:tcPr>
            <w:tcW w:w="3170" w:type="dxa"/>
          </w:tcPr>
          <w:p w14:paraId="7E0E8A28" w14:textId="4F0A72B6" w:rsidR="003135AD" w:rsidRDefault="006D714E" w:rsidP="00A602CD">
            <w:pPr>
              <w:rPr>
                <w:color w:val="auto"/>
              </w:rPr>
            </w:pPr>
            <w:r>
              <w:rPr>
                <w:color w:val="auto"/>
              </w:rPr>
              <w:t>downPayment</w:t>
            </w:r>
          </w:p>
        </w:tc>
        <w:tc>
          <w:tcPr>
            <w:tcW w:w="936" w:type="dxa"/>
          </w:tcPr>
          <w:p w14:paraId="0ED714F9" w14:textId="6D020155" w:rsidR="003135AD" w:rsidRDefault="00BA6574" w:rsidP="00A602CD">
            <w:r>
              <w:t>Double</w:t>
            </w:r>
          </w:p>
        </w:tc>
        <w:tc>
          <w:tcPr>
            <w:tcW w:w="3209" w:type="dxa"/>
          </w:tcPr>
          <w:p w14:paraId="6C4C526C" w14:textId="77777777" w:rsidR="003135AD" w:rsidRDefault="003135AD" w:rsidP="00A602CD">
            <w:pPr>
              <w:rPr>
                <w:color w:val="auto"/>
              </w:rPr>
            </w:pPr>
          </w:p>
        </w:tc>
      </w:tr>
      <w:tr w:rsidR="003135AD" w:rsidRPr="0000104D" w14:paraId="63E5E606" w14:textId="77777777" w:rsidTr="00A602CD">
        <w:tc>
          <w:tcPr>
            <w:tcW w:w="3170" w:type="dxa"/>
          </w:tcPr>
          <w:p w14:paraId="5030E730" w14:textId="44322C05" w:rsidR="003135AD" w:rsidRDefault="00123023" w:rsidP="00A602CD">
            <w:pPr>
              <w:rPr>
                <w:color w:val="auto"/>
              </w:rPr>
            </w:pPr>
            <w:r>
              <w:rPr>
                <w:color w:val="auto"/>
              </w:rPr>
              <w:t>aministrativeFees</w:t>
            </w:r>
          </w:p>
        </w:tc>
        <w:tc>
          <w:tcPr>
            <w:tcW w:w="936" w:type="dxa"/>
          </w:tcPr>
          <w:p w14:paraId="7F220110" w14:textId="144A50D3" w:rsidR="003135AD" w:rsidRDefault="00BA6574" w:rsidP="00A602CD">
            <w:r>
              <w:t>Double</w:t>
            </w:r>
          </w:p>
        </w:tc>
        <w:tc>
          <w:tcPr>
            <w:tcW w:w="3209" w:type="dxa"/>
          </w:tcPr>
          <w:p w14:paraId="568FC0D7" w14:textId="77777777" w:rsidR="003135AD" w:rsidRDefault="003135AD" w:rsidP="00A602CD">
            <w:pPr>
              <w:rPr>
                <w:color w:val="auto"/>
              </w:rPr>
            </w:pPr>
          </w:p>
        </w:tc>
      </w:tr>
      <w:tr w:rsidR="00123023" w:rsidRPr="0000104D" w14:paraId="233A43B8" w14:textId="77777777" w:rsidTr="00A602CD">
        <w:tc>
          <w:tcPr>
            <w:tcW w:w="3170" w:type="dxa"/>
          </w:tcPr>
          <w:p w14:paraId="6C063164" w14:textId="4EA3D278" w:rsidR="00123023" w:rsidRDefault="00123023" w:rsidP="00A602CD">
            <w:pPr>
              <w:rPr>
                <w:color w:val="auto"/>
              </w:rPr>
            </w:pPr>
            <w:r>
              <w:rPr>
                <w:color w:val="auto"/>
              </w:rPr>
              <w:t>netAdministraiveFees</w:t>
            </w:r>
          </w:p>
        </w:tc>
        <w:tc>
          <w:tcPr>
            <w:tcW w:w="936" w:type="dxa"/>
          </w:tcPr>
          <w:p w14:paraId="44A1CCD4" w14:textId="08D78824" w:rsidR="00123023" w:rsidRDefault="00BA6574" w:rsidP="00A602CD">
            <w:r>
              <w:t>Double</w:t>
            </w:r>
          </w:p>
        </w:tc>
        <w:tc>
          <w:tcPr>
            <w:tcW w:w="3209" w:type="dxa"/>
          </w:tcPr>
          <w:p w14:paraId="0E3BB277" w14:textId="77777777" w:rsidR="00123023" w:rsidRDefault="00123023" w:rsidP="00A602CD">
            <w:pPr>
              <w:rPr>
                <w:color w:val="auto"/>
              </w:rPr>
            </w:pPr>
          </w:p>
        </w:tc>
      </w:tr>
      <w:tr w:rsidR="00123023" w:rsidRPr="0000104D" w14:paraId="19C286CD" w14:textId="77777777" w:rsidTr="00A602CD">
        <w:tc>
          <w:tcPr>
            <w:tcW w:w="3170" w:type="dxa"/>
          </w:tcPr>
          <w:p w14:paraId="56FD803A" w14:textId="36A9BBC6" w:rsidR="00123023" w:rsidRDefault="00F47D85" w:rsidP="00A602CD">
            <w:pPr>
              <w:rPr>
                <w:color w:val="auto"/>
              </w:rPr>
            </w:pPr>
            <w:r>
              <w:rPr>
                <w:color w:val="auto"/>
              </w:rPr>
              <w:t>merchantName</w:t>
            </w:r>
          </w:p>
        </w:tc>
        <w:tc>
          <w:tcPr>
            <w:tcW w:w="936" w:type="dxa"/>
          </w:tcPr>
          <w:p w14:paraId="562D2655" w14:textId="7A86C495" w:rsidR="00123023" w:rsidRDefault="00DA1913" w:rsidP="00A602CD">
            <w:r>
              <w:t>String</w:t>
            </w:r>
          </w:p>
        </w:tc>
        <w:tc>
          <w:tcPr>
            <w:tcW w:w="3209" w:type="dxa"/>
          </w:tcPr>
          <w:p w14:paraId="1D246EFC" w14:textId="77777777" w:rsidR="00123023" w:rsidRDefault="00123023" w:rsidP="00A602CD">
            <w:pPr>
              <w:rPr>
                <w:color w:val="auto"/>
              </w:rPr>
            </w:pPr>
          </w:p>
        </w:tc>
      </w:tr>
      <w:tr w:rsidR="003135AD" w:rsidRPr="0000104D" w14:paraId="2D165E99" w14:textId="77777777" w:rsidTr="00A602CD">
        <w:tc>
          <w:tcPr>
            <w:tcW w:w="3170" w:type="dxa"/>
          </w:tcPr>
          <w:p w14:paraId="093481E1" w14:textId="5D521F8F" w:rsidR="003135AD" w:rsidRDefault="00F47D85" w:rsidP="00A602CD">
            <w:pPr>
              <w:rPr>
                <w:color w:val="auto"/>
              </w:rPr>
            </w:pPr>
            <w:r>
              <w:rPr>
                <w:color w:val="auto"/>
              </w:rPr>
              <w:t>cartCount</w:t>
            </w:r>
          </w:p>
        </w:tc>
        <w:tc>
          <w:tcPr>
            <w:tcW w:w="936" w:type="dxa"/>
          </w:tcPr>
          <w:p w14:paraId="3E673974" w14:textId="79AFF960" w:rsidR="003135AD" w:rsidRDefault="00BA6574" w:rsidP="00A602CD">
            <w:r>
              <w:t>Double</w:t>
            </w:r>
          </w:p>
        </w:tc>
        <w:tc>
          <w:tcPr>
            <w:tcW w:w="3209" w:type="dxa"/>
          </w:tcPr>
          <w:p w14:paraId="1913F122" w14:textId="77777777" w:rsidR="003135AD" w:rsidRDefault="003135AD" w:rsidP="00A602CD">
            <w:pPr>
              <w:rPr>
                <w:color w:val="auto"/>
              </w:rPr>
            </w:pPr>
          </w:p>
        </w:tc>
      </w:tr>
      <w:tr w:rsidR="00123023" w:rsidRPr="0000104D" w14:paraId="166D246D" w14:textId="77777777" w:rsidTr="00A602CD">
        <w:tc>
          <w:tcPr>
            <w:tcW w:w="3170" w:type="dxa"/>
          </w:tcPr>
          <w:p w14:paraId="7C6CA1ED" w14:textId="68C5EDFA" w:rsidR="00123023" w:rsidRDefault="00F47D85" w:rsidP="00A602CD">
            <w:pPr>
              <w:rPr>
                <w:color w:val="auto"/>
              </w:rPr>
            </w:pPr>
            <w:r>
              <w:rPr>
                <w:color w:val="auto"/>
              </w:rPr>
              <w:t>promoCode</w:t>
            </w:r>
          </w:p>
        </w:tc>
        <w:tc>
          <w:tcPr>
            <w:tcW w:w="936" w:type="dxa"/>
          </w:tcPr>
          <w:p w14:paraId="6E8D01F9" w14:textId="58D54A7A" w:rsidR="00123023" w:rsidRDefault="000301E7" w:rsidP="00A602CD">
            <w:r>
              <w:t>String</w:t>
            </w:r>
          </w:p>
        </w:tc>
        <w:tc>
          <w:tcPr>
            <w:tcW w:w="3209" w:type="dxa"/>
          </w:tcPr>
          <w:p w14:paraId="3291977B" w14:textId="77777777" w:rsidR="00123023" w:rsidRDefault="00123023" w:rsidP="00A602CD">
            <w:pPr>
              <w:rPr>
                <w:color w:val="auto"/>
              </w:rPr>
            </w:pPr>
          </w:p>
        </w:tc>
      </w:tr>
      <w:tr w:rsidR="00F47D85" w:rsidRPr="0000104D" w14:paraId="34D5EE7C" w14:textId="77777777" w:rsidTr="00A602CD">
        <w:tc>
          <w:tcPr>
            <w:tcW w:w="3170" w:type="dxa"/>
          </w:tcPr>
          <w:p w14:paraId="01258613" w14:textId="64522153" w:rsidR="00F47D85" w:rsidRDefault="000301E7" w:rsidP="00A602CD">
            <w:pPr>
              <w:rPr>
                <w:color w:val="auto"/>
              </w:rPr>
            </w:pPr>
            <w:r>
              <w:rPr>
                <w:color w:val="auto"/>
              </w:rPr>
              <w:t>mainAdministrativeFees</w:t>
            </w:r>
          </w:p>
        </w:tc>
        <w:tc>
          <w:tcPr>
            <w:tcW w:w="936" w:type="dxa"/>
          </w:tcPr>
          <w:p w14:paraId="17952EC4" w14:textId="74996005" w:rsidR="00F47D85" w:rsidRDefault="00BA6574" w:rsidP="00A602CD">
            <w:r>
              <w:t>Double</w:t>
            </w:r>
          </w:p>
        </w:tc>
        <w:tc>
          <w:tcPr>
            <w:tcW w:w="3209" w:type="dxa"/>
          </w:tcPr>
          <w:p w14:paraId="512FE0F5" w14:textId="77777777" w:rsidR="00F47D85" w:rsidRDefault="00F47D85" w:rsidP="00A602CD">
            <w:pPr>
              <w:rPr>
                <w:color w:val="auto"/>
              </w:rPr>
            </w:pPr>
          </w:p>
        </w:tc>
      </w:tr>
      <w:tr w:rsidR="00F47D85" w:rsidRPr="0000104D" w14:paraId="76BCD9F0" w14:textId="77777777" w:rsidTr="00A602CD">
        <w:tc>
          <w:tcPr>
            <w:tcW w:w="3170" w:type="dxa"/>
          </w:tcPr>
          <w:p w14:paraId="656B1329" w14:textId="658BF876" w:rsidR="00F47D85" w:rsidRDefault="000301E7" w:rsidP="00A602CD">
            <w:pPr>
              <w:rPr>
                <w:color w:val="auto"/>
              </w:rPr>
            </w:pPr>
            <w:r>
              <w:rPr>
                <w:color w:val="auto"/>
              </w:rPr>
              <w:t>annualRate</w:t>
            </w:r>
          </w:p>
        </w:tc>
        <w:tc>
          <w:tcPr>
            <w:tcW w:w="936" w:type="dxa"/>
          </w:tcPr>
          <w:p w14:paraId="57CB0BCC" w14:textId="61B912E9" w:rsidR="00F47D85" w:rsidRDefault="00BA6574" w:rsidP="00A602CD">
            <w:r>
              <w:t>Double</w:t>
            </w:r>
          </w:p>
        </w:tc>
        <w:tc>
          <w:tcPr>
            <w:tcW w:w="3209" w:type="dxa"/>
          </w:tcPr>
          <w:p w14:paraId="23906D46" w14:textId="77777777" w:rsidR="00F47D85" w:rsidRDefault="00F47D85" w:rsidP="00A602CD">
            <w:pPr>
              <w:rPr>
                <w:color w:val="auto"/>
              </w:rPr>
            </w:pPr>
          </w:p>
        </w:tc>
      </w:tr>
    </w:tbl>
    <w:p w14:paraId="5680CE5C" w14:textId="2A142892" w:rsidR="008C4D94" w:rsidRDefault="008C4D94" w:rsidP="00A95DF9">
      <w:pPr>
        <w:rPr>
          <w:color w:val="7F7F7F" w:themeColor="text1" w:themeTint="80"/>
          <w:lang w:val="en-US"/>
        </w:rPr>
      </w:pPr>
    </w:p>
    <w:p w14:paraId="62653F81" w14:textId="3D3124CA" w:rsidR="00734ECC" w:rsidRDefault="00734ECC" w:rsidP="00A95DF9">
      <w:pPr>
        <w:rPr>
          <w:color w:val="7F7F7F" w:themeColor="text1" w:themeTint="80"/>
          <w:lang w:val="en-US"/>
        </w:rPr>
      </w:pPr>
      <w:r>
        <w:rPr>
          <w:color w:val="7F7F7F" w:themeColor="text1" w:themeTint="80"/>
          <w:lang w:val="en-US"/>
        </w:rPr>
        <w:tab/>
        <w:t xml:space="preserve">When the user </w:t>
      </w:r>
      <w:r w:rsidR="00C15CC0">
        <w:rPr>
          <w:color w:val="7F7F7F" w:themeColor="text1" w:themeTint="80"/>
          <w:lang w:val="en-US"/>
        </w:rPr>
        <w:t>presses</w:t>
      </w:r>
      <w:r w:rsidR="00CC5ECC">
        <w:rPr>
          <w:color w:val="7F7F7F" w:themeColor="text1" w:themeTint="80"/>
          <w:lang w:val="en-US"/>
        </w:rPr>
        <w:t xml:space="preserve"> </w:t>
      </w:r>
      <w:r w:rsidR="00EE58B7">
        <w:rPr>
          <w:color w:val="7F7F7F" w:themeColor="text1" w:themeTint="80"/>
          <w:lang w:val="en-US"/>
        </w:rPr>
        <w:t>next</w:t>
      </w:r>
      <w:r w:rsidR="00CC5ECC">
        <w:rPr>
          <w:color w:val="7F7F7F" w:themeColor="text1" w:themeTint="80"/>
          <w:lang w:val="en-US"/>
        </w:rPr>
        <w:t xml:space="preserve"> button you need to call </w:t>
      </w:r>
      <w:r w:rsidR="000D3829">
        <w:rPr>
          <w:color w:val="7F7F7F" w:themeColor="text1" w:themeTint="80"/>
          <w:lang w:val="en-US"/>
        </w:rPr>
        <w:t>GeideaBNPLAPI.souhoolaInstallmentPlanSelected</w:t>
      </w:r>
      <w:r w:rsidR="00EE58B7">
        <w:rPr>
          <w:color w:val="7F7F7F" w:themeColor="text1" w:themeTint="80"/>
          <w:lang w:val="en-US"/>
        </w:rPr>
        <w:t xml:space="preserve"> with</w:t>
      </w:r>
      <w:r w:rsidR="00C929F1">
        <w:rPr>
          <w:color w:val="7F7F7F" w:themeColor="text1" w:themeTint="80"/>
          <w:lang w:val="en-US"/>
        </w:rPr>
        <w:t xml:space="preserve"> GDSouhoolaInstallmentPlanSelected</w:t>
      </w:r>
    </w:p>
    <w:p w14:paraId="65069C4B" w14:textId="49A6D2E5" w:rsidR="00C929F1" w:rsidRDefault="00C929F1" w:rsidP="00A95DF9">
      <w:pPr>
        <w:rPr>
          <w:color w:val="7F7F7F" w:themeColor="text1" w:themeTint="80"/>
          <w:lang w:val="en-US"/>
        </w:rPr>
      </w:pPr>
    </w:p>
    <w:p w14:paraId="1FF57961" w14:textId="1A1BCB33" w:rsidR="00C929F1" w:rsidRDefault="00C929F1" w:rsidP="00A95DF9">
      <w:pPr>
        <w:rPr>
          <w:color w:val="7F7F7F" w:themeColor="text1" w:themeTint="80"/>
          <w:lang w:val="en-US"/>
        </w:rPr>
      </w:pPr>
      <w:r>
        <w:rPr>
          <w:color w:val="7F7F7F" w:themeColor="text1" w:themeTint="80"/>
          <w:lang w:val="en-US"/>
        </w:rPr>
        <w:t>Example swift:</w:t>
      </w:r>
    </w:p>
    <w:p w14:paraId="374F2BAF" w14:textId="0349EE17" w:rsidR="00C929F1" w:rsidRDefault="00C929F1" w:rsidP="00A95DF9">
      <w:pPr>
        <w:rPr>
          <w:color w:val="7F7F7F" w:themeColor="text1" w:themeTint="80"/>
          <w:lang w:val="en-US"/>
        </w:rPr>
      </w:pPr>
    </w:p>
    <w:p w14:paraId="5889B46A" w14:textId="77777777" w:rsidR="004D59E9" w:rsidRPr="004D59E9" w:rsidRDefault="004D59E9" w:rsidP="004D59E9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4D59E9">
        <w:rPr>
          <w:rFonts w:ascii="Menlo" w:hAnsi="Menlo" w:cs="Menlo"/>
          <w:color w:val="7F7F7F" w:themeColor="text1" w:themeTint="80"/>
          <w:sz w:val="24"/>
          <w:szCs w:val="24"/>
        </w:rPr>
        <w:t xml:space="preserve">    GeideaBNPLAPI.souhoolaInstallmentPlanSelected(with: details, completion: { response, error </w:t>
      </w:r>
      <w:r w:rsidRPr="004D59E9">
        <w:rPr>
          <w:rFonts w:ascii="Menlo" w:hAnsi="Menlo" w:cs="Menlo"/>
          <w:b/>
          <w:bCs/>
          <w:color w:val="7F7F7F" w:themeColor="text1" w:themeTint="80"/>
          <w:sz w:val="24"/>
          <w:szCs w:val="24"/>
        </w:rPr>
        <w:t>in</w:t>
      </w:r>
    </w:p>
    <w:p w14:paraId="35DB2571" w14:textId="77777777" w:rsidR="004D59E9" w:rsidRPr="004D59E9" w:rsidRDefault="004D59E9" w:rsidP="004D59E9">
      <w:pPr>
        <w:shd w:val="clear" w:color="auto" w:fill="D9D9D9" w:themeFill="background1" w:themeFillShade="D9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4D59E9">
        <w:rPr>
          <w:rFonts w:ascii="Menlo" w:hAnsi="Menlo" w:cs="Menlo"/>
          <w:color w:val="7F7F7F" w:themeColor="text1" w:themeTint="80"/>
          <w:sz w:val="24"/>
          <w:szCs w:val="24"/>
        </w:rPr>
        <w:t xml:space="preserve">            completion(response,error)</w:t>
      </w:r>
    </w:p>
    <w:p w14:paraId="463F90BE" w14:textId="33383F36" w:rsidR="004D59E9" w:rsidRPr="004D59E9" w:rsidRDefault="004D59E9" w:rsidP="004D59E9">
      <w:pPr>
        <w:shd w:val="clear" w:color="auto" w:fill="D9D9D9" w:themeFill="background1" w:themeFillShade="D9"/>
        <w:rPr>
          <w:color w:val="7F7F7F" w:themeColor="text1" w:themeTint="80"/>
          <w:lang w:val="en-US"/>
        </w:rPr>
      </w:pPr>
      <w:r w:rsidRPr="004D59E9">
        <w:rPr>
          <w:rFonts w:ascii="Menlo" w:hAnsi="Menlo" w:cs="Menlo"/>
          <w:color w:val="7F7F7F" w:themeColor="text1" w:themeTint="80"/>
          <w:sz w:val="24"/>
          <w:szCs w:val="24"/>
        </w:rPr>
        <w:t xml:space="preserve">        })</w:t>
      </w:r>
    </w:p>
    <w:p w14:paraId="3992837C" w14:textId="44CAEEA8" w:rsidR="00C929F1" w:rsidRPr="004D59E9" w:rsidRDefault="00C929F1" w:rsidP="004D59E9">
      <w:pPr>
        <w:rPr>
          <w:color w:val="7F7F7F" w:themeColor="text1" w:themeTint="80"/>
          <w:lang w:val="en-US"/>
        </w:rPr>
      </w:pPr>
      <w:r w:rsidRPr="004D59E9">
        <w:rPr>
          <w:color w:val="7F7F7F" w:themeColor="text1" w:themeTint="80"/>
          <w:lang w:val="en-US"/>
        </w:rPr>
        <w:tab/>
      </w:r>
    </w:p>
    <w:p w14:paraId="53FBA6FD" w14:textId="32A0FC07" w:rsidR="00EE58B7" w:rsidRDefault="004D59E9" w:rsidP="00A95DF9">
      <w:pPr>
        <w:rPr>
          <w:color w:val="7F7F7F" w:themeColor="text1" w:themeTint="80"/>
          <w:lang w:val="en-US"/>
        </w:rPr>
      </w:pPr>
      <w:r>
        <w:rPr>
          <w:color w:val="7F7F7F" w:themeColor="text1" w:themeTint="80"/>
          <w:lang w:val="en-US"/>
        </w:rPr>
        <w:t>GDSouhoolaInstallmentPlanSelected:</w:t>
      </w:r>
    </w:p>
    <w:p w14:paraId="64F15DB3" w14:textId="1AA48EF8" w:rsidR="004D59E9" w:rsidRDefault="004D59E9" w:rsidP="00A95DF9">
      <w:pPr>
        <w:rPr>
          <w:color w:val="7F7F7F" w:themeColor="text1" w:themeTint="80"/>
          <w:lang w:val="en-US"/>
        </w:rPr>
      </w:pPr>
    </w:p>
    <w:p w14:paraId="5A0A2457" w14:textId="005D8E4D" w:rsidR="000B1BC4" w:rsidRPr="004D1F16" w:rsidRDefault="000B1BC4" w:rsidP="00D7675B">
      <w:pPr>
        <w:shd w:val="clear" w:color="auto" w:fill="BFBFBF" w:themeFill="background1" w:themeFillShade="BF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4D1F16">
        <w:rPr>
          <w:rFonts w:ascii="Menlo" w:hAnsi="Menlo" w:cs="Menlo"/>
          <w:color w:val="7F7F7F" w:themeColor="text1" w:themeTint="80"/>
          <w:sz w:val="24"/>
          <w:szCs w:val="24"/>
        </w:rPr>
        <w:t>customerIdentifier: String?</w:t>
      </w:r>
    </w:p>
    <w:p w14:paraId="5221041B" w14:textId="2028D865" w:rsidR="000B1BC4" w:rsidRPr="004D1F16" w:rsidRDefault="000B1BC4" w:rsidP="00D7675B">
      <w:pPr>
        <w:shd w:val="clear" w:color="auto" w:fill="BFBFBF" w:themeFill="background1" w:themeFillShade="BF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4D1F16">
        <w:rPr>
          <w:rFonts w:ascii="Menlo" w:hAnsi="Menlo" w:cs="Menlo"/>
          <w:color w:val="7F7F7F" w:themeColor="text1" w:themeTint="80"/>
          <w:sz w:val="24"/>
          <w:szCs w:val="24"/>
        </w:rPr>
        <w:t>customerPIN: String?</w:t>
      </w:r>
    </w:p>
    <w:p w14:paraId="57A76C3B" w14:textId="5A026BEA" w:rsidR="000B1BC4" w:rsidRPr="004D1F16" w:rsidRDefault="000B1BC4" w:rsidP="00D7675B">
      <w:pPr>
        <w:shd w:val="clear" w:color="auto" w:fill="BFBFBF" w:themeFill="background1" w:themeFillShade="BF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4D1F16">
        <w:rPr>
          <w:rFonts w:ascii="Menlo" w:hAnsi="Menlo" w:cs="Menlo"/>
          <w:color w:val="7F7F7F" w:themeColor="text1" w:themeTint="80"/>
          <w:sz w:val="24"/>
          <w:szCs w:val="24"/>
        </w:rPr>
        <w:t>totalAmount = 0.0</w:t>
      </w:r>
    </w:p>
    <w:p w14:paraId="4CEFE6E7" w14:textId="29F2D457" w:rsidR="000B1BC4" w:rsidRPr="004D1F16" w:rsidRDefault="000B1BC4" w:rsidP="00D7675B">
      <w:pPr>
        <w:shd w:val="clear" w:color="auto" w:fill="BFBFBF" w:themeFill="background1" w:themeFillShade="BF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4D1F16">
        <w:rPr>
          <w:rFonts w:ascii="Menlo" w:hAnsi="Menlo" w:cs="Menlo"/>
          <w:color w:val="7F7F7F" w:themeColor="text1" w:themeTint="80"/>
          <w:sz w:val="24"/>
          <w:szCs w:val="24"/>
        </w:rPr>
        <w:t>currency: String?</w:t>
      </w:r>
    </w:p>
    <w:p w14:paraId="2A7A1319" w14:textId="63C8C965" w:rsidR="000B1BC4" w:rsidRPr="004D1F16" w:rsidRDefault="000B1BC4" w:rsidP="00D7675B">
      <w:pPr>
        <w:shd w:val="clear" w:color="auto" w:fill="BFBFBF" w:themeFill="background1" w:themeFillShade="BF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4D1F16">
        <w:rPr>
          <w:rFonts w:ascii="Menlo" w:hAnsi="Menlo" w:cs="Menlo"/>
          <w:color w:val="7F7F7F" w:themeColor="text1" w:themeTint="80"/>
          <w:sz w:val="24"/>
          <w:szCs w:val="24"/>
        </w:rPr>
        <w:t>merchantReferenceId: String?</w:t>
      </w:r>
    </w:p>
    <w:p w14:paraId="283B5E21" w14:textId="28E325F3" w:rsidR="000B1BC4" w:rsidRPr="004D1F16" w:rsidRDefault="000B1BC4" w:rsidP="00D7675B">
      <w:pPr>
        <w:shd w:val="clear" w:color="auto" w:fill="BFBFBF" w:themeFill="background1" w:themeFillShade="BF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4D1F16">
        <w:rPr>
          <w:rFonts w:ascii="Menlo" w:hAnsi="Menlo" w:cs="Menlo"/>
          <w:color w:val="7F7F7F" w:themeColor="text1" w:themeTint="80"/>
          <w:sz w:val="24"/>
          <w:szCs w:val="24"/>
        </w:rPr>
        <w:t>callbackUrl: String?</w:t>
      </w:r>
    </w:p>
    <w:p w14:paraId="0896ECBC" w14:textId="2D33913A" w:rsidR="000B1BC4" w:rsidRPr="004D1F16" w:rsidRDefault="000B1BC4" w:rsidP="00D7675B">
      <w:pPr>
        <w:shd w:val="clear" w:color="auto" w:fill="BFBFBF" w:themeFill="background1" w:themeFillShade="BF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4D1F16">
        <w:rPr>
          <w:rFonts w:ascii="Menlo" w:hAnsi="Menlo" w:cs="Menlo"/>
          <w:color w:val="7F7F7F" w:themeColor="text1" w:themeTint="80"/>
          <w:sz w:val="24"/>
          <w:szCs w:val="24"/>
        </w:rPr>
        <w:t>billingAddress: GDAddress?</w:t>
      </w:r>
    </w:p>
    <w:p w14:paraId="2104AC7C" w14:textId="2E572F85" w:rsidR="000B1BC4" w:rsidRPr="004D1F16" w:rsidRDefault="000B1BC4" w:rsidP="00D7675B">
      <w:pPr>
        <w:shd w:val="clear" w:color="auto" w:fill="BFBFBF" w:themeFill="background1" w:themeFillShade="BF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4D1F16">
        <w:rPr>
          <w:rFonts w:ascii="Menlo" w:hAnsi="Menlo" w:cs="Menlo"/>
          <w:color w:val="7F7F7F" w:themeColor="text1" w:themeTint="80"/>
          <w:sz w:val="24"/>
          <w:szCs w:val="24"/>
        </w:rPr>
        <w:t>shippingAddress: GDAddress?</w:t>
      </w:r>
    </w:p>
    <w:p w14:paraId="4B59CFC3" w14:textId="61C6C5CD" w:rsidR="000B1BC4" w:rsidRPr="004D1F16" w:rsidRDefault="000B1BC4" w:rsidP="00D7675B">
      <w:pPr>
        <w:shd w:val="clear" w:color="auto" w:fill="BFBFBF" w:themeFill="background1" w:themeFillShade="BF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4D1F16">
        <w:rPr>
          <w:rFonts w:ascii="Menlo" w:hAnsi="Menlo" w:cs="Menlo"/>
          <w:color w:val="7F7F7F" w:themeColor="text1" w:themeTint="80"/>
          <w:sz w:val="24"/>
          <w:szCs w:val="24"/>
        </w:rPr>
        <w:t>customerEmail: String?</w:t>
      </w:r>
    </w:p>
    <w:p w14:paraId="4F8446F4" w14:textId="219F2410" w:rsidR="000B1BC4" w:rsidRPr="004D1F16" w:rsidRDefault="000B1BC4" w:rsidP="00D7675B">
      <w:pPr>
        <w:shd w:val="clear" w:color="auto" w:fill="BFBFBF" w:themeFill="background1" w:themeFillShade="BF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4D1F16">
        <w:rPr>
          <w:rFonts w:ascii="Menlo" w:hAnsi="Menlo" w:cs="Menlo"/>
          <w:color w:val="7F7F7F" w:themeColor="text1" w:themeTint="80"/>
          <w:sz w:val="24"/>
          <w:szCs w:val="24"/>
        </w:rPr>
        <w:t>returnUrl: String?</w:t>
      </w:r>
    </w:p>
    <w:p w14:paraId="20A2D3B0" w14:textId="6E464CE4" w:rsidR="000B1BC4" w:rsidRPr="004D1F16" w:rsidRDefault="000B1BC4" w:rsidP="00D7675B">
      <w:pPr>
        <w:shd w:val="clear" w:color="auto" w:fill="BFBFBF" w:themeFill="background1" w:themeFillShade="BF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4D1F16">
        <w:rPr>
          <w:rFonts w:ascii="Menlo" w:hAnsi="Menlo" w:cs="Menlo"/>
          <w:color w:val="7F7F7F" w:themeColor="text1" w:themeTint="80"/>
          <w:sz w:val="24"/>
          <w:szCs w:val="24"/>
        </w:rPr>
        <w:t>restrictPaymentMethods: Bool</w:t>
      </w:r>
    </w:p>
    <w:p w14:paraId="08ADDB73" w14:textId="1A00B6D9" w:rsidR="000B1BC4" w:rsidRPr="004D1F16" w:rsidRDefault="000B1BC4" w:rsidP="00D7675B">
      <w:pPr>
        <w:shd w:val="clear" w:color="auto" w:fill="BFBFBF" w:themeFill="background1" w:themeFillShade="BF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4D1F16">
        <w:rPr>
          <w:rFonts w:ascii="Menlo" w:hAnsi="Menlo" w:cs="Menlo"/>
          <w:color w:val="7F7F7F" w:themeColor="text1" w:themeTint="80"/>
          <w:sz w:val="24"/>
          <w:szCs w:val="24"/>
        </w:rPr>
        <w:t>paymentMethods: [String]?</w:t>
      </w:r>
    </w:p>
    <w:p w14:paraId="10C88107" w14:textId="42095ADC" w:rsidR="000B1BC4" w:rsidRPr="004D1F16" w:rsidRDefault="000B1BC4" w:rsidP="00D7675B">
      <w:pPr>
        <w:shd w:val="clear" w:color="auto" w:fill="BFBFBF" w:themeFill="background1" w:themeFillShade="BF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4D1F16">
        <w:rPr>
          <w:rFonts w:ascii="Menlo" w:hAnsi="Menlo" w:cs="Menlo"/>
          <w:color w:val="7F7F7F" w:themeColor="text1" w:themeTint="80"/>
          <w:sz w:val="24"/>
          <w:szCs w:val="24"/>
        </w:rPr>
        <w:t>items: [GDBNPLItem]?</w:t>
      </w:r>
    </w:p>
    <w:p w14:paraId="770AB07F" w14:textId="14CC4BF2" w:rsidR="000B1BC4" w:rsidRPr="004D1F16" w:rsidRDefault="000B1BC4" w:rsidP="00D7675B">
      <w:pPr>
        <w:shd w:val="clear" w:color="auto" w:fill="BFBFBF" w:themeFill="background1" w:themeFillShade="BF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4D1F16">
        <w:rPr>
          <w:rFonts w:ascii="Menlo" w:hAnsi="Menlo" w:cs="Menlo"/>
          <w:color w:val="7F7F7F" w:themeColor="text1" w:themeTint="80"/>
          <w:sz w:val="24"/>
          <w:szCs w:val="24"/>
        </w:rPr>
        <w:t>bnplDetails: GDSouhoolaBNPLDetails?</w:t>
      </w:r>
    </w:p>
    <w:p w14:paraId="360D8BFF" w14:textId="048DB1EB" w:rsidR="004D59E9" w:rsidRPr="004D1F16" w:rsidRDefault="000B1BC4" w:rsidP="00D7675B">
      <w:pPr>
        <w:shd w:val="clear" w:color="auto" w:fill="BFBFBF" w:themeFill="background1" w:themeFillShade="BF"/>
        <w:rPr>
          <w:color w:val="7F7F7F" w:themeColor="text1" w:themeTint="80"/>
          <w:lang w:val="en-US"/>
        </w:rPr>
      </w:pPr>
      <w:r w:rsidRPr="004D1F16">
        <w:rPr>
          <w:rFonts w:ascii="Menlo" w:hAnsi="Menlo" w:cs="Menlo"/>
          <w:color w:val="7F7F7F" w:themeColor="text1" w:themeTint="80"/>
          <w:sz w:val="24"/>
          <w:szCs w:val="24"/>
        </w:rPr>
        <w:t xml:space="preserve">cashOnDelivery: Bool = </w:t>
      </w:r>
      <w:r w:rsidR="00D7675B">
        <w:rPr>
          <w:rFonts w:ascii="Menlo" w:hAnsi="Menlo" w:cs="Menlo"/>
          <w:b/>
          <w:bCs/>
          <w:color w:val="7F7F7F" w:themeColor="text1" w:themeTint="80"/>
          <w:sz w:val="24"/>
          <w:szCs w:val="24"/>
        </w:rPr>
        <w:t>(true if user selects cash on delivery)</w:t>
      </w:r>
    </w:p>
    <w:p w14:paraId="1B143463" w14:textId="77777777" w:rsidR="00EE58B7" w:rsidRDefault="00EE58B7" w:rsidP="00A95DF9">
      <w:pPr>
        <w:rPr>
          <w:color w:val="7F7F7F" w:themeColor="text1" w:themeTint="80"/>
          <w:lang w:val="en-US"/>
        </w:rPr>
      </w:pPr>
    </w:p>
    <w:p w14:paraId="73296C25" w14:textId="388B27CE" w:rsidR="00EE58B7" w:rsidRDefault="004D1F16" w:rsidP="00A95DF9">
      <w:pPr>
        <w:rPr>
          <w:rFonts w:ascii="Menlo" w:hAnsi="Menlo" w:cs="Menlo"/>
          <w:color w:val="7F7F7F" w:themeColor="text1" w:themeTint="80"/>
          <w:sz w:val="24"/>
          <w:szCs w:val="24"/>
        </w:rPr>
      </w:pPr>
      <w:r>
        <w:rPr>
          <w:color w:val="7F7F7F" w:themeColor="text1" w:themeTint="80"/>
          <w:lang w:val="en-US"/>
        </w:rPr>
        <w:tab/>
      </w:r>
      <w:r w:rsidRPr="004D1F16">
        <w:rPr>
          <w:rFonts w:ascii="Menlo" w:hAnsi="Menlo" w:cs="Menlo"/>
          <w:color w:val="7F7F7F" w:themeColor="text1" w:themeTint="80"/>
          <w:sz w:val="24"/>
          <w:szCs w:val="24"/>
        </w:rPr>
        <w:t>GDSouhoolaBNPLDetails</w:t>
      </w:r>
      <w:r>
        <w:rPr>
          <w:rFonts w:ascii="Menlo" w:hAnsi="Menlo" w:cs="Menlo"/>
          <w:color w:val="7F7F7F" w:themeColor="text1" w:themeTint="80"/>
          <w:sz w:val="24"/>
          <w:szCs w:val="24"/>
        </w:rPr>
        <w:t xml:space="preserve"> params:</w:t>
      </w:r>
    </w:p>
    <w:p w14:paraId="4D82EA91" w14:textId="5BA81BA6" w:rsidR="004D1F16" w:rsidRDefault="004D1F16" w:rsidP="00A95DF9">
      <w:pPr>
        <w:rPr>
          <w:rFonts w:ascii="Menlo" w:hAnsi="Menlo" w:cs="Menlo"/>
          <w:color w:val="7F7F7F" w:themeColor="text1" w:themeTint="80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2212"/>
        <w:gridCol w:w="1933"/>
      </w:tblGrid>
      <w:tr w:rsidR="00353B55" w14:paraId="799E6677" w14:textId="77777777" w:rsidTr="00B51C73">
        <w:tc>
          <w:tcPr>
            <w:tcW w:w="3170" w:type="dxa"/>
          </w:tcPr>
          <w:p w14:paraId="4B0F8DF0" w14:textId="4BB3E701" w:rsidR="00353B55" w:rsidRDefault="00353B55" w:rsidP="00353B55">
            <w:r>
              <w:rPr>
                <w:color w:val="auto"/>
              </w:rPr>
              <w:t>souhoolaTransactionID</w:t>
            </w:r>
          </w:p>
        </w:tc>
        <w:tc>
          <w:tcPr>
            <w:tcW w:w="2212" w:type="dxa"/>
          </w:tcPr>
          <w:p w14:paraId="2EC512DF" w14:textId="4F7C8217" w:rsidR="00353B55" w:rsidRDefault="00C15CC0" w:rsidP="00353B55">
            <w:r>
              <w:t>String</w:t>
            </w:r>
          </w:p>
        </w:tc>
        <w:tc>
          <w:tcPr>
            <w:tcW w:w="1933" w:type="dxa"/>
          </w:tcPr>
          <w:p w14:paraId="5971B0F4" w14:textId="2D225C3A" w:rsidR="00353B55" w:rsidRDefault="00353B55" w:rsidP="00353B55">
            <w:r>
              <w:rPr>
                <w:color w:val="auto"/>
              </w:rPr>
              <w:t>Important for the next steps</w:t>
            </w:r>
          </w:p>
        </w:tc>
      </w:tr>
      <w:tr w:rsidR="00353B55" w:rsidRPr="0000104D" w14:paraId="10F593BF" w14:textId="77777777" w:rsidTr="00A602CD">
        <w:tc>
          <w:tcPr>
            <w:tcW w:w="3170" w:type="dxa"/>
          </w:tcPr>
          <w:p w14:paraId="40847E50" w14:textId="535BD8DF" w:rsidR="00353B55" w:rsidRDefault="00353B55" w:rsidP="00353B55">
            <w:pPr>
              <w:rPr>
                <w:color w:val="auto"/>
              </w:rPr>
            </w:pPr>
            <w:r>
              <w:rPr>
                <w:color w:val="auto"/>
              </w:rPr>
              <w:t>totalInvoicePrice</w:t>
            </w:r>
          </w:p>
        </w:tc>
        <w:tc>
          <w:tcPr>
            <w:tcW w:w="2212" w:type="dxa"/>
          </w:tcPr>
          <w:p w14:paraId="35EE95B6" w14:textId="4477940C" w:rsidR="00353B55" w:rsidRDefault="00353B55" w:rsidP="00353B55">
            <w:r>
              <w:t>Double</w:t>
            </w:r>
          </w:p>
        </w:tc>
        <w:tc>
          <w:tcPr>
            <w:tcW w:w="1933" w:type="dxa"/>
          </w:tcPr>
          <w:p w14:paraId="1CF22802" w14:textId="106EAC82" w:rsidR="00353B55" w:rsidRPr="0000104D" w:rsidRDefault="00353B55" w:rsidP="00353B55">
            <w:pPr>
              <w:rPr>
                <w:color w:val="auto"/>
              </w:rPr>
            </w:pPr>
            <w:r>
              <w:rPr>
                <w:color w:val="auto"/>
              </w:rPr>
              <w:t>TotalInvoicePrice</w:t>
            </w:r>
          </w:p>
        </w:tc>
      </w:tr>
      <w:tr w:rsidR="00353B55" w:rsidRPr="0000104D" w14:paraId="3FD6FBFA" w14:textId="77777777" w:rsidTr="00A602CD">
        <w:tc>
          <w:tcPr>
            <w:tcW w:w="3170" w:type="dxa"/>
          </w:tcPr>
          <w:p w14:paraId="3831B0A6" w14:textId="2BB5F6C3" w:rsidR="00353B55" w:rsidRDefault="00353B55" w:rsidP="00353B55">
            <w:pPr>
              <w:rPr>
                <w:color w:val="auto"/>
              </w:rPr>
            </w:pPr>
            <w:r>
              <w:rPr>
                <w:color w:val="auto"/>
              </w:rPr>
              <w:t>loanAmount</w:t>
            </w:r>
          </w:p>
        </w:tc>
        <w:tc>
          <w:tcPr>
            <w:tcW w:w="2212" w:type="dxa"/>
          </w:tcPr>
          <w:p w14:paraId="655294DD" w14:textId="6AD9BD68" w:rsidR="00353B55" w:rsidRDefault="00353B55" w:rsidP="00353B55">
            <w:r>
              <w:t>String</w:t>
            </w:r>
          </w:p>
        </w:tc>
        <w:tc>
          <w:tcPr>
            <w:tcW w:w="1933" w:type="dxa"/>
          </w:tcPr>
          <w:p w14:paraId="2C25C3D8" w14:textId="5AA161C2" w:rsidR="00353B55" w:rsidRPr="0000104D" w:rsidRDefault="00353B55" w:rsidP="00353B55">
            <w:pPr>
              <w:rPr>
                <w:color w:val="auto"/>
              </w:rPr>
            </w:pPr>
            <w:r>
              <w:rPr>
                <w:color w:val="auto"/>
              </w:rPr>
              <w:t xml:space="preserve">Financed Amount </w:t>
            </w:r>
          </w:p>
        </w:tc>
      </w:tr>
      <w:tr w:rsidR="00353B55" w:rsidRPr="0000104D" w14:paraId="115789FF" w14:textId="77777777" w:rsidTr="00A602CD">
        <w:tc>
          <w:tcPr>
            <w:tcW w:w="3170" w:type="dxa"/>
          </w:tcPr>
          <w:p w14:paraId="358D7CBD" w14:textId="61CA1646" w:rsidR="00353B55" w:rsidRDefault="00353B55" w:rsidP="00353B55">
            <w:pPr>
              <w:rPr>
                <w:color w:val="auto"/>
              </w:rPr>
            </w:pPr>
            <w:r>
              <w:rPr>
                <w:color w:val="auto"/>
              </w:rPr>
              <w:t>downPayment</w:t>
            </w:r>
          </w:p>
        </w:tc>
        <w:tc>
          <w:tcPr>
            <w:tcW w:w="2212" w:type="dxa"/>
          </w:tcPr>
          <w:p w14:paraId="0FF72D1D" w14:textId="4EBDFA38" w:rsidR="00353B55" w:rsidRDefault="00353B55" w:rsidP="00353B55">
            <w:r>
              <w:t>Double</w:t>
            </w:r>
          </w:p>
        </w:tc>
        <w:tc>
          <w:tcPr>
            <w:tcW w:w="1933" w:type="dxa"/>
          </w:tcPr>
          <w:p w14:paraId="188A6BD5" w14:textId="693513ED" w:rsidR="00353B55" w:rsidRPr="0000104D" w:rsidRDefault="00353B55" w:rsidP="00353B55">
            <w:pPr>
              <w:rPr>
                <w:color w:val="auto"/>
              </w:rPr>
            </w:pPr>
          </w:p>
        </w:tc>
      </w:tr>
      <w:tr w:rsidR="00353B55" w:rsidRPr="0000104D" w14:paraId="5F0D7545" w14:textId="77777777" w:rsidTr="00A602CD">
        <w:tc>
          <w:tcPr>
            <w:tcW w:w="3170" w:type="dxa"/>
          </w:tcPr>
          <w:p w14:paraId="6655B747" w14:textId="6EBBBF9A" w:rsidR="00353B55" w:rsidRDefault="00857112" w:rsidP="00353B55">
            <w:pPr>
              <w:rPr>
                <w:color w:val="auto"/>
              </w:rPr>
            </w:pPr>
            <w:r>
              <w:rPr>
                <w:color w:val="auto"/>
              </w:rPr>
              <w:t>netA</w:t>
            </w:r>
            <w:r w:rsidR="00353B55">
              <w:rPr>
                <w:color w:val="auto"/>
              </w:rPr>
              <w:t>mini</w:t>
            </w:r>
            <w:r>
              <w:rPr>
                <w:color w:val="auto"/>
              </w:rPr>
              <w:t>n</w:t>
            </w:r>
            <w:r w:rsidR="00353B55">
              <w:rPr>
                <w:color w:val="auto"/>
              </w:rPr>
              <w:t>Fees</w:t>
            </w:r>
          </w:p>
        </w:tc>
        <w:tc>
          <w:tcPr>
            <w:tcW w:w="2212" w:type="dxa"/>
          </w:tcPr>
          <w:p w14:paraId="01650F1D" w14:textId="2EF37E85" w:rsidR="00353B55" w:rsidRDefault="00353B55" w:rsidP="00353B55">
            <w:r>
              <w:t>Double</w:t>
            </w:r>
          </w:p>
        </w:tc>
        <w:tc>
          <w:tcPr>
            <w:tcW w:w="1933" w:type="dxa"/>
          </w:tcPr>
          <w:p w14:paraId="1D0189BA" w14:textId="4E4985D6" w:rsidR="00353B55" w:rsidRPr="0000104D" w:rsidRDefault="00353B55" w:rsidP="00353B55">
            <w:pPr>
              <w:rPr>
                <w:color w:val="auto"/>
              </w:rPr>
            </w:pPr>
          </w:p>
        </w:tc>
      </w:tr>
      <w:tr w:rsidR="00353B55" w14:paraId="025A790F" w14:textId="77777777" w:rsidTr="00A602CD">
        <w:tc>
          <w:tcPr>
            <w:tcW w:w="3170" w:type="dxa"/>
          </w:tcPr>
          <w:p w14:paraId="5DF5F5A5" w14:textId="31DE702C" w:rsidR="00353B55" w:rsidRDefault="00726E7B" w:rsidP="00353B55">
            <w:pPr>
              <w:rPr>
                <w:color w:val="auto"/>
              </w:rPr>
            </w:pPr>
            <w:r>
              <w:rPr>
                <w:color w:val="auto"/>
              </w:rPr>
              <w:t>tenure</w:t>
            </w:r>
          </w:p>
        </w:tc>
        <w:tc>
          <w:tcPr>
            <w:tcW w:w="2212" w:type="dxa"/>
          </w:tcPr>
          <w:p w14:paraId="3FDDA471" w14:textId="550DBA29" w:rsidR="00353B55" w:rsidRDefault="00726E7B" w:rsidP="00353B55">
            <w:r>
              <w:t>Int</w:t>
            </w:r>
          </w:p>
        </w:tc>
        <w:tc>
          <w:tcPr>
            <w:tcW w:w="1933" w:type="dxa"/>
          </w:tcPr>
          <w:p w14:paraId="34FA534D" w14:textId="72EBD20A" w:rsidR="00353B55" w:rsidRDefault="00353B55" w:rsidP="00353B55">
            <w:pPr>
              <w:rPr>
                <w:color w:val="auto"/>
              </w:rPr>
            </w:pPr>
          </w:p>
        </w:tc>
      </w:tr>
      <w:tr w:rsidR="00353B55" w14:paraId="1CA4685C" w14:textId="77777777" w:rsidTr="00A602CD">
        <w:tc>
          <w:tcPr>
            <w:tcW w:w="3170" w:type="dxa"/>
          </w:tcPr>
          <w:p w14:paraId="63E2DDE2" w14:textId="0AABA1C9" w:rsidR="00353B55" w:rsidRDefault="00353B55" w:rsidP="00353B55">
            <w:pPr>
              <w:rPr>
                <w:color w:val="auto"/>
              </w:rPr>
            </w:pPr>
            <w:r w:rsidRPr="00726E7B">
              <w:rPr>
                <w:b/>
                <w:bCs/>
                <w:color w:val="auto"/>
              </w:rPr>
              <w:t>mainAdminFees</w:t>
            </w:r>
          </w:p>
        </w:tc>
        <w:tc>
          <w:tcPr>
            <w:tcW w:w="2212" w:type="dxa"/>
          </w:tcPr>
          <w:p w14:paraId="1167121B" w14:textId="135FDD93" w:rsidR="00353B55" w:rsidRDefault="00353B55" w:rsidP="00353B55">
            <w:r>
              <w:t>Double</w:t>
            </w:r>
          </w:p>
        </w:tc>
        <w:tc>
          <w:tcPr>
            <w:tcW w:w="1933" w:type="dxa"/>
          </w:tcPr>
          <w:p w14:paraId="3A2E489C" w14:textId="5FC417BC" w:rsidR="00353B55" w:rsidRDefault="00353B55" w:rsidP="00353B55">
            <w:pPr>
              <w:rPr>
                <w:color w:val="auto"/>
              </w:rPr>
            </w:pPr>
          </w:p>
        </w:tc>
      </w:tr>
      <w:tr w:rsidR="00353B55" w14:paraId="050D0F6F" w14:textId="77777777" w:rsidTr="00A602CD">
        <w:tc>
          <w:tcPr>
            <w:tcW w:w="3170" w:type="dxa"/>
          </w:tcPr>
          <w:p w14:paraId="6A44432C" w14:textId="2E5B5290" w:rsidR="00353B55" w:rsidRDefault="00353B55" w:rsidP="00353B55">
            <w:pPr>
              <w:rPr>
                <w:color w:val="auto"/>
              </w:rPr>
            </w:pPr>
            <w:r>
              <w:rPr>
                <w:color w:val="auto"/>
              </w:rPr>
              <w:t>annualRate</w:t>
            </w:r>
          </w:p>
        </w:tc>
        <w:tc>
          <w:tcPr>
            <w:tcW w:w="2212" w:type="dxa"/>
          </w:tcPr>
          <w:p w14:paraId="57D1E033" w14:textId="0E09FCAE" w:rsidR="00353B55" w:rsidRDefault="00353B55" w:rsidP="00353B55">
            <w:r>
              <w:t>Double</w:t>
            </w:r>
          </w:p>
        </w:tc>
        <w:tc>
          <w:tcPr>
            <w:tcW w:w="1933" w:type="dxa"/>
          </w:tcPr>
          <w:p w14:paraId="2992EFFA" w14:textId="302F46AA" w:rsidR="00353B55" w:rsidRDefault="00353B55" w:rsidP="00353B55">
            <w:pPr>
              <w:rPr>
                <w:color w:val="auto"/>
              </w:rPr>
            </w:pPr>
          </w:p>
        </w:tc>
      </w:tr>
    </w:tbl>
    <w:p w14:paraId="5B3994D5" w14:textId="77777777" w:rsidR="00D85C40" w:rsidRDefault="00D85C40" w:rsidP="00A95DF9">
      <w:pPr>
        <w:rPr>
          <w:rFonts w:ascii="Menlo" w:hAnsi="Menlo" w:cs="Menlo"/>
          <w:color w:val="7F7F7F" w:themeColor="text1" w:themeTint="80"/>
          <w:sz w:val="24"/>
          <w:szCs w:val="24"/>
        </w:rPr>
      </w:pPr>
    </w:p>
    <w:p w14:paraId="341116A6" w14:textId="063EABB3" w:rsidR="004D1F16" w:rsidRDefault="004D1F16" w:rsidP="00A95DF9">
      <w:pPr>
        <w:rPr>
          <w:rFonts w:ascii="Menlo" w:hAnsi="Menlo" w:cs="Menlo"/>
          <w:color w:val="7F7F7F" w:themeColor="text1" w:themeTint="80"/>
          <w:sz w:val="24"/>
          <w:szCs w:val="24"/>
        </w:rPr>
      </w:pPr>
      <w:r>
        <w:rPr>
          <w:rFonts w:ascii="Menlo" w:hAnsi="Menlo" w:cs="Menlo"/>
          <w:color w:val="7F7F7F" w:themeColor="text1" w:themeTint="80"/>
          <w:sz w:val="24"/>
          <w:szCs w:val="24"/>
        </w:rPr>
        <w:tab/>
      </w:r>
      <w:r w:rsidR="005227E2">
        <w:rPr>
          <w:rFonts w:ascii="Menlo" w:hAnsi="Menlo" w:cs="Menlo"/>
          <w:color w:val="7F7F7F" w:themeColor="text1" w:themeTint="80"/>
          <w:sz w:val="24"/>
          <w:szCs w:val="24"/>
        </w:rPr>
        <w:t>Re</w:t>
      </w:r>
      <w:r w:rsidR="0054273A">
        <w:rPr>
          <w:rFonts w:ascii="Menlo" w:hAnsi="Menlo" w:cs="Menlo"/>
          <w:color w:val="7F7F7F" w:themeColor="text1" w:themeTint="80"/>
          <w:sz w:val="24"/>
          <w:szCs w:val="24"/>
        </w:rPr>
        <w:t>sp</w:t>
      </w:r>
      <w:r w:rsidR="005227E2">
        <w:rPr>
          <w:rFonts w:ascii="Menlo" w:hAnsi="Menlo" w:cs="Menlo"/>
          <w:color w:val="7F7F7F" w:themeColor="text1" w:themeTint="80"/>
          <w:sz w:val="24"/>
          <w:szCs w:val="24"/>
        </w:rPr>
        <w:t xml:space="preserve">onse </w:t>
      </w:r>
      <w:r w:rsidR="0054273A">
        <w:rPr>
          <w:rFonts w:ascii="Menlo" w:hAnsi="Menlo" w:cs="Menlo"/>
          <w:color w:val="7F7F7F" w:themeColor="text1" w:themeTint="80"/>
          <w:sz w:val="24"/>
          <w:szCs w:val="24"/>
        </w:rPr>
        <w:t>GDSouhoolaInstallmentPlanSelectedResponse params:</w:t>
      </w:r>
    </w:p>
    <w:p w14:paraId="276E77F6" w14:textId="53FCD4D5" w:rsidR="0054273A" w:rsidRDefault="0054273A" w:rsidP="00A95DF9">
      <w:pPr>
        <w:rPr>
          <w:rFonts w:ascii="Menlo" w:hAnsi="Menlo" w:cs="Menlo"/>
          <w:color w:val="7F7F7F" w:themeColor="text1" w:themeTint="80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936"/>
        <w:gridCol w:w="3209"/>
      </w:tblGrid>
      <w:tr w:rsidR="0054273A" w14:paraId="7F853975" w14:textId="77777777" w:rsidTr="00A602CD">
        <w:tc>
          <w:tcPr>
            <w:tcW w:w="3170" w:type="dxa"/>
            <w:vAlign w:val="center"/>
          </w:tcPr>
          <w:p w14:paraId="2D4DA953" w14:textId="77777777" w:rsidR="0054273A" w:rsidRDefault="0054273A" w:rsidP="00A602CD">
            <w:r>
              <w:rPr>
                <w:color w:val="auto"/>
              </w:rPr>
              <w:t>detailedResponseMessage</w:t>
            </w:r>
          </w:p>
        </w:tc>
        <w:tc>
          <w:tcPr>
            <w:tcW w:w="936" w:type="dxa"/>
            <w:vAlign w:val="center"/>
          </w:tcPr>
          <w:p w14:paraId="1765B0F1" w14:textId="77777777" w:rsidR="0054273A" w:rsidRDefault="0054273A" w:rsidP="00A602CD">
            <w:r>
              <w:t>String</w:t>
            </w:r>
          </w:p>
        </w:tc>
        <w:tc>
          <w:tcPr>
            <w:tcW w:w="3209" w:type="dxa"/>
            <w:vAlign w:val="center"/>
          </w:tcPr>
          <w:p w14:paraId="3341D495" w14:textId="77777777" w:rsidR="0054273A" w:rsidRDefault="0054273A" w:rsidP="00A602CD"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54273A" w14:paraId="418DD6FF" w14:textId="77777777" w:rsidTr="00A602CD">
        <w:tc>
          <w:tcPr>
            <w:tcW w:w="3170" w:type="dxa"/>
          </w:tcPr>
          <w:p w14:paraId="34FA3BD6" w14:textId="77777777" w:rsidR="0054273A" w:rsidRDefault="0054273A" w:rsidP="00A602CD">
            <w:r>
              <w:rPr>
                <w:color w:val="auto"/>
              </w:rPr>
              <w:t>detailedResponseCode</w:t>
            </w:r>
          </w:p>
        </w:tc>
        <w:tc>
          <w:tcPr>
            <w:tcW w:w="936" w:type="dxa"/>
          </w:tcPr>
          <w:p w14:paraId="7ED63DCE" w14:textId="77777777" w:rsidR="0054273A" w:rsidRDefault="0054273A" w:rsidP="00A602CD">
            <w:r>
              <w:t>String</w:t>
            </w:r>
          </w:p>
        </w:tc>
        <w:tc>
          <w:tcPr>
            <w:tcW w:w="3209" w:type="dxa"/>
          </w:tcPr>
          <w:p w14:paraId="7C0E0975" w14:textId="77777777" w:rsidR="0054273A" w:rsidRDefault="0054273A" w:rsidP="00A602CD"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54273A" w:rsidRPr="0000104D" w14:paraId="7537743D" w14:textId="77777777" w:rsidTr="00A602CD">
        <w:tc>
          <w:tcPr>
            <w:tcW w:w="3170" w:type="dxa"/>
          </w:tcPr>
          <w:p w14:paraId="797DDA76" w14:textId="77777777" w:rsidR="0054273A" w:rsidRDefault="0054273A" w:rsidP="00A602CD">
            <w:pPr>
              <w:rPr>
                <w:color w:val="auto"/>
              </w:rPr>
            </w:pPr>
            <w:r>
              <w:rPr>
                <w:color w:val="auto"/>
              </w:rPr>
              <w:t>responseCode</w:t>
            </w:r>
          </w:p>
        </w:tc>
        <w:tc>
          <w:tcPr>
            <w:tcW w:w="936" w:type="dxa"/>
          </w:tcPr>
          <w:p w14:paraId="6C32DB4C" w14:textId="77777777" w:rsidR="0054273A" w:rsidRDefault="0054273A" w:rsidP="00A602CD">
            <w:r>
              <w:t>String</w:t>
            </w:r>
          </w:p>
        </w:tc>
        <w:tc>
          <w:tcPr>
            <w:tcW w:w="3209" w:type="dxa"/>
          </w:tcPr>
          <w:p w14:paraId="7613EB51" w14:textId="77777777" w:rsidR="0054273A" w:rsidRPr="0000104D" w:rsidRDefault="0054273A" w:rsidP="00A602CD">
            <w:pPr>
              <w:rPr>
                <w:color w:val="auto"/>
              </w:rPr>
            </w:pPr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54273A" w:rsidRPr="0000104D" w14:paraId="5DC8CE41" w14:textId="77777777" w:rsidTr="00A602CD">
        <w:tc>
          <w:tcPr>
            <w:tcW w:w="3170" w:type="dxa"/>
          </w:tcPr>
          <w:p w14:paraId="6B734510" w14:textId="77777777" w:rsidR="0054273A" w:rsidRDefault="0054273A" w:rsidP="00A602CD">
            <w:pPr>
              <w:rPr>
                <w:color w:val="auto"/>
              </w:rPr>
            </w:pPr>
            <w:r>
              <w:rPr>
                <w:color w:val="auto"/>
              </w:rPr>
              <w:t>responseMessage</w:t>
            </w:r>
          </w:p>
        </w:tc>
        <w:tc>
          <w:tcPr>
            <w:tcW w:w="936" w:type="dxa"/>
          </w:tcPr>
          <w:p w14:paraId="402D6F39" w14:textId="77777777" w:rsidR="0054273A" w:rsidRDefault="0054273A" w:rsidP="00A602CD">
            <w:r>
              <w:t>String</w:t>
            </w:r>
          </w:p>
        </w:tc>
        <w:tc>
          <w:tcPr>
            <w:tcW w:w="3209" w:type="dxa"/>
          </w:tcPr>
          <w:p w14:paraId="2A10B3A7" w14:textId="77777777" w:rsidR="0054273A" w:rsidRPr="0000104D" w:rsidRDefault="0054273A" w:rsidP="00A602CD">
            <w:pPr>
              <w:rPr>
                <w:color w:val="auto"/>
              </w:rPr>
            </w:pPr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54273A" w:rsidRPr="0000104D" w14:paraId="2E031A7B" w14:textId="77777777" w:rsidTr="00A602CD">
        <w:tc>
          <w:tcPr>
            <w:tcW w:w="3170" w:type="dxa"/>
          </w:tcPr>
          <w:p w14:paraId="7B9D837A" w14:textId="77777777" w:rsidR="0054273A" w:rsidRDefault="0054273A" w:rsidP="00A602CD">
            <w:pPr>
              <w:rPr>
                <w:color w:val="auto"/>
              </w:rPr>
            </w:pPr>
            <w:r>
              <w:rPr>
                <w:color w:val="auto"/>
              </w:rPr>
              <w:t>language</w:t>
            </w:r>
          </w:p>
        </w:tc>
        <w:tc>
          <w:tcPr>
            <w:tcW w:w="936" w:type="dxa"/>
          </w:tcPr>
          <w:p w14:paraId="64C9E6CA" w14:textId="77777777" w:rsidR="0054273A" w:rsidRDefault="0054273A" w:rsidP="00A602CD">
            <w:r>
              <w:t>String</w:t>
            </w:r>
          </w:p>
        </w:tc>
        <w:tc>
          <w:tcPr>
            <w:tcW w:w="3209" w:type="dxa"/>
          </w:tcPr>
          <w:p w14:paraId="30A7BCCF" w14:textId="77777777" w:rsidR="0054273A" w:rsidRPr="0000104D" w:rsidRDefault="0054273A" w:rsidP="00A602CD">
            <w:pPr>
              <w:rPr>
                <w:color w:val="auto"/>
              </w:rPr>
            </w:pPr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54273A" w:rsidRPr="0000104D" w14:paraId="14A18B51" w14:textId="77777777" w:rsidTr="00A602CD">
        <w:tc>
          <w:tcPr>
            <w:tcW w:w="3170" w:type="dxa"/>
          </w:tcPr>
          <w:p w14:paraId="481BACE3" w14:textId="77777777" w:rsidR="0054273A" w:rsidRDefault="0054273A" w:rsidP="00A602CD">
            <w:pPr>
              <w:rPr>
                <w:color w:val="auto"/>
              </w:rPr>
            </w:pPr>
            <w:r>
              <w:rPr>
                <w:color w:val="auto"/>
              </w:rPr>
              <w:t>souhoolaTransactionID</w:t>
            </w:r>
          </w:p>
        </w:tc>
        <w:tc>
          <w:tcPr>
            <w:tcW w:w="936" w:type="dxa"/>
          </w:tcPr>
          <w:p w14:paraId="68C44FE3" w14:textId="77777777" w:rsidR="0054273A" w:rsidRDefault="0054273A" w:rsidP="00A602CD">
            <w:r>
              <w:t>String</w:t>
            </w:r>
          </w:p>
        </w:tc>
        <w:tc>
          <w:tcPr>
            <w:tcW w:w="3209" w:type="dxa"/>
          </w:tcPr>
          <w:p w14:paraId="4E39A5FC" w14:textId="77777777" w:rsidR="0054273A" w:rsidRPr="0000104D" w:rsidRDefault="0054273A" w:rsidP="00A602CD">
            <w:pPr>
              <w:rPr>
                <w:color w:val="auto"/>
              </w:rPr>
            </w:pPr>
            <w:r>
              <w:rPr>
                <w:color w:val="auto"/>
              </w:rPr>
              <w:t>Important for the next steps</w:t>
            </w:r>
          </w:p>
        </w:tc>
      </w:tr>
      <w:tr w:rsidR="0054273A" w:rsidRPr="0000104D" w14:paraId="2EA0E465" w14:textId="77777777" w:rsidTr="00A602CD">
        <w:tc>
          <w:tcPr>
            <w:tcW w:w="3170" w:type="dxa"/>
          </w:tcPr>
          <w:p w14:paraId="146A62F1" w14:textId="40605B84" w:rsidR="0054273A" w:rsidRDefault="005C3244" w:rsidP="00A602CD">
            <w:pPr>
              <w:rPr>
                <w:color w:val="auto"/>
              </w:rPr>
            </w:pPr>
            <w:r>
              <w:rPr>
                <w:color w:val="auto"/>
              </w:rPr>
              <w:t>nextStep</w:t>
            </w:r>
          </w:p>
        </w:tc>
        <w:tc>
          <w:tcPr>
            <w:tcW w:w="936" w:type="dxa"/>
          </w:tcPr>
          <w:p w14:paraId="50627A16" w14:textId="551C032C" w:rsidR="0054273A" w:rsidRDefault="005C3244" w:rsidP="00A602CD">
            <w:r>
              <w:t>String</w:t>
            </w:r>
          </w:p>
        </w:tc>
        <w:tc>
          <w:tcPr>
            <w:tcW w:w="3209" w:type="dxa"/>
          </w:tcPr>
          <w:p w14:paraId="5E521FD2" w14:textId="77777777" w:rsidR="0054273A" w:rsidRDefault="005C3244" w:rsidP="00A602CD">
            <w:pPr>
              <w:rPr>
                <w:color w:val="auto"/>
              </w:rPr>
            </w:pPr>
            <w:r>
              <w:rPr>
                <w:color w:val="auto"/>
              </w:rPr>
              <w:t xml:space="preserve">Values: </w:t>
            </w:r>
          </w:p>
          <w:p w14:paraId="10032883" w14:textId="44852726" w:rsidR="002912C7" w:rsidRDefault="002912C7" w:rsidP="00A602CD">
            <w:pPr>
              <w:rPr>
                <w:color w:val="auto"/>
              </w:rPr>
            </w:pPr>
            <w:r>
              <w:rPr>
                <w:color w:val="auto"/>
              </w:rPr>
              <w:t>1.  proceedWithDownPayment: next screen should be the payment screen</w:t>
            </w:r>
          </w:p>
          <w:p w14:paraId="6CF28338" w14:textId="356D0074" w:rsidR="002912C7" w:rsidRPr="0000104D" w:rsidRDefault="002912C7" w:rsidP="00A602CD">
            <w:pPr>
              <w:rPr>
                <w:color w:val="auto"/>
              </w:rPr>
            </w:pPr>
            <w:r>
              <w:rPr>
                <w:color w:val="auto"/>
              </w:rPr>
              <w:t xml:space="preserve">2. proceedWithBNPL: next screen should be the OTP screen step 5. This is the return value if the user doesn’t need to pay </w:t>
            </w:r>
            <w:r w:rsidR="005502D6">
              <w:rPr>
                <w:color w:val="auto"/>
              </w:rPr>
              <w:t>anything,</w:t>
            </w:r>
            <w:r>
              <w:rPr>
                <w:color w:val="auto"/>
              </w:rPr>
              <w:t xml:space="preserve"> or the user selects cashOnDelivery</w:t>
            </w:r>
          </w:p>
        </w:tc>
      </w:tr>
      <w:tr w:rsidR="0054273A" w:rsidRPr="0000104D" w14:paraId="54F16B1F" w14:textId="77777777" w:rsidTr="00A602CD">
        <w:tc>
          <w:tcPr>
            <w:tcW w:w="3170" w:type="dxa"/>
          </w:tcPr>
          <w:p w14:paraId="6D66C3A4" w14:textId="113DB138" w:rsidR="0054273A" w:rsidRDefault="005C3244" w:rsidP="00A602CD">
            <w:pPr>
              <w:rPr>
                <w:color w:val="auto"/>
              </w:rPr>
            </w:pPr>
            <w:r>
              <w:rPr>
                <w:color w:val="auto"/>
              </w:rPr>
              <w:t>orderId</w:t>
            </w:r>
          </w:p>
        </w:tc>
        <w:tc>
          <w:tcPr>
            <w:tcW w:w="936" w:type="dxa"/>
          </w:tcPr>
          <w:p w14:paraId="1A6C5953" w14:textId="15B5D01B" w:rsidR="0054273A" w:rsidRDefault="005C3244" w:rsidP="00A602CD">
            <w:r>
              <w:t>String</w:t>
            </w:r>
          </w:p>
        </w:tc>
        <w:tc>
          <w:tcPr>
            <w:tcW w:w="3209" w:type="dxa"/>
          </w:tcPr>
          <w:p w14:paraId="49AB8A9C" w14:textId="632FC999" w:rsidR="0054273A" w:rsidRPr="0000104D" w:rsidRDefault="005C3244" w:rsidP="00A602CD">
            <w:pPr>
              <w:rPr>
                <w:color w:val="auto"/>
              </w:rPr>
            </w:pPr>
            <w:r>
              <w:rPr>
                <w:color w:val="auto"/>
              </w:rPr>
              <w:t>Geidea Order id created. This must be use on the next API calls.</w:t>
            </w:r>
          </w:p>
        </w:tc>
      </w:tr>
    </w:tbl>
    <w:p w14:paraId="257DDFA0" w14:textId="18DE5CD6" w:rsidR="0054273A" w:rsidRDefault="0054273A" w:rsidP="00A95DF9">
      <w:pPr>
        <w:rPr>
          <w:color w:val="7F7F7F" w:themeColor="text1" w:themeTint="80"/>
          <w:lang w:val="en-US"/>
        </w:rPr>
      </w:pPr>
    </w:p>
    <w:p w14:paraId="259C4633" w14:textId="0212D006" w:rsidR="009D6B3C" w:rsidRDefault="009D6B3C" w:rsidP="00A95DF9">
      <w:pPr>
        <w:rPr>
          <w:color w:val="7F7F7F" w:themeColor="text1" w:themeTint="80"/>
          <w:lang w:val="en-US"/>
        </w:rPr>
      </w:pPr>
      <w:r>
        <w:rPr>
          <w:color w:val="7F7F7F" w:themeColor="text1" w:themeTint="80"/>
          <w:lang w:val="en-US"/>
        </w:rPr>
        <w:t xml:space="preserve">If the user press backButton from this screen and the </w:t>
      </w:r>
      <w:r w:rsidR="00D55838">
        <w:rPr>
          <w:color w:val="7F7F7F" w:themeColor="text1" w:themeTint="80"/>
          <w:lang w:val="en-US"/>
        </w:rPr>
        <w:t>souhoolaTransactionID</w:t>
      </w:r>
      <w:r>
        <w:rPr>
          <w:color w:val="7F7F7F" w:themeColor="text1" w:themeTint="80"/>
          <w:lang w:val="en-US"/>
        </w:rPr>
        <w:t xml:space="preserve"> is </w:t>
      </w:r>
      <w:r w:rsidR="00387D47">
        <w:rPr>
          <w:color w:val="7F7F7F" w:themeColor="text1" w:themeTint="80"/>
          <w:lang w:val="en-US"/>
        </w:rPr>
        <w:t>already created</w:t>
      </w:r>
      <w:r w:rsidR="00A91BBC">
        <w:rPr>
          <w:color w:val="7F7F7F" w:themeColor="text1" w:themeTint="80"/>
          <w:lang w:val="en-US"/>
        </w:rPr>
        <w:t xml:space="preserve"> you need to cancel Souhoola transaction for the user, otherwise it will stay active</w:t>
      </w:r>
      <w:r w:rsidR="00D55838">
        <w:rPr>
          <w:color w:val="7F7F7F" w:themeColor="text1" w:themeTint="80"/>
          <w:lang w:val="en-US"/>
        </w:rPr>
        <w:t xml:space="preserve"> with following </w:t>
      </w:r>
      <w:r w:rsidR="004E3083" w:rsidRPr="004E3083">
        <w:rPr>
          <w:b/>
          <w:bCs/>
          <w:color w:val="7F7F7F" w:themeColor="text1" w:themeTint="80"/>
          <w:lang w:val="en-US"/>
        </w:rPr>
        <w:t>GDSouhoolaCancelD</w:t>
      </w:r>
      <w:r w:rsidR="00D55838" w:rsidRPr="004E3083">
        <w:rPr>
          <w:b/>
          <w:bCs/>
          <w:color w:val="7F7F7F" w:themeColor="text1" w:themeTint="80"/>
          <w:lang w:val="en-US"/>
        </w:rPr>
        <w:t>etails</w:t>
      </w:r>
      <w:r w:rsidR="00D55838">
        <w:rPr>
          <w:color w:val="7F7F7F" w:themeColor="text1" w:themeTint="80"/>
          <w:lang w:val="en-US"/>
        </w:rPr>
        <w:t>:</w:t>
      </w:r>
    </w:p>
    <w:p w14:paraId="0C8ACE4B" w14:textId="4418DB8D" w:rsidR="00D55838" w:rsidRDefault="00D55838" w:rsidP="00A95DF9">
      <w:pPr>
        <w:rPr>
          <w:color w:val="7F7F7F" w:themeColor="text1" w:themeTint="80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2212"/>
        <w:gridCol w:w="1933"/>
      </w:tblGrid>
      <w:tr w:rsidR="00D55838" w14:paraId="47EE8C7A" w14:textId="77777777" w:rsidTr="00A602CD">
        <w:tc>
          <w:tcPr>
            <w:tcW w:w="3170" w:type="dxa"/>
            <w:vAlign w:val="center"/>
          </w:tcPr>
          <w:p w14:paraId="09886CED" w14:textId="77777777" w:rsidR="00D55838" w:rsidRDefault="00D55838" w:rsidP="00A602CD">
            <w:r>
              <w:rPr>
                <w:color w:val="auto"/>
              </w:rPr>
              <w:t>customerIdentifier</w:t>
            </w:r>
          </w:p>
        </w:tc>
        <w:tc>
          <w:tcPr>
            <w:tcW w:w="2212" w:type="dxa"/>
            <w:vAlign w:val="center"/>
          </w:tcPr>
          <w:p w14:paraId="51C77213" w14:textId="77777777" w:rsidR="00D55838" w:rsidRDefault="00D55838" w:rsidP="00A602CD">
            <w:r>
              <w:t>String</w:t>
            </w:r>
          </w:p>
        </w:tc>
        <w:tc>
          <w:tcPr>
            <w:tcW w:w="1933" w:type="dxa"/>
            <w:vAlign w:val="center"/>
          </w:tcPr>
          <w:p w14:paraId="6B7022A9" w14:textId="77777777" w:rsidR="00D55838" w:rsidRDefault="00D55838" w:rsidP="00A602CD">
            <w:r>
              <w:rPr>
                <w:color w:val="auto"/>
              </w:rPr>
              <w:t>From user input step 1</w:t>
            </w:r>
          </w:p>
        </w:tc>
      </w:tr>
      <w:tr w:rsidR="00D55838" w14:paraId="4B410EB7" w14:textId="77777777" w:rsidTr="00A602CD">
        <w:tc>
          <w:tcPr>
            <w:tcW w:w="3170" w:type="dxa"/>
          </w:tcPr>
          <w:p w14:paraId="2590117E" w14:textId="77777777" w:rsidR="00D55838" w:rsidRDefault="00D55838" w:rsidP="00A602CD">
            <w:r>
              <w:rPr>
                <w:color w:val="auto"/>
              </w:rPr>
              <w:t>customerPin</w:t>
            </w:r>
          </w:p>
        </w:tc>
        <w:tc>
          <w:tcPr>
            <w:tcW w:w="2212" w:type="dxa"/>
          </w:tcPr>
          <w:p w14:paraId="22FBDB34" w14:textId="77777777" w:rsidR="00D55838" w:rsidRDefault="00D55838" w:rsidP="00A602CD">
            <w:r>
              <w:t>String</w:t>
            </w:r>
          </w:p>
        </w:tc>
        <w:tc>
          <w:tcPr>
            <w:tcW w:w="1933" w:type="dxa"/>
          </w:tcPr>
          <w:p w14:paraId="331517DC" w14:textId="77777777" w:rsidR="00D55838" w:rsidRDefault="00D55838" w:rsidP="00A602CD">
            <w:r>
              <w:rPr>
                <w:color w:val="auto"/>
              </w:rPr>
              <w:t>From user input step 1</w:t>
            </w:r>
          </w:p>
        </w:tc>
      </w:tr>
      <w:tr w:rsidR="00D55838" w:rsidRPr="0000104D" w14:paraId="379A8C41" w14:textId="77777777" w:rsidTr="00A602CD">
        <w:tc>
          <w:tcPr>
            <w:tcW w:w="3170" w:type="dxa"/>
          </w:tcPr>
          <w:p w14:paraId="6CECE30D" w14:textId="77777777" w:rsidR="00D55838" w:rsidRDefault="00D55838" w:rsidP="00A602CD">
            <w:pPr>
              <w:rPr>
                <w:color w:val="auto"/>
              </w:rPr>
            </w:pPr>
            <w:r>
              <w:rPr>
                <w:color w:val="auto"/>
              </w:rPr>
              <w:lastRenderedPageBreak/>
              <w:t>sohoolaTransacationID</w:t>
            </w:r>
          </w:p>
        </w:tc>
        <w:tc>
          <w:tcPr>
            <w:tcW w:w="2212" w:type="dxa"/>
          </w:tcPr>
          <w:p w14:paraId="56CF51A6" w14:textId="77777777" w:rsidR="00D55838" w:rsidRDefault="00D55838" w:rsidP="00A602CD">
            <w:r>
              <w:t>String</w:t>
            </w:r>
          </w:p>
        </w:tc>
        <w:tc>
          <w:tcPr>
            <w:tcW w:w="1933" w:type="dxa"/>
          </w:tcPr>
          <w:p w14:paraId="6A7C24BE" w14:textId="77777777" w:rsidR="00D55838" w:rsidRPr="0000104D" w:rsidRDefault="00D55838" w:rsidP="00A602CD">
            <w:pPr>
              <w:rPr>
                <w:color w:val="auto"/>
              </w:rPr>
            </w:pPr>
            <w:r>
              <w:rPr>
                <w:color w:val="auto"/>
              </w:rPr>
              <w:t>From Step 2.4.3</w:t>
            </w:r>
          </w:p>
        </w:tc>
      </w:tr>
    </w:tbl>
    <w:p w14:paraId="08AB94EE" w14:textId="77777777" w:rsidR="00D55838" w:rsidRDefault="00D55838" w:rsidP="00A95DF9">
      <w:pPr>
        <w:rPr>
          <w:color w:val="7F7F7F" w:themeColor="text1" w:themeTint="80"/>
          <w:lang w:val="en-US"/>
        </w:rPr>
      </w:pPr>
    </w:p>
    <w:p w14:paraId="01CE1C0B" w14:textId="3A2E03B9" w:rsidR="00A91BBC" w:rsidRDefault="00A91BBC" w:rsidP="00A95DF9">
      <w:pPr>
        <w:rPr>
          <w:color w:val="7F7F7F" w:themeColor="text1" w:themeTint="80"/>
          <w:lang w:val="en-US"/>
        </w:rPr>
      </w:pPr>
    </w:p>
    <w:p w14:paraId="1251B1FE" w14:textId="143E1034" w:rsidR="00A91BBC" w:rsidRDefault="00A91BBC" w:rsidP="00A95DF9">
      <w:pPr>
        <w:rPr>
          <w:color w:val="7F7F7F" w:themeColor="text1" w:themeTint="80"/>
          <w:lang w:val="en-US"/>
        </w:rPr>
      </w:pPr>
      <w:r>
        <w:rPr>
          <w:color w:val="7F7F7F" w:themeColor="text1" w:themeTint="80"/>
          <w:lang w:val="en-US"/>
        </w:rPr>
        <w:t>Example Swift:</w:t>
      </w:r>
    </w:p>
    <w:p w14:paraId="2C005629" w14:textId="23F6305F" w:rsidR="00A91BBC" w:rsidRDefault="00A91BBC" w:rsidP="00A95DF9">
      <w:pPr>
        <w:rPr>
          <w:color w:val="7F7F7F" w:themeColor="text1" w:themeTint="80"/>
          <w:lang w:val="en-US"/>
        </w:rPr>
      </w:pPr>
    </w:p>
    <w:p w14:paraId="57F33CD7" w14:textId="77777777" w:rsidR="00C83409" w:rsidRPr="00C83409" w:rsidRDefault="00C83409" w:rsidP="00C83409">
      <w:pPr>
        <w:shd w:val="clear" w:color="auto" w:fill="BFBFBF" w:themeFill="background1" w:themeFillShade="BF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C83409">
        <w:rPr>
          <w:rFonts w:ascii="Menlo" w:hAnsi="Menlo" w:cs="Menlo"/>
          <w:color w:val="7F7F7F" w:themeColor="text1" w:themeTint="80"/>
          <w:sz w:val="24"/>
          <w:szCs w:val="24"/>
        </w:rPr>
        <w:t xml:space="preserve">GeideaBNPLAPI.souhoolaCancel(with: details, completion: { response, error </w:t>
      </w:r>
      <w:r w:rsidRPr="00C83409">
        <w:rPr>
          <w:rFonts w:ascii="Menlo" w:hAnsi="Menlo" w:cs="Menlo"/>
          <w:b/>
          <w:bCs/>
          <w:color w:val="7F7F7F" w:themeColor="text1" w:themeTint="80"/>
          <w:sz w:val="24"/>
          <w:szCs w:val="24"/>
        </w:rPr>
        <w:t>in</w:t>
      </w:r>
    </w:p>
    <w:p w14:paraId="2971F1BA" w14:textId="77777777" w:rsidR="00C83409" w:rsidRPr="00C83409" w:rsidRDefault="00C83409" w:rsidP="00C83409">
      <w:pPr>
        <w:shd w:val="clear" w:color="auto" w:fill="BFBFBF" w:themeFill="background1" w:themeFillShade="BF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C83409">
        <w:rPr>
          <w:rFonts w:ascii="Menlo" w:hAnsi="Menlo" w:cs="Menlo"/>
          <w:color w:val="7F7F7F" w:themeColor="text1" w:themeTint="80"/>
          <w:sz w:val="24"/>
          <w:szCs w:val="24"/>
        </w:rPr>
        <w:t xml:space="preserve">            completion(response,error)</w:t>
      </w:r>
    </w:p>
    <w:p w14:paraId="36AA7F4F" w14:textId="068FB489" w:rsidR="00A91BBC" w:rsidRPr="00C83409" w:rsidRDefault="00C83409" w:rsidP="00C83409">
      <w:pPr>
        <w:shd w:val="clear" w:color="auto" w:fill="BFBFBF" w:themeFill="background1" w:themeFillShade="BF"/>
        <w:rPr>
          <w:color w:val="7F7F7F" w:themeColor="text1" w:themeTint="80"/>
          <w:lang w:val="en-US"/>
        </w:rPr>
      </w:pPr>
      <w:r w:rsidRPr="00C83409">
        <w:rPr>
          <w:rFonts w:ascii="Menlo" w:hAnsi="Menlo" w:cs="Menlo"/>
          <w:color w:val="7F7F7F" w:themeColor="text1" w:themeTint="80"/>
          <w:sz w:val="24"/>
          <w:szCs w:val="24"/>
        </w:rPr>
        <w:t xml:space="preserve">        })</w:t>
      </w:r>
      <w:r w:rsidR="00794E32" w:rsidRPr="00C83409">
        <w:rPr>
          <w:rFonts w:ascii="Menlo" w:hAnsi="Menlo" w:cs="Menlo"/>
          <w:color w:val="7F7F7F" w:themeColor="text1" w:themeTint="80"/>
          <w:sz w:val="24"/>
          <w:szCs w:val="24"/>
        </w:rPr>
        <w:t xml:space="preserve"> </w:t>
      </w:r>
    </w:p>
    <w:p w14:paraId="09C087FF" w14:textId="09E55466" w:rsidR="00A91BBC" w:rsidRDefault="00A91BBC" w:rsidP="00C83409">
      <w:pPr>
        <w:rPr>
          <w:color w:val="7F7F7F" w:themeColor="text1" w:themeTint="80"/>
          <w:lang w:val="en-US"/>
        </w:rPr>
      </w:pPr>
    </w:p>
    <w:p w14:paraId="5C50ACDE" w14:textId="1A500227" w:rsidR="00965C3C" w:rsidRDefault="00965C3C" w:rsidP="00786012">
      <w:pPr>
        <w:pStyle w:val="Heading3"/>
        <w:numPr>
          <w:ilvl w:val="2"/>
          <w:numId w:val="26"/>
        </w:numPr>
      </w:pPr>
      <w:bookmarkStart w:id="175" w:name="_Toc108787404"/>
      <w:r>
        <w:t xml:space="preserve">Step </w:t>
      </w:r>
      <w:r w:rsidR="00786012">
        <w:t>4</w:t>
      </w:r>
      <w:r>
        <w:t xml:space="preserve">: </w:t>
      </w:r>
      <w:r w:rsidR="00786012">
        <w:t>Down Payment if nextStep param is proceedWithDownPayment</w:t>
      </w:r>
      <w:bookmarkEnd w:id="175"/>
    </w:p>
    <w:p w14:paraId="0C2B2B10" w14:textId="6F1FC014" w:rsidR="001B522C" w:rsidRDefault="001B522C" w:rsidP="00786012"/>
    <w:p w14:paraId="3018B31B" w14:textId="349A249C" w:rsidR="001B522C" w:rsidRDefault="001B522C" w:rsidP="001B522C">
      <w:pPr>
        <w:pStyle w:val="ListParagraph"/>
        <w:numPr>
          <w:ilvl w:val="2"/>
          <w:numId w:val="14"/>
        </w:numPr>
      </w:pPr>
      <w:r>
        <w:t>You can use either GeideaPaymentAPI.PayWithGeideaForm or GeideaPaymentAPI.Pa</w:t>
      </w:r>
      <w:r w:rsidR="002D4705">
        <w:t>y</w:t>
      </w:r>
      <w:r w:rsidR="0079502E">
        <w:t xml:space="preserve"> with the same OrderId received above in step 2.</w:t>
      </w:r>
      <w:r w:rsidR="000565E9">
        <w:t>4.3</w:t>
      </w:r>
    </w:p>
    <w:p w14:paraId="4EF3690B" w14:textId="77777777" w:rsidR="002D4705" w:rsidRDefault="002D4705" w:rsidP="002D4705">
      <w:pPr>
        <w:pStyle w:val="ListParagraph"/>
        <w:ind w:left="2160"/>
      </w:pPr>
    </w:p>
    <w:p w14:paraId="3B98B217" w14:textId="77777777" w:rsidR="00BC7213" w:rsidRDefault="00BC7213" w:rsidP="00BC7213">
      <w:pPr>
        <w:pStyle w:val="ListParagraph"/>
        <w:ind w:left="990"/>
      </w:pPr>
    </w:p>
    <w:p w14:paraId="17443786" w14:textId="7415968B" w:rsidR="00786012" w:rsidRDefault="00786012" w:rsidP="00786012">
      <w:pPr>
        <w:pStyle w:val="Heading3"/>
        <w:ind w:left="567"/>
      </w:pPr>
      <w:bookmarkStart w:id="176" w:name="_Toc108787405"/>
      <w:r>
        <w:t>2.4.5 Step 4 or 5 if needed: OTP and confirm</w:t>
      </w:r>
      <w:bookmarkEnd w:id="176"/>
    </w:p>
    <w:p w14:paraId="028789CE" w14:textId="24BE6301" w:rsidR="00BC7213" w:rsidRDefault="00BC7213" w:rsidP="00786012"/>
    <w:p w14:paraId="36E8D590" w14:textId="64E67DDE" w:rsidR="00BC7213" w:rsidRDefault="00BC7213" w:rsidP="00BC7213">
      <w:pPr>
        <w:pStyle w:val="ListParagraph"/>
        <w:ind w:left="966"/>
      </w:pPr>
      <w:r>
        <w:rPr>
          <w:noProof/>
        </w:rPr>
        <w:drawing>
          <wp:inline distT="0" distB="0" distL="0" distR="0" wp14:anchorId="7977AD2C" wp14:editId="27524619">
            <wp:extent cx="2070100" cy="44450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62A0" w14:textId="097C803D" w:rsidR="00EE58B7" w:rsidRDefault="00EE58B7" w:rsidP="00A95DF9">
      <w:pPr>
        <w:rPr>
          <w:color w:val="7F7F7F" w:themeColor="text1" w:themeTint="80"/>
          <w:lang w:val="en-US"/>
        </w:rPr>
      </w:pPr>
    </w:p>
    <w:p w14:paraId="10275865" w14:textId="0AE3CB07" w:rsidR="002D4705" w:rsidRDefault="002D4705" w:rsidP="002D4705">
      <w:pPr>
        <w:pStyle w:val="ListParagraph"/>
        <w:ind w:left="990"/>
      </w:pPr>
      <w:r>
        <w:lastRenderedPageBreak/>
        <w:t>You need to call the function GeideaBNPLAPI.</w:t>
      </w:r>
      <w:r w:rsidR="00963214">
        <w:t>souh</w:t>
      </w:r>
      <w:r w:rsidR="00FC0F0D">
        <w:t>oolaGenerateOTP</w:t>
      </w:r>
      <w:r>
        <w:t xml:space="preserve"> </w:t>
      </w:r>
      <w:r w:rsidR="00FC0F0D">
        <w:t>which generates a SMS code sent to the user</w:t>
      </w:r>
      <w:r w:rsidR="0034081B">
        <w:t>. See examples below for both functions</w:t>
      </w:r>
      <w:r w:rsidR="00453798">
        <w:t xml:space="preserve"> </w:t>
      </w:r>
    </w:p>
    <w:p w14:paraId="46E8D6FD" w14:textId="75158B59" w:rsidR="00453798" w:rsidRDefault="00453798" w:rsidP="00D847E7">
      <w:pPr>
        <w:pStyle w:val="ListParagraph"/>
        <w:numPr>
          <w:ilvl w:val="2"/>
          <w:numId w:val="14"/>
        </w:numPr>
      </w:pPr>
      <w:r>
        <w:t xml:space="preserve">You need to display a timer of 1 minute </w:t>
      </w:r>
      <w:r w:rsidR="00D847E7">
        <w:t xml:space="preserve">with “resend code” button disabled </w:t>
      </w:r>
      <w:r w:rsidR="002B39AA">
        <w:t>until the user will be able to press</w:t>
      </w:r>
      <w:r w:rsidR="00F07DDD">
        <w:t xml:space="preserve"> Resend Code. After that you need to call a new function </w:t>
      </w:r>
      <w:r w:rsidR="00A303DD">
        <w:t>GeideaBNPLAPI.souhoolaResendOTP</w:t>
      </w:r>
      <w:r w:rsidR="003E538F">
        <w:t xml:space="preserve"> as action for Resend Code button. User has the possibility to resend the code only once, Attempts Left is always 1, after </w:t>
      </w:r>
      <w:r w:rsidR="00794654">
        <w:t>this counter is 0 you can hide Resend Code button</w:t>
      </w:r>
    </w:p>
    <w:p w14:paraId="08506B0C" w14:textId="568FCA25" w:rsidR="002D4705" w:rsidRDefault="002D4705" w:rsidP="00A95DF9">
      <w:pPr>
        <w:rPr>
          <w:color w:val="7F7F7F" w:themeColor="text1" w:themeTint="80"/>
          <w:lang w:val="en-US"/>
        </w:rPr>
      </w:pPr>
    </w:p>
    <w:p w14:paraId="654ACE2C" w14:textId="09C316FA" w:rsidR="00794654" w:rsidRDefault="00794654" w:rsidP="00A95DF9">
      <w:pPr>
        <w:rPr>
          <w:color w:val="7F7F7F" w:themeColor="text1" w:themeTint="80"/>
          <w:lang w:val="en-US"/>
        </w:rPr>
      </w:pPr>
      <w:r>
        <w:rPr>
          <w:color w:val="7F7F7F" w:themeColor="text1" w:themeTint="80"/>
          <w:lang w:val="en-US"/>
        </w:rPr>
        <w:t>Example swift:</w:t>
      </w:r>
    </w:p>
    <w:p w14:paraId="1C552A9F" w14:textId="3D7C2B70" w:rsidR="00794654" w:rsidRDefault="00794654" w:rsidP="00A95DF9">
      <w:pPr>
        <w:rPr>
          <w:color w:val="7F7F7F" w:themeColor="text1" w:themeTint="80"/>
          <w:lang w:val="en-US"/>
        </w:rPr>
      </w:pPr>
    </w:p>
    <w:p w14:paraId="6A65ECC9" w14:textId="77777777" w:rsidR="0041671A" w:rsidRPr="0041671A" w:rsidRDefault="0041671A" w:rsidP="0041671A">
      <w:pPr>
        <w:shd w:val="clear" w:color="auto" w:fill="BFBFBF" w:themeFill="background1" w:themeFillShade="BF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41671A">
        <w:rPr>
          <w:rFonts w:ascii="Menlo" w:hAnsi="Menlo" w:cs="Menlo"/>
          <w:color w:val="7F7F7F" w:themeColor="text1" w:themeTint="80"/>
          <w:sz w:val="24"/>
          <w:szCs w:val="24"/>
        </w:rPr>
        <w:t xml:space="preserve">GeideaBNPLAPI.souhoolaGenerateOTP(with: details, completion: { response, error </w:t>
      </w:r>
      <w:r w:rsidRPr="0041671A">
        <w:rPr>
          <w:rFonts w:ascii="Menlo" w:hAnsi="Menlo" w:cs="Menlo"/>
          <w:b/>
          <w:bCs/>
          <w:color w:val="7F7F7F" w:themeColor="text1" w:themeTint="80"/>
          <w:sz w:val="24"/>
          <w:szCs w:val="24"/>
        </w:rPr>
        <w:t>in</w:t>
      </w:r>
    </w:p>
    <w:p w14:paraId="6339CB2F" w14:textId="77777777" w:rsidR="0041671A" w:rsidRPr="0041671A" w:rsidRDefault="0041671A" w:rsidP="0041671A">
      <w:pPr>
        <w:shd w:val="clear" w:color="auto" w:fill="BFBFBF" w:themeFill="background1" w:themeFillShade="BF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41671A">
        <w:rPr>
          <w:rFonts w:ascii="Menlo" w:hAnsi="Menlo" w:cs="Menlo"/>
          <w:color w:val="7F7F7F" w:themeColor="text1" w:themeTint="80"/>
          <w:sz w:val="24"/>
          <w:szCs w:val="24"/>
        </w:rPr>
        <w:t xml:space="preserve">            completion(response,error)</w:t>
      </w:r>
    </w:p>
    <w:p w14:paraId="5F9B48A5" w14:textId="3B34C70E" w:rsidR="0034081B" w:rsidRPr="0041671A" w:rsidRDefault="0041671A" w:rsidP="0041671A">
      <w:pPr>
        <w:shd w:val="clear" w:color="auto" w:fill="BFBFBF" w:themeFill="background1" w:themeFillShade="BF"/>
        <w:rPr>
          <w:color w:val="7F7F7F" w:themeColor="text1" w:themeTint="80"/>
          <w:lang w:val="en-US"/>
        </w:rPr>
      </w:pPr>
      <w:r w:rsidRPr="0041671A">
        <w:rPr>
          <w:rFonts w:ascii="Menlo" w:hAnsi="Menlo" w:cs="Menlo"/>
          <w:color w:val="7F7F7F" w:themeColor="text1" w:themeTint="80"/>
          <w:sz w:val="24"/>
          <w:szCs w:val="24"/>
        </w:rPr>
        <w:t xml:space="preserve">        })</w:t>
      </w:r>
    </w:p>
    <w:p w14:paraId="65DF2ADC" w14:textId="77777777" w:rsidR="0034081B" w:rsidRDefault="0034081B" w:rsidP="00A95DF9">
      <w:pPr>
        <w:rPr>
          <w:color w:val="7F7F7F" w:themeColor="text1" w:themeTint="80"/>
          <w:lang w:val="en-US"/>
        </w:rPr>
      </w:pPr>
    </w:p>
    <w:p w14:paraId="1565AAF0" w14:textId="77777777" w:rsidR="0034081B" w:rsidRPr="0034081B" w:rsidRDefault="00794654" w:rsidP="0034081B">
      <w:pPr>
        <w:shd w:val="clear" w:color="auto" w:fill="BFBFBF" w:themeFill="background1" w:themeFillShade="BF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>
        <w:rPr>
          <w:color w:val="7F7F7F" w:themeColor="text1" w:themeTint="80"/>
          <w:lang w:val="en-US"/>
        </w:rPr>
        <w:tab/>
      </w:r>
      <w:r w:rsidR="0034081B" w:rsidRPr="0034081B">
        <w:rPr>
          <w:rFonts w:ascii="Menlo" w:hAnsi="Menlo" w:cs="Menlo"/>
          <w:color w:val="7F7F7F" w:themeColor="text1" w:themeTint="80"/>
          <w:sz w:val="24"/>
          <w:szCs w:val="24"/>
        </w:rPr>
        <w:t xml:space="preserve">GeideaBNPLAPI.souhoolaResendOTP(with: details, completion: { response, error </w:t>
      </w:r>
      <w:r w:rsidR="0034081B" w:rsidRPr="0034081B">
        <w:rPr>
          <w:rFonts w:ascii="Menlo" w:hAnsi="Menlo" w:cs="Menlo"/>
          <w:b/>
          <w:bCs/>
          <w:color w:val="7F7F7F" w:themeColor="text1" w:themeTint="80"/>
          <w:sz w:val="24"/>
          <w:szCs w:val="24"/>
        </w:rPr>
        <w:t>in</w:t>
      </w:r>
    </w:p>
    <w:p w14:paraId="785B7ECB" w14:textId="77777777" w:rsidR="0034081B" w:rsidRPr="0034081B" w:rsidRDefault="0034081B" w:rsidP="0034081B">
      <w:pPr>
        <w:shd w:val="clear" w:color="auto" w:fill="BFBFBF" w:themeFill="background1" w:themeFillShade="BF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34081B">
        <w:rPr>
          <w:rFonts w:ascii="Menlo" w:hAnsi="Menlo" w:cs="Menlo"/>
          <w:color w:val="7F7F7F" w:themeColor="text1" w:themeTint="80"/>
          <w:sz w:val="24"/>
          <w:szCs w:val="24"/>
        </w:rPr>
        <w:t xml:space="preserve">            completion(response,error)</w:t>
      </w:r>
    </w:p>
    <w:p w14:paraId="5AAC1F28" w14:textId="691C2821" w:rsidR="00794654" w:rsidRPr="0034081B" w:rsidRDefault="0034081B" w:rsidP="0034081B">
      <w:pPr>
        <w:shd w:val="clear" w:color="auto" w:fill="BFBFBF" w:themeFill="background1" w:themeFillShade="BF"/>
        <w:rPr>
          <w:color w:val="7F7F7F" w:themeColor="text1" w:themeTint="80"/>
          <w:lang w:val="en-US"/>
        </w:rPr>
      </w:pPr>
      <w:r w:rsidRPr="0034081B">
        <w:rPr>
          <w:rFonts w:ascii="Menlo" w:hAnsi="Menlo" w:cs="Menlo"/>
          <w:color w:val="7F7F7F" w:themeColor="text1" w:themeTint="80"/>
          <w:sz w:val="24"/>
          <w:szCs w:val="24"/>
        </w:rPr>
        <w:t xml:space="preserve">        })</w:t>
      </w:r>
    </w:p>
    <w:p w14:paraId="34B0FBE2" w14:textId="2DA46CAB" w:rsidR="002912C7" w:rsidRDefault="002912C7" w:rsidP="00A95DF9">
      <w:pPr>
        <w:rPr>
          <w:color w:val="7F7F7F" w:themeColor="text1" w:themeTint="80"/>
          <w:lang w:val="en-US"/>
        </w:rPr>
      </w:pPr>
    </w:p>
    <w:p w14:paraId="17E9B73D" w14:textId="289643A2" w:rsidR="0041671A" w:rsidRDefault="00020BC6" w:rsidP="00A95DF9">
      <w:pPr>
        <w:rPr>
          <w:color w:val="7F7F7F" w:themeColor="text1" w:themeTint="80"/>
          <w:lang w:val="en-US"/>
        </w:rPr>
      </w:pPr>
      <w:r>
        <w:rPr>
          <w:color w:val="7F7F7F" w:themeColor="text1" w:themeTint="80"/>
          <w:lang w:val="en-US"/>
        </w:rPr>
        <w:t>GDSouhoola</w:t>
      </w:r>
      <w:r w:rsidR="0079502E">
        <w:rPr>
          <w:color w:val="7F7F7F" w:themeColor="text1" w:themeTint="80"/>
          <w:lang w:val="en-US"/>
        </w:rPr>
        <w:t>OTPDetails params:</w:t>
      </w:r>
    </w:p>
    <w:p w14:paraId="27AD53E0" w14:textId="56691AD2" w:rsidR="0079502E" w:rsidRDefault="0079502E" w:rsidP="00A95DF9">
      <w:pPr>
        <w:rPr>
          <w:color w:val="7F7F7F" w:themeColor="text1" w:themeTint="80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2212"/>
        <w:gridCol w:w="1933"/>
      </w:tblGrid>
      <w:tr w:rsidR="0079502E" w14:paraId="18659D70" w14:textId="77777777" w:rsidTr="00A602CD">
        <w:tc>
          <w:tcPr>
            <w:tcW w:w="3170" w:type="dxa"/>
            <w:vAlign w:val="center"/>
          </w:tcPr>
          <w:p w14:paraId="50809F95" w14:textId="77777777" w:rsidR="0079502E" w:rsidRDefault="0079502E" w:rsidP="00A602CD">
            <w:r>
              <w:rPr>
                <w:color w:val="auto"/>
              </w:rPr>
              <w:t>customerIdentifier</w:t>
            </w:r>
          </w:p>
        </w:tc>
        <w:tc>
          <w:tcPr>
            <w:tcW w:w="2212" w:type="dxa"/>
            <w:vAlign w:val="center"/>
          </w:tcPr>
          <w:p w14:paraId="7176EA39" w14:textId="77777777" w:rsidR="0079502E" w:rsidRDefault="0079502E" w:rsidP="00A602CD">
            <w:r>
              <w:t>String</w:t>
            </w:r>
          </w:p>
        </w:tc>
        <w:tc>
          <w:tcPr>
            <w:tcW w:w="1933" w:type="dxa"/>
            <w:vAlign w:val="center"/>
          </w:tcPr>
          <w:p w14:paraId="7A047767" w14:textId="77777777" w:rsidR="0079502E" w:rsidRDefault="0079502E" w:rsidP="00A602CD">
            <w:r>
              <w:rPr>
                <w:color w:val="auto"/>
              </w:rPr>
              <w:t>From user input step 1</w:t>
            </w:r>
          </w:p>
        </w:tc>
      </w:tr>
      <w:tr w:rsidR="0079502E" w14:paraId="7312D2C3" w14:textId="77777777" w:rsidTr="00A602CD">
        <w:tc>
          <w:tcPr>
            <w:tcW w:w="3170" w:type="dxa"/>
          </w:tcPr>
          <w:p w14:paraId="0D557E46" w14:textId="77777777" w:rsidR="0079502E" w:rsidRDefault="0079502E" w:rsidP="00A602CD">
            <w:r>
              <w:rPr>
                <w:color w:val="auto"/>
              </w:rPr>
              <w:t>customerPin</w:t>
            </w:r>
          </w:p>
        </w:tc>
        <w:tc>
          <w:tcPr>
            <w:tcW w:w="2212" w:type="dxa"/>
          </w:tcPr>
          <w:p w14:paraId="23D9F9D4" w14:textId="77777777" w:rsidR="0079502E" w:rsidRDefault="0079502E" w:rsidP="00A602CD">
            <w:r>
              <w:t>String</w:t>
            </w:r>
          </w:p>
        </w:tc>
        <w:tc>
          <w:tcPr>
            <w:tcW w:w="1933" w:type="dxa"/>
          </w:tcPr>
          <w:p w14:paraId="7C520EE8" w14:textId="77777777" w:rsidR="0079502E" w:rsidRDefault="0079502E" w:rsidP="00A602CD">
            <w:r>
              <w:rPr>
                <w:color w:val="auto"/>
              </w:rPr>
              <w:t>From user input step 1</w:t>
            </w:r>
          </w:p>
        </w:tc>
      </w:tr>
      <w:tr w:rsidR="0079502E" w:rsidRPr="0000104D" w14:paraId="19B054D2" w14:textId="77777777" w:rsidTr="00A602CD">
        <w:tc>
          <w:tcPr>
            <w:tcW w:w="3170" w:type="dxa"/>
          </w:tcPr>
          <w:p w14:paraId="342C860A" w14:textId="1DF65320" w:rsidR="0079502E" w:rsidRDefault="0079502E" w:rsidP="00A602CD">
            <w:pPr>
              <w:rPr>
                <w:color w:val="auto"/>
              </w:rPr>
            </w:pPr>
            <w:r>
              <w:rPr>
                <w:color w:val="auto"/>
              </w:rPr>
              <w:t>orderId</w:t>
            </w:r>
          </w:p>
        </w:tc>
        <w:tc>
          <w:tcPr>
            <w:tcW w:w="2212" w:type="dxa"/>
          </w:tcPr>
          <w:p w14:paraId="2B1F0992" w14:textId="77FB070F" w:rsidR="0079502E" w:rsidRDefault="000565E9" w:rsidP="00A602CD">
            <w:r>
              <w:t>String</w:t>
            </w:r>
          </w:p>
        </w:tc>
        <w:tc>
          <w:tcPr>
            <w:tcW w:w="1933" w:type="dxa"/>
          </w:tcPr>
          <w:p w14:paraId="60BEFB02" w14:textId="797F4301" w:rsidR="0079502E" w:rsidRPr="0000104D" w:rsidRDefault="000565E9" w:rsidP="00A602CD">
            <w:pPr>
              <w:rPr>
                <w:color w:val="auto"/>
              </w:rPr>
            </w:pPr>
            <w:r>
              <w:rPr>
                <w:color w:val="auto"/>
              </w:rPr>
              <w:t>From Step 2.4.3</w:t>
            </w:r>
          </w:p>
        </w:tc>
      </w:tr>
      <w:tr w:rsidR="0079502E" w:rsidRPr="0000104D" w14:paraId="5C0F1763" w14:textId="77777777" w:rsidTr="00A602CD">
        <w:tc>
          <w:tcPr>
            <w:tcW w:w="3170" w:type="dxa"/>
          </w:tcPr>
          <w:p w14:paraId="1CB2AEA5" w14:textId="3320ACD4" w:rsidR="0079502E" w:rsidRDefault="0079502E" w:rsidP="00A602CD">
            <w:pPr>
              <w:rPr>
                <w:color w:val="auto"/>
              </w:rPr>
            </w:pPr>
            <w:r>
              <w:rPr>
                <w:color w:val="auto"/>
              </w:rPr>
              <w:t>sohoolaTransacationID</w:t>
            </w:r>
          </w:p>
        </w:tc>
        <w:tc>
          <w:tcPr>
            <w:tcW w:w="2212" w:type="dxa"/>
          </w:tcPr>
          <w:p w14:paraId="0DE2A5D1" w14:textId="77777777" w:rsidR="0079502E" w:rsidRDefault="0079502E" w:rsidP="00A602CD">
            <w:r>
              <w:t>String</w:t>
            </w:r>
          </w:p>
        </w:tc>
        <w:tc>
          <w:tcPr>
            <w:tcW w:w="1933" w:type="dxa"/>
          </w:tcPr>
          <w:p w14:paraId="4B000D67" w14:textId="49FD3A33" w:rsidR="0079502E" w:rsidRPr="0000104D" w:rsidRDefault="000565E9" w:rsidP="00A602CD">
            <w:pPr>
              <w:rPr>
                <w:color w:val="auto"/>
              </w:rPr>
            </w:pPr>
            <w:r>
              <w:rPr>
                <w:color w:val="auto"/>
              </w:rPr>
              <w:t>From Step 2.4.3</w:t>
            </w:r>
          </w:p>
        </w:tc>
      </w:tr>
    </w:tbl>
    <w:p w14:paraId="1936D2AB" w14:textId="32640FAE" w:rsidR="0079502E" w:rsidRDefault="0079502E" w:rsidP="00A95DF9">
      <w:pPr>
        <w:rPr>
          <w:color w:val="7F7F7F" w:themeColor="text1" w:themeTint="80"/>
          <w:lang w:val="en-US"/>
        </w:rPr>
      </w:pPr>
    </w:p>
    <w:p w14:paraId="534C60FA" w14:textId="2403E608" w:rsidR="000565E9" w:rsidRDefault="000565E9" w:rsidP="000565E9">
      <w:pPr>
        <w:rPr>
          <w:color w:val="7F7F7F" w:themeColor="text1" w:themeTint="80"/>
          <w:lang w:val="en-US"/>
        </w:rPr>
      </w:pPr>
      <w:r>
        <w:rPr>
          <w:color w:val="7F7F7F" w:themeColor="text1" w:themeTint="80"/>
          <w:lang w:val="en-US"/>
        </w:rPr>
        <w:t>GDSouhoola</w:t>
      </w:r>
      <w:r w:rsidR="005D6BF8">
        <w:rPr>
          <w:color w:val="7F7F7F" w:themeColor="text1" w:themeTint="80"/>
          <w:lang w:val="en-US"/>
        </w:rPr>
        <w:t>Resend</w:t>
      </w:r>
      <w:r>
        <w:rPr>
          <w:color w:val="7F7F7F" w:themeColor="text1" w:themeTint="80"/>
          <w:lang w:val="en-US"/>
        </w:rPr>
        <w:t>OTPDetails params:</w:t>
      </w:r>
    </w:p>
    <w:p w14:paraId="343140D8" w14:textId="77777777" w:rsidR="000565E9" w:rsidRDefault="000565E9" w:rsidP="000565E9">
      <w:pPr>
        <w:rPr>
          <w:color w:val="7F7F7F" w:themeColor="text1" w:themeTint="80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2212"/>
        <w:gridCol w:w="1933"/>
      </w:tblGrid>
      <w:tr w:rsidR="000565E9" w14:paraId="6066BF5F" w14:textId="77777777" w:rsidTr="00A602CD">
        <w:tc>
          <w:tcPr>
            <w:tcW w:w="3170" w:type="dxa"/>
            <w:vAlign w:val="center"/>
          </w:tcPr>
          <w:p w14:paraId="60917921" w14:textId="77777777" w:rsidR="000565E9" w:rsidRDefault="000565E9" w:rsidP="00A602CD">
            <w:r>
              <w:rPr>
                <w:color w:val="auto"/>
              </w:rPr>
              <w:t>customerIdentifier</w:t>
            </w:r>
          </w:p>
        </w:tc>
        <w:tc>
          <w:tcPr>
            <w:tcW w:w="2212" w:type="dxa"/>
            <w:vAlign w:val="center"/>
          </w:tcPr>
          <w:p w14:paraId="47E0DEF3" w14:textId="77777777" w:rsidR="000565E9" w:rsidRDefault="000565E9" w:rsidP="00A602CD">
            <w:r>
              <w:t>String</w:t>
            </w:r>
          </w:p>
        </w:tc>
        <w:tc>
          <w:tcPr>
            <w:tcW w:w="1933" w:type="dxa"/>
            <w:vAlign w:val="center"/>
          </w:tcPr>
          <w:p w14:paraId="18D5E2B4" w14:textId="77777777" w:rsidR="000565E9" w:rsidRDefault="000565E9" w:rsidP="00A602CD">
            <w:r>
              <w:rPr>
                <w:color w:val="auto"/>
              </w:rPr>
              <w:t>From user input step 1</w:t>
            </w:r>
          </w:p>
        </w:tc>
      </w:tr>
      <w:tr w:rsidR="000565E9" w14:paraId="322BDB0B" w14:textId="77777777" w:rsidTr="00A602CD">
        <w:tc>
          <w:tcPr>
            <w:tcW w:w="3170" w:type="dxa"/>
          </w:tcPr>
          <w:p w14:paraId="60C89140" w14:textId="77777777" w:rsidR="000565E9" w:rsidRDefault="000565E9" w:rsidP="00A602CD">
            <w:r>
              <w:rPr>
                <w:color w:val="auto"/>
              </w:rPr>
              <w:t>customerPin</w:t>
            </w:r>
          </w:p>
        </w:tc>
        <w:tc>
          <w:tcPr>
            <w:tcW w:w="2212" w:type="dxa"/>
          </w:tcPr>
          <w:p w14:paraId="09793A1E" w14:textId="77777777" w:rsidR="000565E9" w:rsidRDefault="000565E9" w:rsidP="00A602CD">
            <w:r>
              <w:t>String</w:t>
            </w:r>
          </w:p>
        </w:tc>
        <w:tc>
          <w:tcPr>
            <w:tcW w:w="1933" w:type="dxa"/>
          </w:tcPr>
          <w:p w14:paraId="0AB739AA" w14:textId="77777777" w:rsidR="000565E9" w:rsidRDefault="000565E9" w:rsidP="00A602CD">
            <w:r>
              <w:rPr>
                <w:color w:val="auto"/>
              </w:rPr>
              <w:t>From user input step 1</w:t>
            </w:r>
          </w:p>
        </w:tc>
      </w:tr>
    </w:tbl>
    <w:p w14:paraId="43BA532A" w14:textId="06D66543" w:rsidR="000565E9" w:rsidRDefault="000565E9" w:rsidP="00A95DF9">
      <w:pPr>
        <w:rPr>
          <w:color w:val="7F7F7F" w:themeColor="text1" w:themeTint="80"/>
          <w:lang w:val="en-US"/>
        </w:rPr>
      </w:pPr>
    </w:p>
    <w:p w14:paraId="69F77974" w14:textId="44CDA36E" w:rsidR="00654AA9" w:rsidRDefault="00654AA9" w:rsidP="00A95DF9">
      <w:pPr>
        <w:rPr>
          <w:color w:val="7F7F7F" w:themeColor="text1" w:themeTint="80"/>
          <w:lang w:val="en-US"/>
        </w:rPr>
      </w:pPr>
      <w:r>
        <w:rPr>
          <w:color w:val="7F7F7F" w:themeColor="text1" w:themeTint="80"/>
          <w:lang w:val="en-US"/>
        </w:rPr>
        <w:t xml:space="preserve">Both functions </w:t>
      </w:r>
      <w:r w:rsidR="00363DF8">
        <w:rPr>
          <w:color w:val="7F7F7F" w:themeColor="text1" w:themeTint="80"/>
          <w:lang w:val="en-US"/>
        </w:rPr>
        <w:t xml:space="preserve">have the same </w:t>
      </w:r>
      <w:r w:rsidR="00B173D7">
        <w:rPr>
          <w:color w:val="7F7F7F" w:themeColor="text1" w:themeTint="80"/>
          <w:lang w:val="en-US"/>
        </w:rPr>
        <w:t>GD</w:t>
      </w:r>
      <w:r w:rsidR="00F73718">
        <w:rPr>
          <w:color w:val="7F7F7F" w:themeColor="text1" w:themeTint="80"/>
          <w:lang w:val="en-US"/>
        </w:rPr>
        <w:t>SouhoolaBasic</w:t>
      </w:r>
      <w:r w:rsidR="00363DF8">
        <w:rPr>
          <w:color w:val="7F7F7F" w:themeColor="text1" w:themeTint="80"/>
          <w:lang w:val="en-US"/>
        </w:rPr>
        <w:t xml:space="preserve"> respon</w:t>
      </w:r>
      <w:r w:rsidR="00AA1CC1">
        <w:rPr>
          <w:color w:val="7F7F7F" w:themeColor="text1" w:themeTint="80"/>
          <w:lang w:val="en-US"/>
        </w:rPr>
        <w:t>s</w:t>
      </w:r>
      <w:r w:rsidR="00363DF8">
        <w:rPr>
          <w:color w:val="7F7F7F" w:themeColor="text1" w:themeTint="80"/>
          <w:lang w:val="en-US"/>
        </w:rPr>
        <w:t>e:</w:t>
      </w:r>
    </w:p>
    <w:p w14:paraId="305CF92C" w14:textId="77777777" w:rsidR="00363DF8" w:rsidRDefault="00363DF8" w:rsidP="00A95DF9">
      <w:pPr>
        <w:rPr>
          <w:color w:val="7F7F7F" w:themeColor="text1" w:themeTint="80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936"/>
        <w:gridCol w:w="3209"/>
      </w:tblGrid>
      <w:tr w:rsidR="00363DF8" w14:paraId="5F3EB617" w14:textId="77777777" w:rsidTr="00A602CD">
        <w:tc>
          <w:tcPr>
            <w:tcW w:w="3170" w:type="dxa"/>
            <w:vAlign w:val="center"/>
          </w:tcPr>
          <w:p w14:paraId="1A0E7947" w14:textId="77777777" w:rsidR="00363DF8" w:rsidRDefault="00363DF8" w:rsidP="00A602CD">
            <w:r>
              <w:rPr>
                <w:color w:val="auto"/>
              </w:rPr>
              <w:t>detailedResponseMessage</w:t>
            </w:r>
          </w:p>
        </w:tc>
        <w:tc>
          <w:tcPr>
            <w:tcW w:w="936" w:type="dxa"/>
            <w:vAlign w:val="center"/>
          </w:tcPr>
          <w:p w14:paraId="384F60CD" w14:textId="77777777" w:rsidR="00363DF8" w:rsidRDefault="00363DF8" w:rsidP="00A602CD">
            <w:r>
              <w:t>String</w:t>
            </w:r>
          </w:p>
        </w:tc>
        <w:tc>
          <w:tcPr>
            <w:tcW w:w="3209" w:type="dxa"/>
            <w:vAlign w:val="center"/>
          </w:tcPr>
          <w:p w14:paraId="5841614D" w14:textId="77777777" w:rsidR="00363DF8" w:rsidRDefault="00363DF8" w:rsidP="00A602CD"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363DF8" w14:paraId="7198354D" w14:textId="77777777" w:rsidTr="00A602CD">
        <w:tc>
          <w:tcPr>
            <w:tcW w:w="3170" w:type="dxa"/>
          </w:tcPr>
          <w:p w14:paraId="03DC7883" w14:textId="77777777" w:rsidR="00363DF8" w:rsidRDefault="00363DF8" w:rsidP="00A602CD">
            <w:r>
              <w:rPr>
                <w:color w:val="auto"/>
              </w:rPr>
              <w:t>detailedResponseCode</w:t>
            </w:r>
          </w:p>
        </w:tc>
        <w:tc>
          <w:tcPr>
            <w:tcW w:w="936" w:type="dxa"/>
          </w:tcPr>
          <w:p w14:paraId="3C07D923" w14:textId="77777777" w:rsidR="00363DF8" w:rsidRDefault="00363DF8" w:rsidP="00A602CD">
            <w:r>
              <w:t>String</w:t>
            </w:r>
          </w:p>
        </w:tc>
        <w:tc>
          <w:tcPr>
            <w:tcW w:w="3209" w:type="dxa"/>
          </w:tcPr>
          <w:p w14:paraId="1421D940" w14:textId="77777777" w:rsidR="00363DF8" w:rsidRDefault="00363DF8" w:rsidP="00A602CD"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363DF8" w:rsidRPr="0000104D" w14:paraId="280C0979" w14:textId="77777777" w:rsidTr="00A602CD">
        <w:tc>
          <w:tcPr>
            <w:tcW w:w="3170" w:type="dxa"/>
          </w:tcPr>
          <w:p w14:paraId="7741CEFE" w14:textId="77777777" w:rsidR="00363DF8" w:rsidRDefault="00363DF8" w:rsidP="00A602CD">
            <w:pPr>
              <w:rPr>
                <w:color w:val="auto"/>
              </w:rPr>
            </w:pPr>
            <w:r>
              <w:rPr>
                <w:color w:val="auto"/>
              </w:rPr>
              <w:t>responseCode</w:t>
            </w:r>
          </w:p>
        </w:tc>
        <w:tc>
          <w:tcPr>
            <w:tcW w:w="936" w:type="dxa"/>
          </w:tcPr>
          <w:p w14:paraId="32AEE893" w14:textId="77777777" w:rsidR="00363DF8" w:rsidRDefault="00363DF8" w:rsidP="00A602CD">
            <w:r>
              <w:t>String</w:t>
            </w:r>
          </w:p>
        </w:tc>
        <w:tc>
          <w:tcPr>
            <w:tcW w:w="3209" w:type="dxa"/>
          </w:tcPr>
          <w:p w14:paraId="7B1D2471" w14:textId="77777777" w:rsidR="00363DF8" w:rsidRPr="0000104D" w:rsidRDefault="00363DF8" w:rsidP="00A602CD">
            <w:pPr>
              <w:rPr>
                <w:color w:val="auto"/>
              </w:rPr>
            </w:pPr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363DF8" w:rsidRPr="0000104D" w14:paraId="74D65189" w14:textId="77777777" w:rsidTr="00A602CD">
        <w:tc>
          <w:tcPr>
            <w:tcW w:w="3170" w:type="dxa"/>
          </w:tcPr>
          <w:p w14:paraId="70D43BB3" w14:textId="77777777" w:rsidR="00363DF8" w:rsidRDefault="00363DF8" w:rsidP="00A602CD">
            <w:pPr>
              <w:rPr>
                <w:color w:val="auto"/>
              </w:rPr>
            </w:pPr>
            <w:r>
              <w:rPr>
                <w:color w:val="auto"/>
              </w:rPr>
              <w:t>responseMessage</w:t>
            </w:r>
          </w:p>
        </w:tc>
        <w:tc>
          <w:tcPr>
            <w:tcW w:w="936" w:type="dxa"/>
          </w:tcPr>
          <w:p w14:paraId="19032C94" w14:textId="77777777" w:rsidR="00363DF8" w:rsidRDefault="00363DF8" w:rsidP="00A602CD">
            <w:r>
              <w:t>String</w:t>
            </w:r>
          </w:p>
        </w:tc>
        <w:tc>
          <w:tcPr>
            <w:tcW w:w="3209" w:type="dxa"/>
          </w:tcPr>
          <w:p w14:paraId="29D1E8A2" w14:textId="77777777" w:rsidR="00363DF8" w:rsidRPr="0000104D" w:rsidRDefault="00363DF8" w:rsidP="00A602CD">
            <w:pPr>
              <w:rPr>
                <w:color w:val="auto"/>
              </w:rPr>
            </w:pPr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  <w:tr w:rsidR="00363DF8" w:rsidRPr="0000104D" w14:paraId="3C417313" w14:textId="77777777" w:rsidTr="00A602CD">
        <w:tc>
          <w:tcPr>
            <w:tcW w:w="3170" w:type="dxa"/>
          </w:tcPr>
          <w:p w14:paraId="5D02E7EF" w14:textId="77777777" w:rsidR="00363DF8" w:rsidRDefault="00363DF8" w:rsidP="00A602CD">
            <w:pPr>
              <w:rPr>
                <w:color w:val="auto"/>
              </w:rPr>
            </w:pPr>
            <w:r>
              <w:rPr>
                <w:color w:val="auto"/>
              </w:rPr>
              <w:t>language</w:t>
            </w:r>
          </w:p>
        </w:tc>
        <w:tc>
          <w:tcPr>
            <w:tcW w:w="936" w:type="dxa"/>
          </w:tcPr>
          <w:p w14:paraId="53889CB5" w14:textId="77777777" w:rsidR="00363DF8" w:rsidRDefault="00363DF8" w:rsidP="00A602CD">
            <w:r>
              <w:t>String</w:t>
            </w:r>
          </w:p>
        </w:tc>
        <w:tc>
          <w:tcPr>
            <w:tcW w:w="3209" w:type="dxa"/>
          </w:tcPr>
          <w:p w14:paraId="3AF0A046" w14:textId="77777777" w:rsidR="00363DF8" w:rsidRPr="0000104D" w:rsidRDefault="00363DF8" w:rsidP="00A602CD">
            <w:pPr>
              <w:rPr>
                <w:color w:val="auto"/>
              </w:rPr>
            </w:pPr>
            <w:r w:rsidRPr="0000104D">
              <w:rPr>
                <w:color w:val="auto"/>
              </w:rPr>
              <w:t xml:space="preserve">used for </w:t>
            </w:r>
            <w:r>
              <w:rPr>
                <w:color w:val="auto"/>
              </w:rPr>
              <w:t>reference and status</w:t>
            </w:r>
          </w:p>
        </w:tc>
      </w:tr>
    </w:tbl>
    <w:p w14:paraId="4EFF3327" w14:textId="2F5A2BBF" w:rsidR="00363DF8" w:rsidRDefault="00363DF8" w:rsidP="00A95DF9">
      <w:pPr>
        <w:rPr>
          <w:color w:val="7F7F7F" w:themeColor="text1" w:themeTint="80"/>
          <w:lang w:val="en-US"/>
        </w:rPr>
      </w:pPr>
    </w:p>
    <w:p w14:paraId="314D0A4A" w14:textId="77777777" w:rsidR="00363DF8" w:rsidRDefault="00363DF8" w:rsidP="00A95DF9">
      <w:pPr>
        <w:rPr>
          <w:color w:val="7F7F7F" w:themeColor="text1" w:themeTint="80"/>
          <w:lang w:val="en-US"/>
        </w:rPr>
      </w:pPr>
    </w:p>
    <w:p w14:paraId="41DBDD41" w14:textId="51344D86" w:rsidR="005D6BF8" w:rsidRDefault="005D6BF8" w:rsidP="00A95DF9">
      <w:pPr>
        <w:rPr>
          <w:color w:val="7F7F7F" w:themeColor="text1" w:themeTint="80"/>
          <w:lang w:val="en-US"/>
        </w:rPr>
      </w:pPr>
    </w:p>
    <w:p w14:paraId="5E8EDE00" w14:textId="61D3722B" w:rsidR="005D6BF8" w:rsidRDefault="005D6BF8" w:rsidP="00A95DF9">
      <w:pPr>
        <w:rPr>
          <w:color w:val="7F7F7F" w:themeColor="text1" w:themeTint="80"/>
          <w:lang w:val="en-US"/>
        </w:rPr>
      </w:pPr>
      <w:r>
        <w:rPr>
          <w:color w:val="7F7F7F" w:themeColor="text1" w:themeTint="80"/>
          <w:lang w:val="en-US"/>
        </w:rPr>
        <w:t xml:space="preserve">When the user </w:t>
      </w:r>
      <w:r w:rsidR="00654AA9">
        <w:rPr>
          <w:color w:val="7F7F7F" w:themeColor="text1" w:themeTint="80"/>
          <w:lang w:val="en-US"/>
        </w:rPr>
        <w:t>press fina</w:t>
      </w:r>
      <w:r w:rsidR="00F73718">
        <w:rPr>
          <w:color w:val="7F7F7F" w:themeColor="text1" w:themeTint="80"/>
          <w:lang w:val="en-US"/>
        </w:rPr>
        <w:t>lize purchase you need</w:t>
      </w:r>
      <w:r w:rsidR="00373AC0">
        <w:rPr>
          <w:color w:val="7F7F7F" w:themeColor="text1" w:themeTint="80"/>
          <w:lang w:val="en-US"/>
        </w:rPr>
        <w:t xml:space="preserve"> to call the function GeideaBNPLAPI.</w:t>
      </w:r>
      <w:r w:rsidR="00BB16CA">
        <w:rPr>
          <w:color w:val="7F7F7F" w:themeColor="text1" w:themeTint="80"/>
          <w:lang w:val="en-US"/>
        </w:rPr>
        <w:t>souhoolaConfirm with GDSouhoolaConfirmDetails</w:t>
      </w:r>
    </w:p>
    <w:p w14:paraId="07CFC413" w14:textId="48A1C852" w:rsidR="00BB16CA" w:rsidRDefault="00BB16CA" w:rsidP="00A95DF9">
      <w:pPr>
        <w:rPr>
          <w:color w:val="7F7F7F" w:themeColor="text1" w:themeTint="80"/>
          <w:lang w:val="en-US"/>
        </w:rPr>
      </w:pPr>
    </w:p>
    <w:p w14:paraId="018ECD35" w14:textId="11F3585C" w:rsidR="00BB16CA" w:rsidRDefault="00BB16CA" w:rsidP="00A95DF9">
      <w:pPr>
        <w:rPr>
          <w:color w:val="7F7F7F" w:themeColor="text1" w:themeTint="80"/>
          <w:lang w:val="en-US"/>
        </w:rPr>
      </w:pPr>
      <w:r>
        <w:rPr>
          <w:color w:val="7F7F7F" w:themeColor="text1" w:themeTint="80"/>
          <w:lang w:val="en-US"/>
        </w:rPr>
        <w:t>Example Swift:</w:t>
      </w:r>
    </w:p>
    <w:p w14:paraId="3F91707A" w14:textId="20038469" w:rsidR="00BB16CA" w:rsidRDefault="00BB16CA" w:rsidP="00A95DF9">
      <w:pPr>
        <w:rPr>
          <w:color w:val="7F7F7F" w:themeColor="text1" w:themeTint="80"/>
          <w:lang w:val="en-US"/>
        </w:rPr>
      </w:pPr>
      <w:r>
        <w:rPr>
          <w:color w:val="7F7F7F" w:themeColor="text1" w:themeTint="80"/>
          <w:lang w:val="en-US"/>
        </w:rPr>
        <w:t xml:space="preserve">  </w:t>
      </w:r>
    </w:p>
    <w:p w14:paraId="02A283BD" w14:textId="77777777" w:rsidR="00AA1CC1" w:rsidRPr="00AA1CC1" w:rsidRDefault="00AA1CC1" w:rsidP="00AA1CC1">
      <w:pPr>
        <w:shd w:val="clear" w:color="auto" w:fill="BFBFBF" w:themeFill="background1" w:themeFillShade="BF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AA1CC1">
        <w:rPr>
          <w:rFonts w:ascii="Menlo" w:hAnsi="Menlo" w:cs="Menlo"/>
          <w:color w:val="7F7F7F" w:themeColor="text1" w:themeTint="80"/>
          <w:sz w:val="24"/>
          <w:szCs w:val="24"/>
        </w:rPr>
        <w:t xml:space="preserve">BNPLManager().souhoolaConfirm(with: details, completion: { response, error </w:t>
      </w:r>
      <w:r w:rsidRPr="00AA1CC1">
        <w:rPr>
          <w:rFonts w:ascii="Menlo" w:hAnsi="Menlo" w:cs="Menlo"/>
          <w:b/>
          <w:bCs/>
          <w:color w:val="7F7F7F" w:themeColor="text1" w:themeTint="80"/>
          <w:sz w:val="24"/>
          <w:szCs w:val="24"/>
        </w:rPr>
        <w:t>in</w:t>
      </w:r>
    </w:p>
    <w:p w14:paraId="2FA49558" w14:textId="77777777" w:rsidR="00AA1CC1" w:rsidRPr="00AA1CC1" w:rsidRDefault="00AA1CC1" w:rsidP="00AA1CC1">
      <w:pPr>
        <w:shd w:val="clear" w:color="auto" w:fill="BFBFBF" w:themeFill="background1" w:themeFillShade="BF"/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7F7F7F" w:themeColor="text1" w:themeTint="80"/>
          <w:sz w:val="24"/>
          <w:szCs w:val="24"/>
        </w:rPr>
      </w:pPr>
      <w:r w:rsidRPr="00AA1CC1">
        <w:rPr>
          <w:rFonts w:ascii="Menlo" w:hAnsi="Menlo" w:cs="Menlo"/>
          <w:color w:val="7F7F7F" w:themeColor="text1" w:themeTint="80"/>
          <w:sz w:val="24"/>
          <w:szCs w:val="24"/>
        </w:rPr>
        <w:t xml:space="preserve">                completion(response, error)</w:t>
      </w:r>
    </w:p>
    <w:p w14:paraId="41FB74A1" w14:textId="580226D6" w:rsidR="00AA1CC1" w:rsidRPr="00AA1CC1" w:rsidRDefault="00AA1CC1" w:rsidP="00AA1CC1">
      <w:pPr>
        <w:shd w:val="clear" w:color="auto" w:fill="BFBFBF" w:themeFill="background1" w:themeFillShade="BF"/>
        <w:rPr>
          <w:color w:val="7F7F7F" w:themeColor="text1" w:themeTint="80"/>
          <w:lang w:val="en-US"/>
        </w:rPr>
      </w:pPr>
      <w:r w:rsidRPr="00AA1CC1">
        <w:rPr>
          <w:rFonts w:ascii="Menlo" w:hAnsi="Menlo" w:cs="Menlo"/>
          <w:color w:val="7F7F7F" w:themeColor="text1" w:themeTint="80"/>
          <w:sz w:val="24"/>
          <w:szCs w:val="24"/>
        </w:rPr>
        <w:t xml:space="preserve">        })</w:t>
      </w:r>
    </w:p>
    <w:p w14:paraId="4D0BDFEE" w14:textId="0AC9E4F8" w:rsidR="005D6BF8" w:rsidRDefault="005D6BF8" w:rsidP="00A95DF9">
      <w:pPr>
        <w:rPr>
          <w:color w:val="7F7F7F" w:themeColor="text1" w:themeTint="80"/>
          <w:lang w:val="en-US"/>
        </w:rPr>
      </w:pPr>
    </w:p>
    <w:p w14:paraId="7E61BF81" w14:textId="7F1CFD1F" w:rsidR="00AA1CC1" w:rsidRDefault="00AA1CC1" w:rsidP="00A95DF9">
      <w:pPr>
        <w:rPr>
          <w:color w:val="7F7F7F" w:themeColor="text1" w:themeTint="80"/>
          <w:lang w:val="en-US"/>
        </w:rPr>
      </w:pPr>
      <w:r>
        <w:rPr>
          <w:color w:val="7F7F7F" w:themeColor="text1" w:themeTint="80"/>
          <w:lang w:val="en-US"/>
        </w:rPr>
        <w:t>GDSouhoolaConfirmDetails params:</w:t>
      </w:r>
    </w:p>
    <w:p w14:paraId="16277B36" w14:textId="5714C0F4" w:rsidR="00AA1CC1" w:rsidRDefault="00AA1CC1" w:rsidP="00A95DF9">
      <w:pPr>
        <w:rPr>
          <w:color w:val="7F7F7F" w:themeColor="text1" w:themeTint="80"/>
          <w:lang w:val="en-US"/>
        </w:rPr>
      </w:pPr>
      <w:r>
        <w:rPr>
          <w:color w:val="7F7F7F" w:themeColor="text1" w:themeTint="80"/>
          <w:lang w:val="en-US"/>
        </w:rPr>
        <w:tab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70"/>
        <w:gridCol w:w="2212"/>
        <w:gridCol w:w="1933"/>
      </w:tblGrid>
      <w:tr w:rsidR="00485595" w14:paraId="6892F427" w14:textId="77777777" w:rsidTr="00A602CD">
        <w:tc>
          <w:tcPr>
            <w:tcW w:w="3170" w:type="dxa"/>
            <w:vAlign w:val="center"/>
          </w:tcPr>
          <w:p w14:paraId="798420C0" w14:textId="77777777" w:rsidR="00485595" w:rsidRDefault="00485595" w:rsidP="00A602CD">
            <w:r>
              <w:rPr>
                <w:color w:val="auto"/>
              </w:rPr>
              <w:t>customerIdentifier</w:t>
            </w:r>
          </w:p>
        </w:tc>
        <w:tc>
          <w:tcPr>
            <w:tcW w:w="2212" w:type="dxa"/>
            <w:vAlign w:val="center"/>
          </w:tcPr>
          <w:p w14:paraId="5CE962BB" w14:textId="77777777" w:rsidR="00485595" w:rsidRDefault="00485595" w:rsidP="00A602CD">
            <w:r>
              <w:t>String</w:t>
            </w:r>
          </w:p>
        </w:tc>
        <w:tc>
          <w:tcPr>
            <w:tcW w:w="1933" w:type="dxa"/>
            <w:vAlign w:val="center"/>
          </w:tcPr>
          <w:p w14:paraId="007D78E1" w14:textId="77777777" w:rsidR="00485595" w:rsidRDefault="00485595" w:rsidP="00A602CD">
            <w:r>
              <w:rPr>
                <w:color w:val="auto"/>
              </w:rPr>
              <w:t>From user input step 1</w:t>
            </w:r>
          </w:p>
        </w:tc>
      </w:tr>
      <w:tr w:rsidR="00485595" w14:paraId="04D13FB5" w14:textId="77777777" w:rsidTr="00A602CD">
        <w:tc>
          <w:tcPr>
            <w:tcW w:w="3170" w:type="dxa"/>
          </w:tcPr>
          <w:p w14:paraId="68AD60A5" w14:textId="77777777" w:rsidR="00485595" w:rsidRDefault="00485595" w:rsidP="00A602CD">
            <w:r>
              <w:rPr>
                <w:color w:val="auto"/>
              </w:rPr>
              <w:t>customerPin</w:t>
            </w:r>
          </w:p>
        </w:tc>
        <w:tc>
          <w:tcPr>
            <w:tcW w:w="2212" w:type="dxa"/>
          </w:tcPr>
          <w:p w14:paraId="5E61957F" w14:textId="77777777" w:rsidR="00485595" w:rsidRDefault="00485595" w:rsidP="00A602CD">
            <w:r>
              <w:t>String</w:t>
            </w:r>
          </w:p>
        </w:tc>
        <w:tc>
          <w:tcPr>
            <w:tcW w:w="1933" w:type="dxa"/>
          </w:tcPr>
          <w:p w14:paraId="60B11721" w14:textId="77777777" w:rsidR="00485595" w:rsidRDefault="00485595" w:rsidP="00A602CD">
            <w:r>
              <w:rPr>
                <w:color w:val="auto"/>
              </w:rPr>
              <w:t>From user input step 1</w:t>
            </w:r>
          </w:p>
        </w:tc>
      </w:tr>
      <w:tr w:rsidR="00485595" w:rsidRPr="0000104D" w14:paraId="72CB9C48" w14:textId="77777777" w:rsidTr="00A602CD">
        <w:tc>
          <w:tcPr>
            <w:tcW w:w="3170" w:type="dxa"/>
          </w:tcPr>
          <w:p w14:paraId="6A85B9C0" w14:textId="77777777" w:rsidR="00485595" w:rsidRDefault="00485595" w:rsidP="00A602CD">
            <w:pPr>
              <w:rPr>
                <w:color w:val="auto"/>
              </w:rPr>
            </w:pPr>
            <w:r>
              <w:rPr>
                <w:color w:val="auto"/>
              </w:rPr>
              <w:t>orderId</w:t>
            </w:r>
          </w:p>
        </w:tc>
        <w:tc>
          <w:tcPr>
            <w:tcW w:w="2212" w:type="dxa"/>
          </w:tcPr>
          <w:p w14:paraId="2733E107" w14:textId="77777777" w:rsidR="00485595" w:rsidRDefault="00485595" w:rsidP="00A602CD">
            <w:r>
              <w:t>String</w:t>
            </w:r>
          </w:p>
        </w:tc>
        <w:tc>
          <w:tcPr>
            <w:tcW w:w="1933" w:type="dxa"/>
          </w:tcPr>
          <w:p w14:paraId="0C4CA110" w14:textId="77777777" w:rsidR="00485595" w:rsidRPr="0000104D" w:rsidRDefault="00485595" w:rsidP="00A602CD">
            <w:pPr>
              <w:rPr>
                <w:color w:val="auto"/>
              </w:rPr>
            </w:pPr>
            <w:r>
              <w:rPr>
                <w:color w:val="auto"/>
              </w:rPr>
              <w:t>From Step 2.4.3</w:t>
            </w:r>
          </w:p>
        </w:tc>
      </w:tr>
      <w:tr w:rsidR="00485595" w:rsidRPr="0000104D" w14:paraId="0F11E86B" w14:textId="77777777" w:rsidTr="00A602CD">
        <w:tc>
          <w:tcPr>
            <w:tcW w:w="3170" w:type="dxa"/>
          </w:tcPr>
          <w:p w14:paraId="08375C36" w14:textId="77777777" w:rsidR="00485595" w:rsidRDefault="00485595" w:rsidP="00A602CD">
            <w:pPr>
              <w:rPr>
                <w:color w:val="auto"/>
              </w:rPr>
            </w:pPr>
            <w:r>
              <w:rPr>
                <w:color w:val="auto"/>
              </w:rPr>
              <w:t>sohoolaTransacationID</w:t>
            </w:r>
          </w:p>
        </w:tc>
        <w:tc>
          <w:tcPr>
            <w:tcW w:w="2212" w:type="dxa"/>
          </w:tcPr>
          <w:p w14:paraId="4ED94661" w14:textId="77777777" w:rsidR="00485595" w:rsidRDefault="00485595" w:rsidP="00A602CD">
            <w:r>
              <w:t>String</w:t>
            </w:r>
          </w:p>
        </w:tc>
        <w:tc>
          <w:tcPr>
            <w:tcW w:w="1933" w:type="dxa"/>
          </w:tcPr>
          <w:p w14:paraId="006DCB03" w14:textId="77777777" w:rsidR="00485595" w:rsidRPr="0000104D" w:rsidRDefault="00485595" w:rsidP="00A602CD">
            <w:pPr>
              <w:rPr>
                <w:color w:val="auto"/>
              </w:rPr>
            </w:pPr>
            <w:r>
              <w:rPr>
                <w:color w:val="auto"/>
              </w:rPr>
              <w:t>From Step 2.4.3</w:t>
            </w:r>
          </w:p>
        </w:tc>
      </w:tr>
      <w:tr w:rsidR="009F0AEF" w:rsidRPr="0000104D" w14:paraId="4E9B755A" w14:textId="77777777" w:rsidTr="00A602CD">
        <w:tc>
          <w:tcPr>
            <w:tcW w:w="3170" w:type="dxa"/>
          </w:tcPr>
          <w:p w14:paraId="027E4A71" w14:textId="6F5FCD0B" w:rsidR="009F0AEF" w:rsidRDefault="009F0AEF" w:rsidP="00A602CD">
            <w:pPr>
              <w:rPr>
                <w:color w:val="auto"/>
              </w:rPr>
            </w:pPr>
            <w:r>
              <w:rPr>
                <w:color w:val="auto"/>
              </w:rPr>
              <w:t>otp</w:t>
            </w:r>
          </w:p>
        </w:tc>
        <w:tc>
          <w:tcPr>
            <w:tcW w:w="2212" w:type="dxa"/>
          </w:tcPr>
          <w:p w14:paraId="41FA77DD" w14:textId="3A2BC9D4" w:rsidR="009F0AEF" w:rsidRDefault="009F0AEF" w:rsidP="00A602CD">
            <w:r>
              <w:t>String</w:t>
            </w:r>
          </w:p>
        </w:tc>
        <w:tc>
          <w:tcPr>
            <w:tcW w:w="1933" w:type="dxa"/>
          </w:tcPr>
          <w:p w14:paraId="40D53693" w14:textId="50E56EEA" w:rsidR="009F0AEF" w:rsidRDefault="009F0AEF" w:rsidP="00A602CD">
            <w:pPr>
              <w:rPr>
                <w:color w:val="auto"/>
              </w:rPr>
            </w:pPr>
            <w:r>
              <w:rPr>
                <w:color w:val="auto"/>
              </w:rPr>
              <w:t xml:space="preserve">User input </w:t>
            </w:r>
            <w:r w:rsidR="009576C9">
              <w:rPr>
                <w:color w:val="auto"/>
              </w:rPr>
              <w:t>OTP</w:t>
            </w:r>
            <w:r>
              <w:rPr>
                <w:color w:val="auto"/>
              </w:rPr>
              <w:t xml:space="preserve"> on </w:t>
            </w:r>
            <w:r w:rsidR="009576C9">
              <w:rPr>
                <w:color w:val="auto"/>
              </w:rPr>
              <w:t>screen</w:t>
            </w:r>
          </w:p>
        </w:tc>
      </w:tr>
    </w:tbl>
    <w:p w14:paraId="3D0DF86F" w14:textId="77777777" w:rsidR="00485595" w:rsidRDefault="00485595" w:rsidP="00485595">
      <w:pPr>
        <w:rPr>
          <w:color w:val="7F7F7F" w:themeColor="text1" w:themeTint="80"/>
          <w:lang w:val="en-US"/>
        </w:rPr>
      </w:pPr>
    </w:p>
    <w:p w14:paraId="523B3FFC" w14:textId="2777D4A7" w:rsidR="00AA1CC1" w:rsidRPr="00A95DF9" w:rsidRDefault="004E3083" w:rsidP="00A95DF9">
      <w:pPr>
        <w:rPr>
          <w:color w:val="7F7F7F" w:themeColor="text1" w:themeTint="80"/>
          <w:lang w:val="en-US"/>
        </w:rPr>
      </w:pPr>
      <w:r>
        <w:rPr>
          <w:color w:val="7F7F7F" w:themeColor="text1" w:themeTint="80"/>
          <w:lang w:val="en-US"/>
        </w:rPr>
        <w:t>Response will be the same response GDOrderResponse and GDErrorRespone both optional from the GeideaPaymentAPI documentation</w:t>
      </w:r>
      <w:r w:rsidR="009059D4">
        <w:rPr>
          <w:color w:val="7F7F7F" w:themeColor="text1" w:themeTint="80"/>
          <w:lang w:val="en-US"/>
        </w:rPr>
        <w:t>, including BNPL details in transaction</w:t>
      </w:r>
    </w:p>
    <w:bookmarkEnd w:id="139"/>
    <w:bookmarkEnd w:id="140"/>
    <w:p w14:paraId="4F026649" w14:textId="7B3D5624" w:rsidR="000F49EE" w:rsidRDefault="000F49EE" w:rsidP="00E46121"/>
    <w:p w14:paraId="7B1EA8D2" w14:textId="623F8955" w:rsidR="00786012" w:rsidRDefault="00786012" w:rsidP="00E46121"/>
    <w:p w14:paraId="0EA08892" w14:textId="77777777" w:rsidR="001609E7" w:rsidRDefault="00C7319A" w:rsidP="00C7319A">
      <w:pPr>
        <w:pStyle w:val="Heading3"/>
        <w:ind w:left="567"/>
      </w:pPr>
      <w:bookmarkStart w:id="177" w:name="_Toc108787406"/>
      <w:r>
        <w:t>3</w:t>
      </w:r>
      <w:r w:rsidR="001609E7">
        <w:t xml:space="preserve"> Geidea Form</w:t>
      </w:r>
      <w:bookmarkEnd w:id="177"/>
    </w:p>
    <w:p w14:paraId="1953CD8E" w14:textId="3E8CD4D0" w:rsidR="00C7319A" w:rsidRDefault="001609E7" w:rsidP="00C7319A">
      <w:pPr>
        <w:pStyle w:val="Heading3"/>
        <w:ind w:left="567"/>
      </w:pPr>
      <w:bookmarkStart w:id="178" w:name="_Toc108787407"/>
      <w:r>
        <w:t xml:space="preserve">See the main documentation for PayWithGeideaForm including all BNPL </w:t>
      </w:r>
      <w:r w:rsidR="00DE7BCE">
        <w:t>providers and payment methods</w:t>
      </w:r>
      <w:bookmarkEnd w:id="178"/>
      <w:r w:rsidR="00C7319A">
        <w:t xml:space="preserve"> </w:t>
      </w:r>
    </w:p>
    <w:p w14:paraId="3A846443" w14:textId="77777777" w:rsidR="00786012" w:rsidRPr="00E46121" w:rsidRDefault="00786012" w:rsidP="00E46121"/>
    <w:p w14:paraId="0A56C67D" w14:textId="77777777" w:rsidR="003E2B44" w:rsidRPr="00EE513E" w:rsidRDefault="003E2B44" w:rsidP="003E2B44"/>
    <w:p w14:paraId="0446EE66" w14:textId="21A3F90D" w:rsidR="00EC26D7" w:rsidRDefault="00EC26D7" w:rsidP="00EC26D7"/>
    <w:p w14:paraId="025212B2" w14:textId="77777777" w:rsidR="00523F85" w:rsidRDefault="00523F85" w:rsidP="00EC26D7"/>
    <w:p w14:paraId="304A39B8" w14:textId="6F2D7F46" w:rsidR="00817EAD" w:rsidRDefault="00817EAD" w:rsidP="00EC26D7"/>
    <w:sectPr w:rsidR="00817EAD" w:rsidSect="009A474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E09F1" w14:textId="77777777" w:rsidR="00896DD3" w:rsidRDefault="00896DD3" w:rsidP="00F950E7">
      <w:pPr>
        <w:spacing w:line="240" w:lineRule="auto"/>
      </w:pPr>
      <w:r>
        <w:separator/>
      </w:r>
    </w:p>
  </w:endnote>
  <w:endnote w:type="continuationSeparator" w:id="0">
    <w:p w14:paraId="479300DC" w14:textId="77777777" w:rsidR="00896DD3" w:rsidRDefault="00896DD3" w:rsidP="00F950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E1BF0" w14:textId="77777777" w:rsidR="0010661B" w:rsidRDefault="001066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10" w:type="dxa"/>
      <w:tblCellMar>
        <w:left w:w="43" w:type="dxa"/>
        <w:right w:w="0" w:type="dxa"/>
      </w:tblCellMar>
      <w:tblLook w:val="04A0" w:firstRow="1" w:lastRow="0" w:firstColumn="1" w:lastColumn="0" w:noHBand="0" w:noVBand="1"/>
    </w:tblPr>
    <w:tblGrid>
      <w:gridCol w:w="449"/>
      <w:gridCol w:w="5557"/>
      <w:gridCol w:w="1352"/>
      <w:gridCol w:w="1652"/>
    </w:tblGrid>
    <w:tr w:rsidR="00D21D88" w:rsidRPr="000C3ACB" w14:paraId="6D6CB0E5" w14:textId="77777777" w:rsidTr="005B05E8">
      <w:trPr>
        <w:trHeight w:val="204"/>
      </w:trPr>
      <w:tc>
        <w:tcPr>
          <w:tcW w:w="249" w:type="pct"/>
          <w:vMerge w:val="restart"/>
          <w:tcBorders>
            <w:top w:val="single" w:sz="4" w:space="0" w:color="auto"/>
          </w:tcBorders>
          <w:shd w:val="clear" w:color="auto" w:fill="DE5C2B"/>
          <w:vAlign w:val="bottom"/>
        </w:tcPr>
        <w:p w14:paraId="1BFC0908" w14:textId="77777777" w:rsidR="00D21D88" w:rsidRPr="000C3ACB" w:rsidRDefault="00D21D88" w:rsidP="0081305A">
          <w:pPr>
            <w:pStyle w:val="PageNumbers"/>
            <w:jc w:val="center"/>
          </w:pPr>
          <w:r w:rsidRPr="000C3ACB">
            <w:fldChar w:fldCharType="begin"/>
          </w:r>
          <w:r w:rsidRPr="000C3ACB">
            <w:instrText xml:space="preserve"> PAGE   \* MERGEFORMAT </w:instrText>
          </w:r>
          <w:r w:rsidRPr="000C3ACB">
            <w:fldChar w:fldCharType="separate"/>
          </w:r>
          <w:r>
            <w:rPr>
              <w:noProof/>
            </w:rPr>
            <w:t>18</w:t>
          </w:r>
          <w:r w:rsidRPr="000C3ACB">
            <w:fldChar w:fldCharType="end"/>
          </w:r>
        </w:p>
      </w:tc>
      <w:tc>
        <w:tcPr>
          <w:tcW w:w="3084" w:type="pct"/>
          <w:tcBorders>
            <w:top w:val="single" w:sz="2" w:space="0" w:color="4A4E52"/>
          </w:tcBorders>
          <w:shd w:val="clear" w:color="auto" w:fill="auto"/>
          <w:vAlign w:val="bottom"/>
        </w:tcPr>
        <w:p w14:paraId="2EF34ADA" w14:textId="77777777" w:rsidR="00D21D88" w:rsidRPr="000C3ACB" w:rsidRDefault="00D21D88" w:rsidP="0081305A">
          <w:pPr>
            <w:pStyle w:val="Footer"/>
            <w:rPr>
              <w:rStyle w:val="IntenseReference"/>
              <w:sz w:val="8"/>
              <w:szCs w:val="8"/>
            </w:rPr>
          </w:pPr>
        </w:p>
      </w:tc>
      <w:tc>
        <w:tcPr>
          <w:tcW w:w="1667" w:type="pct"/>
          <w:gridSpan w:val="2"/>
          <w:tcBorders>
            <w:top w:val="single" w:sz="2" w:space="0" w:color="4A4E52"/>
          </w:tcBorders>
          <w:shd w:val="clear" w:color="auto" w:fill="auto"/>
          <w:vAlign w:val="bottom"/>
        </w:tcPr>
        <w:p w14:paraId="468B69F5" w14:textId="77777777" w:rsidR="00D21D88" w:rsidRPr="000C3ACB" w:rsidRDefault="00D21D88" w:rsidP="0081305A">
          <w:pPr>
            <w:pStyle w:val="Footer"/>
            <w:jc w:val="right"/>
            <w:rPr>
              <w:sz w:val="8"/>
              <w:szCs w:val="8"/>
            </w:rPr>
          </w:pPr>
        </w:p>
      </w:tc>
    </w:tr>
    <w:tr w:rsidR="00D21D88" w:rsidRPr="000C3ACB" w14:paraId="64CA05A2" w14:textId="77777777" w:rsidTr="005B05E8">
      <w:trPr>
        <w:trHeight w:val="594"/>
      </w:trPr>
      <w:tc>
        <w:tcPr>
          <w:tcW w:w="249" w:type="pct"/>
          <w:vMerge/>
          <w:shd w:val="clear" w:color="auto" w:fill="DE5C2B"/>
          <w:vAlign w:val="bottom"/>
        </w:tcPr>
        <w:p w14:paraId="7DCB39AC" w14:textId="77777777" w:rsidR="00D21D88" w:rsidRPr="000C3ACB" w:rsidRDefault="00D21D88" w:rsidP="0081305A">
          <w:pPr>
            <w:pStyle w:val="Footer"/>
          </w:pPr>
        </w:p>
      </w:tc>
      <w:sdt>
        <w:sdtPr>
          <w:rPr>
            <w:rStyle w:val="Strong"/>
          </w:rPr>
          <w:alias w:val="Title"/>
          <w:tag w:val=""/>
          <w:id w:val="2121879645"/>
          <w:placeholder>
            <w:docPart w:val="30F77AEDDFB42A429068268C8F511E7A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rStyle w:val="Strong"/>
          </w:rPr>
        </w:sdtEndPr>
        <w:sdtContent>
          <w:tc>
            <w:tcPr>
              <w:tcW w:w="3834" w:type="pct"/>
              <w:gridSpan w:val="2"/>
              <w:shd w:val="clear" w:color="auto" w:fill="auto"/>
              <w:vAlign w:val="bottom"/>
            </w:tcPr>
            <w:p w14:paraId="78707EAE" w14:textId="50B14990" w:rsidR="00D21D88" w:rsidRPr="00176572" w:rsidRDefault="00D21D88" w:rsidP="0081305A">
              <w:pPr>
                <w:pStyle w:val="Footer"/>
                <w:rPr>
                  <w:rStyle w:val="Strong"/>
                </w:rPr>
              </w:pPr>
              <w:r>
                <w:rPr>
                  <w:rStyle w:val="Strong"/>
                </w:rPr>
                <w:t>Payment Gateway IOS</w:t>
              </w:r>
              <w:r w:rsidR="00097CA9">
                <w:rPr>
                  <w:rStyle w:val="Strong"/>
                </w:rPr>
                <w:t xml:space="preserve"> BNPL</w:t>
              </w:r>
              <w:r>
                <w:rPr>
                  <w:rStyle w:val="Strong"/>
                </w:rPr>
                <w:t xml:space="preserve"> SDK Integration guide</w:t>
              </w:r>
            </w:p>
          </w:tc>
        </w:sdtContent>
      </w:sdt>
      <w:tc>
        <w:tcPr>
          <w:tcW w:w="917" w:type="pct"/>
          <w:shd w:val="clear" w:color="auto" w:fill="auto"/>
          <w:vAlign w:val="bottom"/>
        </w:tcPr>
        <w:p w14:paraId="0EB8DB84" w14:textId="0CAEE7FF" w:rsidR="00D21D88" w:rsidRPr="000C3ACB" w:rsidRDefault="00320928" w:rsidP="0081305A">
          <w:pPr>
            <w:pStyle w:val="Footer"/>
            <w:jc w:val="right"/>
            <w:rPr>
              <w:rStyle w:val="Strong"/>
            </w:rPr>
          </w:pPr>
          <w:hyperlink r:id="rId1" w:history="1">
            <w:r w:rsidR="00D21D88" w:rsidRPr="00F8365B">
              <w:rPr>
                <w:rStyle w:val="Hyperlink"/>
                <w:sz w:val="20"/>
                <w:lang w:val="en-US"/>
              </w:rPr>
              <w:t>gei</w:t>
            </w:r>
            <w:r w:rsidR="00D21D88" w:rsidRPr="00F8365B">
              <w:rPr>
                <w:rStyle w:val="Hyperlink"/>
                <w:sz w:val="20"/>
              </w:rPr>
              <w:t>dea.net</w:t>
            </w:r>
          </w:hyperlink>
        </w:p>
      </w:tc>
    </w:tr>
    <w:tr w:rsidR="00D21D88" w:rsidRPr="000C3ACB" w14:paraId="60033CE3" w14:textId="77777777" w:rsidTr="005B05E8">
      <w:trPr>
        <w:trHeight w:val="345"/>
      </w:trPr>
      <w:tc>
        <w:tcPr>
          <w:tcW w:w="249" w:type="pct"/>
          <w:vMerge/>
          <w:shd w:val="clear" w:color="auto" w:fill="DE5C2B"/>
          <w:vAlign w:val="bottom"/>
        </w:tcPr>
        <w:p w14:paraId="3546F7E9" w14:textId="77777777" w:rsidR="00D21D88" w:rsidRPr="000C3ACB" w:rsidRDefault="00D21D88" w:rsidP="0081305A">
          <w:pPr>
            <w:pStyle w:val="Footer"/>
          </w:pPr>
        </w:p>
      </w:tc>
      <w:sdt>
        <w:sdtPr>
          <w:rPr>
            <w:rStyle w:val="Strong"/>
          </w:rPr>
          <w:alias w:val="Subject"/>
          <w:tag w:val=""/>
          <w:id w:val="1452662954"/>
          <w:placeholder>
            <w:docPart w:val="5CB754D7AEAE8246914C215BE04810F3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>
          <w:rPr>
            <w:rStyle w:val="Strong"/>
          </w:rPr>
        </w:sdtEndPr>
        <w:sdtContent>
          <w:tc>
            <w:tcPr>
              <w:tcW w:w="3834" w:type="pct"/>
              <w:gridSpan w:val="2"/>
              <w:shd w:val="clear" w:color="auto" w:fill="auto"/>
              <w:vAlign w:val="bottom"/>
            </w:tcPr>
            <w:p w14:paraId="7EA17A3C" w14:textId="506DD77C" w:rsidR="00D21D88" w:rsidRPr="00FC4551" w:rsidRDefault="00D21D88" w:rsidP="0081305A">
              <w:pPr>
                <w:pStyle w:val="Footer"/>
                <w:rPr>
                  <w:rStyle w:val="Strong"/>
                </w:rPr>
              </w:pPr>
              <w:r>
                <w:rPr>
                  <w:rStyle w:val="Strong"/>
                </w:rPr>
                <w:t xml:space="preserve">Version </w:t>
              </w:r>
              <w:r w:rsidR="00484426">
                <w:rPr>
                  <w:rStyle w:val="Strong"/>
                </w:rPr>
                <w:t>2</w:t>
              </w:r>
              <w:r>
                <w:rPr>
                  <w:rStyle w:val="Strong"/>
                </w:rPr>
                <w:t>.</w:t>
              </w:r>
              <w:r w:rsidR="00484426">
                <w:rPr>
                  <w:rStyle w:val="Strong"/>
                </w:rPr>
                <w:t>0</w:t>
              </w:r>
            </w:p>
          </w:tc>
        </w:sdtContent>
      </w:sdt>
      <w:tc>
        <w:tcPr>
          <w:tcW w:w="917" w:type="pct"/>
          <w:shd w:val="clear" w:color="auto" w:fill="auto"/>
          <w:vAlign w:val="bottom"/>
        </w:tcPr>
        <w:p w14:paraId="13DB52C6" w14:textId="77777777" w:rsidR="00D21D88" w:rsidRPr="000C3ACB" w:rsidRDefault="00D21D88" w:rsidP="0081305A">
          <w:pPr>
            <w:pStyle w:val="Footer"/>
          </w:pPr>
        </w:p>
      </w:tc>
    </w:tr>
  </w:tbl>
  <w:p w14:paraId="7DA0818C" w14:textId="77777777" w:rsidR="00D21D88" w:rsidRDefault="00D21D8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767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010"/>
      <w:gridCol w:w="6"/>
    </w:tblGrid>
    <w:tr w:rsidR="00D21D88" w:rsidRPr="000C3ACB" w14:paraId="2D87B5B9" w14:textId="77777777" w:rsidTr="009A4741">
      <w:tc>
        <w:tcPr>
          <w:tcW w:w="3252" w:type="pct"/>
          <w:tcBorders>
            <w:top w:val="single" w:sz="2" w:space="0" w:color="4A4E52"/>
          </w:tcBorders>
          <w:shd w:val="clear" w:color="auto" w:fill="auto"/>
          <w:vAlign w:val="bottom"/>
        </w:tcPr>
        <w:p w14:paraId="610AA9FD" w14:textId="77777777" w:rsidR="00D21D88" w:rsidRPr="000C3ACB" w:rsidRDefault="00D21D88" w:rsidP="004317AE">
          <w:pPr>
            <w:pStyle w:val="Footer"/>
            <w:rPr>
              <w:rStyle w:val="IntenseReference"/>
              <w:sz w:val="8"/>
              <w:szCs w:val="8"/>
            </w:rPr>
          </w:pPr>
        </w:p>
      </w:tc>
      <w:tc>
        <w:tcPr>
          <w:tcW w:w="1748" w:type="pct"/>
          <w:tcBorders>
            <w:top w:val="single" w:sz="2" w:space="0" w:color="4A4E52"/>
          </w:tcBorders>
          <w:shd w:val="clear" w:color="auto" w:fill="auto"/>
          <w:vAlign w:val="bottom"/>
        </w:tcPr>
        <w:p w14:paraId="71282E5E" w14:textId="77777777" w:rsidR="00D21D88" w:rsidRPr="000C3ACB" w:rsidRDefault="00D21D88" w:rsidP="004317AE">
          <w:pPr>
            <w:pStyle w:val="Footer"/>
            <w:jc w:val="right"/>
            <w:rPr>
              <w:sz w:val="8"/>
              <w:szCs w:val="8"/>
            </w:rPr>
          </w:pPr>
        </w:p>
      </w:tc>
    </w:tr>
    <w:tr w:rsidR="00D21D88" w:rsidRPr="000C3ACB" w14:paraId="5B133230" w14:textId="77777777" w:rsidTr="009A4741">
      <w:tc>
        <w:tcPr>
          <w:tcW w:w="3252" w:type="pct"/>
          <w:shd w:val="clear" w:color="auto" w:fill="auto"/>
          <w:vAlign w:val="bottom"/>
        </w:tcPr>
        <w:tbl>
          <w:tblPr>
            <w:tblW w:w="9010" w:type="dxa"/>
            <w:tblCellMar>
              <w:left w:w="43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449"/>
            <w:gridCol w:w="5557"/>
            <w:gridCol w:w="1352"/>
            <w:gridCol w:w="1652"/>
          </w:tblGrid>
          <w:tr w:rsidR="00D21D88" w:rsidRPr="000C3ACB" w14:paraId="79310A46" w14:textId="77777777" w:rsidTr="005D571B">
            <w:trPr>
              <w:trHeight w:val="204"/>
            </w:trPr>
            <w:tc>
              <w:tcPr>
                <w:tcW w:w="249" w:type="pct"/>
                <w:vMerge w:val="restart"/>
                <w:tcBorders>
                  <w:top w:val="single" w:sz="4" w:space="0" w:color="auto"/>
                </w:tcBorders>
                <w:shd w:val="clear" w:color="auto" w:fill="DE5C2B"/>
                <w:vAlign w:val="bottom"/>
              </w:tcPr>
              <w:p w14:paraId="1891C6B2" w14:textId="77777777" w:rsidR="00D21D88" w:rsidRPr="000C3ACB" w:rsidRDefault="00D21D88" w:rsidP="005D571B">
                <w:pPr>
                  <w:pStyle w:val="PageNumbers"/>
                  <w:jc w:val="center"/>
                </w:pPr>
                <w:r w:rsidRPr="000C3ACB">
                  <w:fldChar w:fldCharType="begin"/>
                </w:r>
                <w:r w:rsidRPr="000C3ACB">
                  <w:instrText xml:space="preserve"> PAGE   \* MERGEFORMAT </w:instrText>
                </w:r>
                <w:r w:rsidRPr="000C3ACB">
                  <w:fldChar w:fldCharType="separate"/>
                </w:r>
                <w:r>
                  <w:rPr>
                    <w:noProof/>
                  </w:rPr>
                  <w:t>18</w:t>
                </w:r>
                <w:r w:rsidRPr="000C3ACB">
                  <w:fldChar w:fldCharType="end"/>
                </w:r>
              </w:p>
            </w:tc>
            <w:tc>
              <w:tcPr>
                <w:tcW w:w="3084" w:type="pct"/>
                <w:tcBorders>
                  <w:top w:val="single" w:sz="2" w:space="0" w:color="4A4E52"/>
                </w:tcBorders>
                <w:shd w:val="clear" w:color="auto" w:fill="auto"/>
                <w:vAlign w:val="bottom"/>
              </w:tcPr>
              <w:p w14:paraId="2B804A9F" w14:textId="77777777" w:rsidR="00D21D88" w:rsidRPr="000C3ACB" w:rsidRDefault="00D21D88" w:rsidP="005D571B">
                <w:pPr>
                  <w:pStyle w:val="Footer"/>
                  <w:rPr>
                    <w:rStyle w:val="IntenseReference"/>
                    <w:sz w:val="8"/>
                    <w:szCs w:val="8"/>
                  </w:rPr>
                </w:pPr>
              </w:p>
            </w:tc>
            <w:tc>
              <w:tcPr>
                <w:tcW w:w="1667" w:type="pct"/>
                <w:gridSpan w:val="2"/>
                <w:tcBorders>
                  <w:top w:val="single" w:sz="2" w:space="0" w:color="4A4E52"/>
                </w:tcBorders>
                <w:shd w:val="clear" w:color="auto" w:fill="auto"/>
                <w:vAlign w:val="bottom"/>
              </w:tcPr>
              <w:p w14:paraId="73BB72D3" w14:textId="77777777" w:rsidR="00D21D88" w:rsidRPr="000C3ACB" w:rsidRDefault="00D21D88" w:rsidP="005D571B">
                <w:pPr>
                  <w:pStyle w:val="Footer"/>
                  <w:jc w:val="right"/>
                  <w:rPr>
                    <w:sz w:val="8"/>
                    <w:szCs w:val="8"/>
                  </w:rPr>
                </w:pPr>
              </w:p>
            </w:tc>
          </w:tr>
          <w:tr w:rsidR="00D21D88" w:rsidRPr="000C3ACB" w14:paraId="4F9BACCC" w14:textId="77777777" w:rsidTr="005D571B">
            <w:trPr>
              <w:trHeight w:val="594"/>
            </w:trPr>
            <w:tc>
              <w:tcPr>
                <w:tcW w:w="249" w:type="pct"/>
                <w:vMerge/>
                <w:shd w:val="clear" w:color="auto" w:fill="DE5C2B"/>
                <w:vAlign w:val="bottom"/>
              </w:tcPr>
              <w:p w14:paraId="696428EC" w14:textId="77777777" w:rsidR="00D21D88" w:rsidRPr="000C3ACB" w:rsidRDefault="00D21D88" w:rsidP="005D571B">
                <w:pPr>
                  <w:pStyle w:val="Footer"/>
                </w:pPr>
              </w:p>
            </w:tc>
            <w:sdt>
              <w:sdtPr>
                <w:rPr>
                  <w:rStyle w:val="Strong"/>
                </w:rPr>
                <w:alias w:val="Title"/>
                <w:tag w:val=""/>
                <w:id w:val="-1275778048"/>
                <w:placeholder>
                  <w:docPart w:val="95A237BD81A5E848B819D9BD57F3B062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>
                <w:rPr>
                  <w:rStyle w:val="Strong"/>
                </w:rPr>
              </w:sdtEndPr>
              <w:sdtContent>
                <w:tc>
                  <w:tcPr>
                    <w:tcW w:w="3834" w:type="pct"/>
                    <w:gridSpan w:val="2"/>
                    <w:shd w:val="clear" w:color="auto" w:fill="auto"/>
                    <w:vAlign w:val="bottom"/>
                  </w:tcPr>
                  <w:p w14:paraId="4282CB90" w14:textId="05FE43FA" w:rsidR="00D21D88" w:rsidRPr="00176572" w:rsidRDefault="00097CA9" w:rsidP="005D571B">
                    <w:pPr>
                      <w:pStyle w:val="Footer"/>
                      <w:rPr>
                        <w:rStyle w:val="Strong"/>
                      </w:rPr>
                    </w:pPr>
                    <w:r>
                      <w:rPr>
                        <w:rStyle w:val="Strong"/>
                      </w:rPr>
                      <w:t>Payment Gateway IOS BNPL SDK Integration guide</w:t>
                    </w:r>
                  </w:p>
                </w:tc>
              </w:sdtContent>
            </w:sdt>
            <w:tc>
              <w:tcPr>
                <w:tcW w:w="917" w:type="pct"/>
                <w:shd w:val="clear" w:color="auto" w:fill="auto"/>
                <w:vAlign w:val="bottom"/>
              </w:tcPr>
              <w:p w14:paraId="2EC82762" w14:textId="014774BD" w:rsidR="00D21D88" w:rsidRPr="000C3ACB" w:rsidRDefault="00320928" w:rsidP="005D571B">
                <w:pPr>
                  <w:pStyle w:val="Footer"/>
                  <w:jc w:val="right"/>
                  <w:rPr>
                    <w:rStyle w:val="Strong"/>
                  </w:rPr>
                </w:pPr>
                <w:hyperlink r:id="rId1" w:history="1">
                  <w:r w:rsidR="00D21D88" w:rsidRPr="00F8365B">
                    <w:rPr>
                      <w:rStyle w:val="Hyperlink"/>
                      <w:sz w:val="20"/>
                      <w:lang w:val="en-US"/>
                    </w:rPr>
                    <w:t>gei</w:t>
                  </w:r>
                  <w:r w:rsidR="00D21D88" w:rsidRPr="00F8365B">
                    <w:rPr>
                      <w:rStyle w:val="Hyperlink"/>
                      <w:sz w:val="20"/>
                    </w:rPr>
                    <w:t>dea.net</w:t>
                  </w:r>
                </w:hyperlink>
              </w:p>
            </w:tc>
          </w:tr>
          <w:tr w:rsidR="00D21D88" w:rsidRPr="000C3ACB" w14:paraId="7E964650" w14:textId="77777777" w:rsidTr="005D571B">
            <w:trPr>
              <w:trHeight w:val="345"/>
            </w:trPr>
            <w:tc>
              <w:tcPr>
                <w:tcW w:w="249" w:type="pct"/>
                <w:vMerge/>
                <w:shd w:val="clear" w:color="auto" w:fill="DE5C2B"/>
                <w:vAlign w:val="bottom"/>
              </w:tcPr>
              <w:p w14:paraId="2240F1EA" w14:textId="77777777" w:rsidR="00D21D88" w:rsidRPr="000C3ACB" w:rsidRDefault="00D21D88" w:rsidP="005D571B">
                <w:pPr>
                  <w:pStyle w:val="Footer"/>
                </w:pPr>
              </w:p>
            </w:tc>
            <w:sdt>
              <w:sdtPr>
                <w:rPr>
                  <w:rStyle w:val="Strong"/>
                </w:rPr>
                <w:alias w:val="Subject"/>
                <w:tag w:val=""/>
                <w:id w:val="971865313"/>
                <w:placeholder>
                  <w:docPart w:val="2E39E9FD5B7B894F9EB5086B59BFF6CC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>
                <w:rPr>
                  <w:rStyle w:val="Strong"/>
                </w:rPr>
              </w:sdtEndPr>
              <w:sdtContent>
                <w:tc>
                  <w:tcPr>
                    <w:tcW w:w="3834" w:type="pct"/>
                    <w:gridSpan w:val="2"/>
                    <w:shd w:val="clear" w:color="auto" w:fill="auto"/>
                    <w:vAlign w:val="bottom"/>
                  </w:tcPr>
                  <w:p w14:paraId="308D75C0" w14:textId="751D87DC" w:rsidR="00D21D88" w:rsidRPr="00FC4551" w:rsidRDefault="00484426" w:rsidP="005D571B">
                    <w:pPr>
                      <w:pStyle w:val="Footer"/>
                      <w:rPr>
                        <w:rStyle w:val="Strong"/>
                      </w:rPr>
                    </w:pPr>
                    <w:r>
                      <w:rPr>
                        <w:rStyle w:val="Strong"/>
                      </w:rPr>
                      <w:t>Version 2.0</w:t>
                    </w:r>
                  </w:p>
                </w:tc>
              </w:sdtContent>
            </w:sdt>
            <w:tc>
              <w:tcPr>
                <w:tcW w:w="917" w:type="pct"/>
                <w:shd w:val="clear" w:color="auto" w:fill="auto"/>
                <w:vAlign w:val="bottom"/>
              </w:tcPr>
              <w:p w14:paraId="3DEB1520" w14:textId="77777777" w:rsidR="00D21D88" w:rsidRPr="000C3ACB" w:rsidRDefault="00D21D88" w:rsidP="005D571B">
                <w:pPr>
                  <w:pStyle w:val="Footer"/>
                </w:pPr>
              </w:p>
            </w:tc>
          </w:tr>
        </w:tbl>
        <w:p w14:paraId="49389904" w14:textId="77777777" w:rsidR="00D21D88" w:rsidRPr="00766FC3" w:rsidRDefault="00D21D88" w:rsidP="004317AE">
          <w:pPr>
            <w:pStyle w:val="Footer"/>
            <w:rPr>
              <w:rStyle w:val="Strong"/>
            </w:rPr>
          </w:pPr>
        </w:p>
      </w:tc>
      <w:tc>
        <w:tcPr>
          <w:tcW w:w="1748" w:type="pct"/>
          <w:shd w:val="clear" w:color="auto" w:fill="auto"/>
          <w:vAlign w:val="bottom"/>
        </w:tcPr>
        <w:p w14:paraId="1B5305D3" w14:textId="77777777" w:rsidR="00D21D88" w:rsidRPr="000C3ACB" w:rsidRDefault="00D21D88" w:rsidP="004317AE">
          <w:pPr>
            <w:pStyle w:val="Footer"/>
          </w:pPr>
        </w:p>
      </w:tc>
    </w:tr>
  </w:tbl>
  <w:p w14:paraId="596DF32C" w14:textId="369BF9DE" w:rsidR="00D21D88" w:rsidRDefault="00D21D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D53BF" w14:textId="77777777" w:rsidR="00896DD3" w:rsidRDefault="00896DD3" w:rsidP="00F950E7">
      <w:pPr>
        <w:spacing w:line="240" w:lineRule="auto"/>
      </w:pPr>
      <w:r>
        <w:separator/>
      </w:r>
    </w:p>
  </w:footnote>
  <w:footnote w:type="continuationSeparator" w:id="0">
    <w:p w14:paraId="76CA595B" w14:textId="77777777" w:rsidR="00896DD3" w:rsidRDefault="00896DD3" w:rsidP="00F950E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2001B" w14:textId="77777777" w:rsidR="0010661B" w:rsidRDefault="0010661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"/>
      <w:gridCol w:w="8995"/>
    </w:tblGrid>
    <w:tr w:rsidR="00D21D88" w:rsidRPr="000C3ACB" w14:paraId="02045A17" w14:textId="77777777" w:rsidTr="000C3ACB">
      <w:tc>
        <w:tcPr>
          <w:tcW w:w="17" w:type="pct"/>
          <w:shd w:val="clear" w:color="auto" w:fill="auto"/>
        </w:tcPr>
        <w:p w14:paraId="4AFACDD1" w14:textId="2FB4FDF8" w:rsidR="00D21D88" w:rsidRPr="000C3ACB" w:rsidRDefault="00D21D88" w:rsidP="00413526">
          <w:pPr>
            <w:pStyle w:val="Header"/>
          </w:pPr>
        </w:p>
      </w:tc>
      <w:tc>
        <w:tcPr>
          <w:tcW w:w="4983" w:type="pct"/>
          <w:shd w:val="clear" w:color="auto" w:fill="auto"/>
        </w:tcPr>
        <w:p w14:paraId="12B6987B" w14:textId="407BBDE8" w:rsidR="00D21D88" w:rsidRPr="000C3ACB" w:rsidRDefault="00D21D88" w:rsidP="000C3ACB">
          <w:pPr>
            <w:pStyle w:val="Header"/>
            <w:jc w:val="right"/>
          </w:pPr>
        </w:p>
      </w:tc>
    </w:tr>
  </w:tbl>
  <w:p w14:paraId="7C00C8B1" w14:textId="666F2CFD" w:rsidR="00D21D88" w:rsidRPr="00E725E2" w:rsidRDefault="00D21D88" w:rsidP="00E725E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1A78F" w14:textId="334AFA4A" w:rsidR="00D21D88" w:rsidRDefault="00D21D88">
    <w:pPr>
      <w:pStyle w:val="Header"/>
    </w:pPr>
    <w:r>
      <w:rPr>
        <w:noProof/>
      </w:rPr>
      <w:drawing>
        <wp:anchor distT="0" distB="0" distL="114300" distR="114300" simplePos="0" relativeHeight="251657216" behindDoc="1" locked="0" layoutInCell="1" allowOverlap="1" wp14:anchorId="710BDBBB" wp14:editId="03CCA37C">
          <wp:simplePos x="0" y="0"/>
          <wp:positionH relativeFrom="page">
            <wp:posOffset>432707</wp:posOffset>
          </wp:positionH>
          <wp:positionV relativeFrom="paragraph">
            <wp:posOffset>-635</wp:posOffset>
          </wp:positionV>
          <wp:extent cx="7534910" cy="10652760"/>
          <wp:effectExtent l="0" t="0" r="0" b="0"/>
          <wp:wrapNone/>
          <wp:docPr id="53" name="Picture 3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Picture 3" descr="A picture containing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4910" cy="106527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710BDBBB" wp14:editId="03CCA37C">
          <wp:simplePos x="0" y="0"/>
          <wp:positionH relativeFrom="page">
            <wp:posOffset>432707</wp:posOffset>
          </wp:positionH>
          <wp:positionV relativeFrom="paragraph">
            <wp:posOffset>-635</wp:posOffset>
          </wp:positionV>
          <wp:extent cx="7534910" cy="10652760"/>
          <wp:effectExtent l="0" t="0" r="0" b="0"/>
          <wp:wrapNone/>
          <wp:docPr id="2" name="Picture 3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Picture 3" descr="A picture containing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4910" cy="106527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255.9pt;height:255.9pt" o:bullet="t">
        <v:imagedata r:id="rId1" o:title="comments-512"/>
      </v:shape>
    </w:pict>
  </w:numPicBullet>
  <w:numPicBullet w:numPicBulletId="1">
    <w:pict>
      <v:shape id="_x0000_i1073" type="#_x0000_t75" style="width:255.9pt;height:255.9pt" o:bullet="t">
        <v:imagedata r:id="rId2" o:title="Optional"/>
      </v:shape>
    </w:pict>
  </w:numPicBullet>
  <w:abstractNum w:abstractNumId="0" w15:restartNumberingAfterBreak="0">
    <w:nsid w:val="FFFFFF7F"/>
    <w:multiLevelType w:val="singleLevel"/>
    <w:tmpl w:val="BA3AB788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2"/>
    <w:multiLevelType w:val="singleLevel"/>
    <w:tmpl w:val="82AA1E9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D22CCCA"/>
    <w:lvl w:ilvl="0">
      <w:start w:val="1"/>
      <w:numFmt w:val="bullet"/>
      <w:pStyle w:val="ListBullet2"/>
      <w:lvlText w:val="-"/>
      <w:lvlJc w:val="left"/>
      <w:pPr>
        <w:ind w:left="643" w:hanging="360"/>
      </w:pPr>
      <w:rPr>
        <w:rFonts w:ascii="Calibri" w:hAnsi="Calibri" w:hint="default"/>
        <w:color w:val="4A4E52"/>
        <w:sz w:val="22"/>
      </w:rPr>
    </w:lvl>
  </w:abstractNum>
  <w:abstractNum w:abstractNumId="3" w15:restartNumberingAfterBreak="0">
    <w:nsid w:val="FFFFFF88"/>
    <w:multiLevelType w:val="singleLevel"/>
    <w:tmpl w:val="80BC2140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i w:val="0"/>
        <w:color w:val="81ADB5"/>
      </w:rPr>
    </w:lvl>
  </w:abstractNum>
  <w:abstractNum w:abstractNumId="4" w15:restartNumberingAfterBreak="0">
    <w:nsid w:val="FFFFFF89"/>
    <w:multiLevelType w:val="singleLevel"/>
    <w:tmpl w:val="58EA80D4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81ADB5"/>
        <w:sz w:val="22"/>
      </w:rPr>
    </w:lvl>
  </w:abstractNum>
  <w:abstractNum w:abstractNumId="5" w15:restartNumberingAfterBreak="0">
    <w:nsid w:val="031A1CB2"/>
    <w:multiLevelType w:val="hybridMultilevel"/>
    <w:tmpl w:val="511C30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34332B"/>
    <w:multiLevelType w:val="multilevel"/>
    <w:tmpl w:val="CC124B70"/>
    <w:styleLink w:val="AppendixList"/>
    <w:lvl w:ilvl="0">
      <w:start w:val="1"/>
      <w:numFmt w:val="upperLetter"/>
      <w:pStyle w:val="AppHeading1"/>
      <w:lvlText w:val="Appendix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AppHeading2"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7" w15:restartNumberingAfterBreak="0">
    <w:nsid w:val="196F7937"/>
    <w:multiLevelType w:val="hybridMultilevel"/>
    <w:tmpl w:val="12187A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022005"/>
    <w:multiLevelType w:val="multilevel"/>
    <w:tmpl w:val="E56A9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Calibri" w:eastAsia="Calibri" w:hAnsi="Calibri" w:cs="Calibri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>
      <w:start w:val="2"/>
      <w:numFmt w:val="decimal"/>
      <w:lvlText w:val="%6"/>
      <w:lvlJc w:val="left"/>
      <w:pPr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3D6B35"/>
    <w:multiLevelType w:val="multilevel"/>
    <w:tmpl w:val="AC0496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83" w:hanging="72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44" w:hanging="2160"/>
      </w:pPr>
      <w:rPr>
        <w:rFonts w:hint="default"/>
      </w:rPr>
    </w:lvl>
  </w:abstractNum>
  <w:abstractNum w:abstractNumId="10" w15:restartNumberingAfterBreak="0">
    <w:nsid w:val="27DC6E25"/>
    <w:multiLevelType w:val="hybridMultilevel"/>
    <w:tmpl w:val="A1501CD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850531"/>
    <w:multiLevelType w:val="multilevel"/>
    <w:tmpl w:val="8996B17A"/>
    <w:name w:val="numbering"/>
    <w:styleLink w:val="Numbering"/>
    <w:lvl w:ilvl="0">
      <w:start w:val="1"/>
      <w:numFmt w:val="decimal"/>
      <w:lvlText w:val="%1"/>
      <w:lvlJc w:val="left"/>
      <w:pPr>
        <w:ind w:left="1208" w:hanging="35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4" w:hanging="357"/>
      </w:pPr>
      <w:rPr>
        <w:rFonts w:hint="default"/>
      </w:rPr>
    </w:lvl>
    <w:lvl w:ilvl="2">
      <w:start w:val="1"/>
      <w:numFmt w:val="decimal"/>
      <w:suff w:val="space"/>
      <w:lvlText w:val="NF%1.%2.%3"/>
      <w:lvlJc w:val="left"/>
      <w:pPr>
        <w:ind w:left="851" w:hanging="851"/>
      </w:pPr>
      <w:rPr>
        <w:rFonts w:ascii="Calibri" w:hAnsi="Calibri" w:hint="default"/>
        <w:color w:val="C00000"/>
        <w:sz w:val="20"/>
      </w:rPr>
    </w:lvl>
    <w:lvl w:ilvl="3">
      <w:start w:val="1"/>
      <w:numFmt w:val="decimal"/>
      <w:lvlText w:val="(%4)"/>
      <w:lvlJc w:val="left"/>
      <w:pPr>
        <w:ind w:left="214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1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33" w:hanging="357"/>
      </w:pPr>
      <w:rPr>
        <w:rFonts w:hint="default"/>
      </w:rPr>
    </w:lvl>
  </w:abstractNum>
  <w:abstractNum w:abstractNumId="12" w15:restartNumberingAfterBreak="0">
    <w:nsid w:val="2E570E19"/>
    <w:multiLevelType w:val="hybridMultilevel"/>
    <w:tmpl w:val="AA702F8E"/>
    <w:lvl w:ilvl="0" w:tplc="9FE0D2AC">
      <w:start w:val="1"/>
      <w:numFmt w:val="decimal"/>
      <w:pStyle w:val="Heading3Numbering"/>
      <w:lvlText w:val="%1."/>
      <w:lvlJc w:val="left"/>
      <w:pPr>
        <w:ind w:left="360" w:hanging="360"/>
      </w:pPr>
      <w:rPr>
        <w:rFonts w:hint="default"/>
        <w:color w:val="DC5C2B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EB0DB5"/>
    <w:multiLevelType w:val="multilevel"/>
    <w:tmpl w:val="D806DA9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-"/>
      <w:lvlJc w:val="left"/>
      <w:pPr>
        <w:ind w:left="2160" w:hanging="360"/>
      </w:pPr>
      <w:rPr>
        <w:rFonts w:ascii="Calibri" w:eastAsia="Calibri" w:hAnsi="Calibri" w:cs="Calibri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764CCD"/>
    <w:multiLevelType w:val="multilevel"/>
    <w:tmpl w:val="CC124B70"/>
    <w:numStyleLink w:val="AppendixList"/>
  </w:abstractNum>
  <w:abstractNum w:abstractNumId="15" w15:restartNumberingAfterBreak="0">
    <w:nsid w:val="4BF40A55"/>
    <w:multiLevelType w:val="multilevel"/>
    <w:tmpl w:val="0B54D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-"/>
      <w:lvlJc w:val="left"/>
      <w:pPr>
        <w:ind w:left="2160" w:hanging="360"/>
      </w:pPr>
      <w:rPr>
        <w:rFonts w:ascii="Calibri" w:eastAsia="Calibri" w:hAnsi="Calibri" w:cs="Calibri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D3738D"/>
    <w:multiLevelType w:val="multilevel"/>
    <w:tmpl w:val="A18C1C16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66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5A9D130D"/>
    <w:multiLevelType w:val="multilevel"/>
    <w:tmpl w:val="DE2CC288"/>
    <w:name w:val="numbering2"/>
    <w:lvl w:ilvl="0">
      <w:start w:val="1"/>
      <w:numFmt w:val="decimal"/>
      <w:lvlText w:val="%1"/>
      <w:lvlJc w:val="left"/>
      <w:pPr>
        <w:ind w:left="1208" w:hanging="35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4" w:hanging="357"/>
      </w:pPr>
      <w:rPr>
        <w:rFonts w:hint="default"/>
      </w:rPr>
    </w:lvl>
    <w:lvl w:ilvl="2">
      <w:start w:val="1"/>
      <w:numFmt w:val="decimal"/>
      <w:suff w:val="space"/>
      <w:lvlText w:val="NF%1.%2.%3"/>
      <w:lvlJc w:val="left"/>
      <w:pPr>
        <w:ind w:left="851" w:hanging="851"/>
      </w:pPr>
      <w:rPr>
        <w:rFonts w:ascii="Calibri" w:hAnsi="Calibri" w:hint="default"/>
        <w:color w:val="C00000"/>
        <w:sz w:val="20"/>
      </w:rPr>
    </w:lvl>
    <w:lvl w:ilvl="3">
      <w:start w:val="1"/>
      <w:numFmt w:val="decimal"/>
      <w:lvlText w:val="(%4)"/>
      <w:lvlJc w:val="left"/>
      <w:pPr>
        <w:ind w:left="214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1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33" w:hanging="357"/>
      </w:pPr>
      <w:rPr>
        <w:rFonts w:hint="default"/>
      </w:rPr>
    </w:lvl>
  </w:abstractNum>
  <w:abstractNum w:abstractNumId="18" w15:restartNumberingAfterBreak="0">
    <w:nsid w:val="606B3ACF"/>
    <w:multiLevelType w:val="hybridMultilevel"/>
    <w:tmpl w:val="54D61522"/>
    <w:lvl w:ilvl="0" w:tplc="40488186">
      <w:start w:val="1"/>
      <w:numFmt w:val="bullet"/>
      <w:pStyle w:val="OptionalSection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9" w15:restartNumberingAfterBreak="0">
    <w:nsid w:val="6B125076"/>
    <w:multiLevelType w:val="hybridMultilevel"/>
    <w:tmpl w:val="78EA1F2E"/>
    <w:lvl w:ilvl="0" w:tplc="0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0" w15:restartNumberingAfterBreak="0">
    <w:nsid w:val="6C762C81"/>
    <w:multiLevelType w:val="hybridMultilevel"/>
    <w:tmpl w:val="37DC54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DB682E"/>
    <w:multiLevelType w:val="hybridMultilevel"/>
    <w:tmpl w:val="DDA242D2"/>
    <w:lvl w:ilvl="0" w:tplc="A3EC3D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B7A429C"/>
    <w:multiLevelType w:val="hybridMultilevel"/>
    <w:tmpl w:val="8BA81A0E"/>
    <w:lvl w:ilvl="0" w:tplc="E3DC2E9A">
      <w:start w:val="1"/>
      <w:numFmt w:val="bullet"/>
      <w:pStyle w:val="AdditionalDescriptionremoveattheend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7C9B29BB"/>
    <w:multiLevelType w:val="hybridMultilevel"/>
    <w:tmpl w:val="F094DEB2"/>
    <w:lvl w:ilvl="0" w:tplc="E9EA666E">
      <w:start w:val="1"/>
      <w:numFmt w:val="decimal"/>
      <w:pStyle w:val="Heading2Numbering"/>
      <w:lvlText w:val="%1."/>
      <w:lvlJc w:val="left"/>
      <w:pPr>
        <w:ind w:left="360" w:hanging="360"/>
      </w:pPr>
      <w:rPr>
        <w:rFonts w:hint="default"/>
        <w:color w:val="DE5C2B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8814EC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689913450">
    <w:abstractNumId w:val="4"/>
  </w:num>
  <w:num w:numId="2" w16cid:durableId="1092824776">
    <w:abstractNumId w:val="2"/>
  </w:num>
  <w:num w:numId="3" w16cid:durableId="327439078">
    <w:abstractNumId w:val="1"/>
  </w:num>
  <w:num w:numId="4" w16cid:durableId="269053650">
    <w:abstractNumId w:val="3"/>
  </w:num>
  <w:num w:numId="5" w16cid:durableId="67771955">
    <w:abstractNumId w:val="0"/>
  </w:num>
  <w:num w:numId="6" w16cid:durableId="1328706800">
    <w:abstractNumId w:val="23"/>
  </w:num>
  <w:num w:numId="7" w16cid:durableId="529953765">
    <w:abstractNumId w:val="12"/>
  </w:num>
  <w:num w:numId="8" w16cid:durableId="720665690">
    <w:abstractNumId w:val="16"/>
  </w:num>
  <w:num w:numId="9" w16cid:durableId="349185441">
    <w:abstractNumId w:val="11"/>
  </w:num>
  <w:num w:numId="10" w16cid:durableId="500126371">
    <w:abstractNumId w:val="22"/>
  </w:num>
  <w:num w:numId="11" w16cid:durableId="1193806823">
    <w:abstractNumId w:val="6"/>
  </w:num>
  <w:num w:numId="12" w16cid:durableId="1023750674">
    <w:abstractNumId w:val="14"/>
  </w:num>
  <w:num w:numId="13" w16cid:durableId="1063410041">
    <w:abstractNumId w:val="18"/>
  </w:num>
  <w:num w:numId="14" w16cid:durableId="1478721445">
    <w:abstractNumId w:val="8"/>
  </w:num>
  <w:num w:numId="15" w16cid:durableId="230849138">
    <w:abstractNumId w:val="5"/>
  </w:num>
  <w:num w:numId="16" w16cid:durableId="742021252">
    <w:abstractNumId w:val="7"/>
  </w:num>
  <w:num w:numId="17" w16cid:durableId="11686351">
    <w:abstractNumId w:val="21"/>
  </w:num>
  <w:num w:numId="18" w16cid:durableId="295986337">
    <w:abstractNumId w:val="13"/>
  </w:num>
  <w:num w:numId="19" w16cid:durableId="1412266213">
    <w:abstractNumId w:val="15"/>
  </w:num>
  <w:num w:numId="20" w16cid:durableId="1349789295">
    <w:abstractNumId w:val="16"/>
  </w:num>
  <w:num w:numId="21" w16cid:durableId="1742487598">
    <w:abstractNumId w:val="16"/>
    <w:lvlOverride w:ilvl="0">
      <w:startOverride w:val="3"/>
    </w:lvlOverride>
    <w:lvlOverride w:ilvl="1">
      <w:startOverride w:val="1"/>
    </w:lvlOverride>
    <w:lvlOverride w:ilvl="2">
      <w:startOverride w:val="13"/>
    </w:lvlOverride>
  </w:num>
  <w:num w:numId="22" w16cid:durableId="457992494">
    <w:abstractNumId w:val="19"/>
  </w:num>
  <w:num w:numId="23" w16cid:durableId="1038506964">
    <w:abstractNumId w:val="10"/>
  </w:num>
  <w:num w:numId="24" w16cid:durableId="1450588443">
    <w:abstractNumId w:val="20"/>
  </w:num>
  <w:num w:numId="25" w16cid:durableId="345058392">
    <w:abstractNumId w:val="24"/>
  </w:num>
  <w:num w:numId="26" w16cid:durableId="1974946507">
    <w:abstractNumId w:val="9"/>
  </w:num>
  <w:num w:numId="27" w16cid:durableId="1036394781">
    <w:abstractNumId w:val="16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28" w16cid:durableId="96339498">
    <w:abstractNumId w:val="16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29" w16cid:durableId="1230069351">
    <w:abstractNumId w:val="16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30" w16cid:durableId="827207966">
    <w:abstractNumId w:val="16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31" w16cid:durableId="183639944">
    <w:abstractNumId w:val="16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32" w16cid:durableId="985746718">
    <w:abstractNumId w:val="16"/>
  </w:num>
  <w:num w:numId="33" w16cid:durableId="1027759538">
    <w:abstractNumId w:val="16"/>
  </w:num>
  <w:num w:numId="34" w16cid:durableId="2029136725">
    <w:abstractNumId w:val="16"/>
  </w:num>
  <w:num w:numId="35" w16cid:durableId="901645451">
    <w:abstractNumId w:val="16"/>
  </w:num>
  <w:num w:numId="36" w16cid:durableId="1506895689">
    <w:abstractNumId w:val="16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3073" style="mso-height-percent:200;mso-width-relative:margin;mso-height-relative:margin" fillcolor="white">
      <v:fill color="white"/>
      <v:textbox style="mso-fit-shape-to-text: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DQyNrEwNDMwMjQ2MbJU0lEKTi0uzszPAykwrAUAaQYaSCwAAAA="/>
  </w:docVars>
  <w:rsids>
    <w:rsidRoot w:val="00D77D12"/>
    <w:rsid w:val="00000883"/>
    <w:rsid w:val="0000104D"/>
    <w:rsid w:val="00002749"/>
    <w:rsid w:val="00003519"/>
    <w:rsid w:val="00003C0C"/>
    <w:rsid w:val="0000485F"/>
    <w:rsid w:val="00004CF1"/>
    <w:rsid w:val="0000527C"/>
    <w:rsid w:val="000054DF"/>
    <w:rsid w:val="00006C73"/>
    <w:rsid w:val="00007B5C"/>
    <w:rsid w:val="00010014"/>
    <w:rsid w:val="00010DE8"/>
    <w:rsid w:val="00012E58"/>
    <w:rsid w:val="00014549"/>
    <w:rsid w:val="000149F9"/>
    <w:rsid w:val="00014D15"/>
    <w:rsid w:val="00016107"/>
    <w:rsid w:val="00016A14"/>
    <w:rsid w:val="00020216"/>
    <w:rsid w:val="00020BC6"/>
    <w:rsid w:val="00021F11"/>
    <w:rsid w:val="000236B3"/>
    <w:rsid w:val="00023D56"/>
    <w:rsid w:val="00023DF0"/>
    <w:rsid w:val="0002580B"/>
    <w:rsid w:val="000301E7"/>
    <w:rsid w:val="000304AF"/>
    <w:rsid w:val="0003061A"/>
    <w:rsid w:val="00031AAD"/>
    <w:rsid w:val="0003209B"/>
    <w:rsid w:val="0003210C"/>
    <w:rsid w:val="00032413"/>
    <w:rsid w:val="00033869"/>
    <w:rsid w:val="00033942"/>
    <w:rsid w:val="00033CA0"/>
    <w:rsid w:val="00037A2B"/>
    <w:rsid w:val="00043C2A"/>
    <w:rsid w:val="00044F18"/>
    <w:rsid w:val="00045477"/>
    <w:rsid w:val="00046708"/>
    <w:rsid w:val="00047DD5"/>
    <w:rsid w:val="00050E2F"/>
    <w:rsid w:val="00052E9C"/>
    <w:rsid w:val="00054E2C"/>
    <w:rsid w:val="000552F4"/>
    <w:rsid w:val="000565E9"/>
    <w:rsid w:val="00057E3A"/>
    <w:rsid w:val="00060B1C"/>
    <w:rsid w:val="000611B4"/>
    <w:rsid w:val="0006139D"/>
    <w:rsid w:val="00061765"/>
    <w:rsid w:val="00062007"/>
    <w:rsid w:val="00063B02"/>
    <w:rsid w:val="00063EA4"/>
    <w:rsid w:val="00064489"/>
    <w:rsid w:val="00064612"/>
    <w:rsid w:val="00065DFC"/>
    <w:rsid w:val="0006721E"/>
    <w:rsid w:val="00072C3E"/>
    <w:rsid w:val="00072D72"/>
    <w:rsid w:val="000757F1"/>
    <w:rsid w:val="00076EB3"/>
    <w:rsid w:val="00077BD8"/>
    <w:rsid w:val="00082E03"/>
    <w:rsid w:val="0008382B"/>
    <w:rsid w:val="00085025"/>
    <w:rsid w:val="0008575F"/>
    <w:rsid w:val="00086EF4"/>
    <w:rsid w:val="000872FD"/>
    <w:rsid w:val="00087658"/>
    <w:rsid w:val="0009264A"/>
    <w:rsid w:val="00095521"/>
    <w:rsid w:val="000955C8"/>
    <w:rsid w:val="00095CB9"/>
    <w:rsid w:val="0009710D"/>
    <w:rsid w:val="000972C5"/>
    <w:rsid w:val="00097CA9"/>
    <w:rsid w:val="000A067D"/>
    <w:rsid w:val="000A0E0D"/>
    <w:rsid w:val="000A139D"/>
    <w:rsid w:val="000A1468"/>
    <w:rsid w:val="000A2BF0"/>
    <w:rsid w:val="000A2BF4"/>
    <w:rsid w:val="000A3436"/>
    <w:rsid w:val="000A3FBF"/>
    <w:rsid w:val="000A5194"/>
    <w:rsid w:val="000B1BC4"/>
    <w:rsid w:val="000B2520"/>
    <w:rsid w:val="000B2568"/>
    <w:rsid w:val="000B4F43"/>
    <w:rsid w:val="000B6372"/>
    <w:rsid w:val="000C04F7"/>
    <w:rsid w:val="000C20D6"/>
    <w:rsid w:val="000C3032"/>
    <w:rsid w:val="000C3ACB"/>
    <w:rsid w:val="000C3B5A"/>
    <w:rsid w:val="000C3DC4"/>
    <w:rsid w:val="000C4D96"/>
    <w:rsid w:val="000C4F69"/>
    <w:rsid w:val="000C54B2"/>
    <w:rsid w:val="000C6733"/>
    <w:rsid w:val="000C7BEF"/>
    <w:rsid w:val="000D0F33"/>
    <w:rsid w:val="000D32E6"/>
    <w:rsid w:val="000D3829"/>
    <w:rsid w:val="000D3B02"/>
    <w:rsid w:val="000D4F02"/>
    <w:rsid w:val="000D5567"/>
    <w:rsid w:val="000D5A36"/>
    <w:rsid w:val="000D5FAF"/>
    <w:rsid w:val="000D60BD"/>
    <w:rsid w:val="000E10ED"/>
    <w:rsid w:val="000E1187"/>
    <w:rsid w:val="000E1676"/>
    <w:rsid w:val="000E3DCC"/>
    <w:rsid w:val="000E45EA"/>
    <w:rsid w:val="000E6126"/>
    <w:rsid w:val="000E7B82"/>
    <w:rsid w:val="000F244B"/>
    <w:rsid w:val="000F2702"/>
    <w:rsid w:val="000F2ABC"/>
    <w:rsid w:val="000F4734"/>
    <w:rsid w:val="000F49EE"/>
    <w:rsid w:val="000F5F68"/>
    <w:rsid w:val="00101777"/>
    <w:rsid w:val="00101B88"/>
    <w:rsid w:val="00101CDE"/>
    <w:rsid w:val="0010349D"/>
    <w:rsid w:val="001052E9"/>
    <w:rsid w:val="001058B9"/>
    <w:rsid w:val="0010661B"/>
    <w:rsid w:val="00113858"/>
    <w:rsid w:val="001149E6"/>
    <w:rsid w:val="001151C1"/>
    <w:rsid w:val="0011670F"/>
    <w:rsid w:val="00116DBF"/>
    <w:rsid w:val="00116EBE"/>
    <w:rsid w:val="00117901"/>
    <w:rsid w:val="00117AAB"/>
    <w:rsid w:val="001200FE"/>
    <w:rsid w:val="0012240A"/>
    <w:rsid w:val="00122CA5"/>
    <w:rsid w:val="00123023"/>
    <w:rsid w:val="001236B3"/>
    <w:rsid w:val="00125708"/>
    <w:rsid w:val="00126D63"/>
    <w:rsid w:val="001313AB"/>
    <w:rsid w:val="00133B06"/>
    <w:rsid w:val="00133B8C"/>
    <w:rsid w:val="00134491"/>
    <w:rsid w:val="00135486"/>
    <w:rsid w:val="00135BBC"/>
    <w:rsid w:val="00136DA5"/>
    <w:rsid w:val="0013722F"/>
    <w:rsid w:val="00137763"/>
    <w:rsid w:val="00137929"/>
    <w:rsid w:val="001402F0"/>
    <w:rsid w:val="00140407"/>
    <w:rsid w:val="00141F39"/>
    <w:rsid w:val="00142AF0"/>
    <w:rsid w:val="001443CF"/>
    <w:rsid w:val="0015175F"/>
    <w:rsid w:val="001536ED"/>
    <w:rsid w:val="001537F0"/>
    <w:rsid w:val="00155084"/>
    <w:rsid w:val="00156406"/>
    <w:rsid w:val="00156DD6"/>
    <w:rsid w:val="001572B4"/>
    <w:rsid w:val="0016028E"/>
    <w:rsid w:val="001603E3"/>
    <w:rsid w:val="001609E7"/>
    <w:rsid w:val="001610BC"/>
    <w:rsid w:val="00163D85"/>
    <w:rsid w:val="00164AA0"/>
    <w:rsid w:val="0016540B"/>
    <w:rsid w:val="0016553A"/>
    <w:rsid w:val="00165BB7"/>
    <w:rsid w:val="00165E5E"/>
    <w:rsid w:val="00165FF4"/>
    <w:rsid w:val="0016625C"/>
    <w:rsid w:val="00166948"/>
    <w:rsid w:val="00170E6D"/>
    <w:rsid w:val="0017248A"/>
    <w:rsid w:val="00172ABF"/>
    <w:rsid w:val="00174CCF"/>
    <w:rsid w:val="00176572"/>
    <w:rsid w:val="0018083C"/>
    <w:rsid w:val="00180ABE"/>
    <w:rsid w:val="00181FC9"/>
    <w:rsid w:val="00182C8A"/>
    <w:rsid w:val="00186327"/>
    <w:rsid w:val="0018648C"/>
    <w:rsid w:val="00187BE2"/>
    <w:rsid w:val="00192DCB"/>
    <w:rsid w:val="0019338B"/>
    <w:rsid w:val="0019469D"/>
    <w:rsid w:val="00194BAE"/>
    <w:rsid w:val="001A0AA1"/>
    <w:rsid w:val="001A17A6"/>
    <w:rsid w:val="001A1BF2"/>
    <w:rsid w:val="001A1CA1"/>
    <w:rsid w:val="001A1D28"/>
    <w:rsid w:val="001A1FDD"/>
    <w:rsid w:val="001A63B6"/>
    <w:rsid w:val="001B00C2"/>
    <w:rsid w:val="001B0C5C"/>
    <w:rsid w:val="001B28C1"/>
    <w:rsid w:val="001B3601"/>
    <w:rsid w:val="001B522C"/>
    <w:rsid w:val="001B5998"/>
    <w:rsid w:val="001B5E2E"/>
    <w:rsid w:val="001B637A"/>
    <w:rsid w:val="001B7DE5"/>
    <w:rsid w:val="001B7E01"/>
    <w:rsid w:val="001C3CF4"/>
    <w:rsid w:val="001C4973"/>
    <w:rsid w:val="001C4B1B"/>
    <w:rsid w:val="001C5A6A"/>
    <w:rsid w:val="001C6481"/>
    <w:rsid w:val="001C6F67"/>
    <w:rsid w:val="001D07B8"/>
    <w:rsid w:val="001D0ACC"/>
    <w:rsid w:val="001D1238"/>
    <w:rsid w:val="001D127D"/>
    <w:rsid w:val="001D1B7E"/>
    <w:rsid w:val="001D225C"/>
    <w:rsid w:val="001D23B5"/>
    <w:rsid w:val="001D2941"/>
    <w:rsid w:val="001D31CF"/>
    <w:rsid w:val="001D325A"/>
    <w:rsid w:val="001D6165"/>
    <w:rsid w:val="001D68F1"/>
    <w:rsid w:val="001D79FE"/>
    <w:rsid w:val="001E2332"/>
    <w:rsid w:val="001E24BB"/>
    <w:rsid w:val="001E2884"/>
    <w:rsid w:val="001E3AA8"/>
    <w:rsid w:val="001E502A"/>
    <w:rsid w:val="001E6929"/>
    <w:rsid w:val="001E69F2"/>
    <w:rsid w:val="001F0A5A"/>
    <w:rsid w:val="001F13CF"/>
    <w:rsid w:val="001F18B2"/>
    <w:rsid w:val="001F2098"/>
    <w:rsid w:val="001F241E"/>
    <w:rsid w:val="001F3037"/>
    <w:rsid w:val="001F3409"/>
    <w:rsid w:val="001F54A5"/>
    <w:rsid w:val="001F61AB"/>
    <w:rsid w:val="001F6D1B"/>
    <w:rsid w:val="002000C5"/>
    <w:rsid w:val="0020068F"/>
    <w:rsid w:val="0020099A"/>
    <w:rsid w:val="00200BEB"/>
    <w:rsid w:val="0020189C"/>
    <w:rsid w:val="00202124"/>
    <w:rsid w:val="00202AD3"/>
    <w:rsid w:val="00203F04"/>
    <w:rsid w:val="00204214"/>
    <w:rsid w:val="002042BF"/>
    <w:rsid w:val="00206486"/>
    <w:rsid w:val="00207480"/>
    <w:rsid w:val="0021164C"/>
    <w:rsid w:val="00220B8C"/>
    <w:rsid w:val="0022153B"/>
    <w:rsid w:val="002215EC"/>
    <w:rsid w:val="00222649"/>
    <w:rsid w:val="00223E57"/>
    <w:rsid w:val="002242C5"/>
    <w:rsid w:val="00224D85"/>
    <w:rsid w:val="0022716F"/>
    <w:rsid w:val="002272C6"/>
    <w:rsid w:val="002276AC"/>
    <w:rsid w:val="002300D0"/>
    <w:rsid w:val="00230481"/>
    <w:rsid w:val="00230562"/>
    <w:rsid w:val="00232BD6"/>
    <w:rsid w:val="002330AB"/>
    <w:rsid w:val="0023330B"/>
    <w:rsid w:val="00233315"/>
    <w:rsid w:val="0023350A"/>
    <w:rsid w:val="0023493A"/>
    <w:rsid w:val="002375F0"/>
    <w:rsid w:val="00241895"/>
    <w:rsid w:val="00242A60"/>
    <w:rsid w:val="00242EE9"/>
    <w:rsid w:val="00243484"/>
    <w:rsid w:val="0024379C"/>
    <w:rsid w:val="00244301"/>
    <w:rsid w:val="00245446"/>
    <w:rsid w:val="00247C1B"/>
    <w:rsid w:val="00250B94"/>
    <w:rsid w:val="0025167C"/>
    <w:rsid w:val="00251C4F"/>
    <w:rsid w:val="00251C82"/>
    <w:rsid w:val="002523E0"/>
    <w:rsid w:val="002534E2"/>
    <w:rsid w:val="0025351B"/>
    <w:rsid w:val="002540B8"/>
    <w:rsid w:val="0025552E"/>
    <w:rsid w:val="00256C14"/>
    <w:rsid w:val="002610EB"/>
    <w:rsid w:val="002627E3"/>
    <w:rsid w:val="00263654"/>
    <w:rsid w:val="00270143"/>
    <w:rsid w:val="0027017B"/>
    <w:rsid w:val="002708E4"/>
    <w:rsid w:val="00273BCA"/>
    <w:rsid w:val="00274B41"/>
    <w:rsid w:val="00275877"/>
    <w:rsid w:val="002759FB"/>
    <w:rsid w:val="002773BB"/>
    <w:rsid w:val="00280E7D"/>
    <w:rsid w:val="002818D8"/>
    <w:rsid w:val="00281EF4"/>
    <w:rsid w:val="002822D8"/>
    <w:rsid w:val="002825AB"/>
    <w:rsid w:val="002828B1"/>
    <w:rsid w:val="00282B9B"/>
    <w:rsid w:val="002830B4"/>
    <w:rsid w:val="002838EC"/>
    <w:rsid w:val="0028439D"/>
    <w:rsid w:val="00284B27"/>
    <w:rsid w:val="00285FC5"/>
    <w:rsid w:val="00286197"/>
    <w:rsid w:val="00286C2F"/>
    <w:rsid w:val="0028707D"/>
    <w:rsid w:val="002879A9"/>
    <w:rsid w:val="00287C8F"/>
    <w:rsid w:val="00290403"/>
    <w:rsid w:val="00290D1F"/>
    <w:rsid w:val="002912C7"/>
    <w:rsid w:val="002913F2"/>
    <w:rsid w:val="00291969"/>
    <w:rsid w:val="00292A6D"/>
    <w:rsid w:val="00294848"/>
    <w:rsid w:val="0029508B"/>
    <w:rsid w:val="002958E8"/>
    <w:rsid w:val="002968FC"/>
    <w:rsid w:val="002979B1"/>
    <w:rsid w:val="00297C7D"/>
    <w:rsid w:val="00297C86"/>
    <w:rsid w:val="002A01E1"/>
    <w:rsid w:val="002A04BC"/>
    <w:rsid w:val="002A16EE"/>
    <w:rsid w:val="002A26BD"/>
    <w:rsid w:val="002A3537"/>
    <w:rsid w:val="002A36F1"/>
    <w:rsid w:val="002A42CB"/>
    <w:rsid w:val="002A5B2D"/>
    <w:rsid w:val="002A6D1A"/>
    <w:rsid w:val="002A757D"/>
    <w:rsid w:val="002B07AA"/>
    <w:rsid w:val="002B0A00"/>
    <w:rsid w:val="002B275E"/>
    <w:rsid w:val="002B32E8"/>
    <w:rsid w:val="002B39AA"/>
    <w:rsid w:val="002B43DD"/>
    <w:rsid w:val="002B4A77"/>
    <w:rsid w:val="002B6704"/>
    <w:rsid w:val="002B69E4"/>
    <w:rsid w:val="002B6DC0"/>
    <w:rsid w:val="002B6E39"/>
    <w:rsid w:val="002C30B9"/>
    <w:rsid w:val="002C5191"/>
    <w:rsid w:val="002C521A"/>
    <w:rsid w:val="002C746E"/>
    <w:rsid w:val="002D1DF0"/>
    <w:rsid w:val="002D2B14"/>
    <w:rsid w:val="002D3EAC"/>
    <w:rsid w:val="002D4705"/>
    <w:rsid w:val="002D59F9"/>
    <w:rsid w:val="002D5D66"/>
    <w:rsid w:val="002D6636"/>
    <w:rsid w:val="002D7B77"/>
    <w:rsid w:val="002E0098"/>
    <w:rsid w:val="002E1C71"/>
    <w:rsid w:val="002E3117"/>
    <w:rsid w:val="002E37DA"/>
    <w:rsid w:val="002E3E8D"/>
    <w:rsid w:val="002E4752"/>
    <w:rsid w:val="002E4960"/>
    <w:rsid w:val="002E6C53"/>
    <w:rsid w:val="002E6D17"/>
    <w:rsid w:val="002E783B"/>
    <w:rsid w:val="002F057D"/>
    <w:rsid w:val="002F0DFA"/>
    <w:rsid w:val="002F10BD"/>
    <w:rsid w:val="002F5C18"/>
    <w:rsid w:val="002F6136"/>
    <w:rsid w:val="002F6218"/>
    <w:rsid w:val="002F63C0"/>
    <w:rsid w:val="00300E09"/>
    <w:rsid w:val="00301075"/>
    <w:rsid w:val="00301AB5"/>
    <w:rsid w:val="00303845"/>
    <w:rsid w:val="003039D1"/>
    <w:rsid w:val="00304314"/>
    <w:rsid w:val="00304856"/>
    <w:rsid w:val="003074EF"/>
    <w:rsid w:val="003104C6"/>
    <w:rsid w:val="003128E6"/>
    <w:rsid w:val="003135AD"/>
    <w:rsid w:val="00314FD2"/>
    <w:rsid w:val="0031657C"/>
    <w:rsid w:val="00316C0B"/>
    <w:rsid w:val="0032044E"/>
    <w:rsid w:val="0032060B"/>
    <w:rsid w:val="00320928"/>
    <w:rsid w:val="0032124C"/>
    <w:rsid w:val="003215D1"/>
    <w:rsid w:val="00322A0C"/>
    <w:rsid w:val="00322A7F"/>
    <w:rsid w:val="00325DBA"/>
    <w:rsid w:val="003320A2"/>
    <w:rsid w:val="00333B3C"/>
    <w:rsid w:val="00334100"/>
    <w:rsid w:val="0033621D"/>
    <w:rsid w:val="0033643A"/>
    <w:rsid w:val="00336C83"/>
    <w:rsid w:val="00340132"/>
    <w:rsid w:val="0034081B"/>
    <w:rsid w:val="00340C26"/>
    <w:rsid w:val="00340D83"/>
    <w:rsid w:val="00343575"/>
    <w:rsid w:val="00343CD1"/>
    <w:rsid w:val="00346941"/>
    <w:rsid w:val="0035038B"/>
    <w:rsid w:val="00350A4E"/>
    <w:rsid w:val="003516B2"/>
    <w:rsid w:val="00351B33"/>
    <w:rsid w:val="00352997"/>
    <w:rsid w:val="00352A06"/>
    <w:rsid w:val="00352E22"/>
    <w:rsid w:val="00353B55"/>
    <w:rsid w:val="00353F6D"/>
    <w:rsid w:val="00355293"/>
    <w:rsid w:val="0035617D"/>
    <w:rsid w:val="00356271"/>
    <w:rsid w:val="00356371"/>
    <w:rsid w:val="0035692D"/>
    <w:rsid w:val="0036134D"/>
    <w:rsid w:val="0036196E"/>
    <w:rsid w:val="00363C4B"/>
    <w:rsid w:val="00363DF8"/>
    <w:rsid w:val="0036541C"/>
    <w:rsid w:val="003665F2"/>
    <w:rsid w:val="003705B6"/>
    <w:rsid w:val="0037186C"/>
    <w:rsid w:val="00372ABC"/>
    <w:rsid w:val="003732AF"/>
    <w:rsid w:val="00373AC0"/>
    <w:rsid w:val="00375098"/>
    <w:rsid w:val="003751A0"/>
    <w:rsid w:val="0037758C"/>
    <w:rsid w:val="00381AFD"/>
    <w:rsid w:val="00383FE8"/>
    <w:rsid w:val="0038417A"/>
    <w:rsid w:val="0038430E"/>
    <w:rsid w:val="0038462F"/>
    <w:rsid w:val="00384D52"/>
    <w:rsid w:val="00384DE9"/>
    <w:rsid w:val="00387D47"/>
    <w:rsid w:val="00391261"/>
    <w:rsid w:val="0039148B"/>
    <w:rsid w:val="00392748"/>
    <w:rsid w:val="0039331A"/>
    <w:rsid w:val="0039413B"/>
    <w:rsid w:val="00395568"/>
    <w:rsid w:val="00395D1B"/>
    <w:rsid w:val="00396395"/>
    <w:rsid w:val="00396936"/>
    <w:rsid w:val="003A2ADD"/>
    <w:rsid w:val="003A3F28"/>
    <w:rsid w:val="003A4451"/>
    <w:rsid w:val="003A50CA"/>
    <w:rsid w:val="003A55DA"/>
    <w:rsid w:val="003A73E3"/>
    <w:rsid w:val="003B0B70"/>
    <w:rsid w:val="003B196D"/>
    <w:rsid w:val="003B2476"/>
    <w:rsid w:val="003B44ED"/>
    <w:rsid w:val="003B4CC1"/>
    <w:rsid w:val="003B5D39"/>
    <w:rsid w:val="003B7C07"/>
    <w:rsid w:val="003C3830"/>
    <w:rsid w:val="003C53A4"/>
    <w:rsid w:val="003C548E"/>
    <w:rsid w:val="003C6FBF"/>
    <w:rsid w:val="003C6FE4"/>
    <w:rsid w:val="003C7683"/>
    <w:rsid w:val="003D0341"/>
    <w:rsid w:val="003D18C2"/>
    <w:rsid w:val="003D1B09"/>
    <w:rsid w:val="003D314F"/>
    <w:rsid w:val="003D395B"/>
    <w:rsid w:val="003D4DEE"/>
    <w:rsid w:val="003D55B5"/>
    <w:rsid w:val="003D601C"/>
    <w:rsid w:val="003D6702"/>
    <w:rsid w:val="003D742B"/>
    <w:rsid w:val="003E2B44"/>
    <w:rsid w:val="003E399F"/>
    <w:rsid w:val="003E4DBE"/>
    <w:rsid w:val="003E538F"/>
    <w:rsid w:val="003E570E"/>
    <w:rsid w:val="003F00EC"/>
    <w:rsid w:val="003F025F"/>
    <w:rsid w:val="003F07F3"/>
    <w:rsid w:val="003F12C8"/>
    <w:rsid w:val="003F1F02"/>
    <w:rsid w:val="003F2963"/>
    <w:rsid w:val="003F3D77"/>
    <w:rsid w:val="003F3FF9"/>
    <w:rsid w:val="003F67C0"/>
    <w:rsid w:val="003F71E6"/>
    <w:rsid w:val="00401EAF"/>
    <w:rsid w:val="00402FE7"/>
    <w:rsid w:val="00403255"/>
    <w:rsid w:val="00407C5C"/>
    <w:rsid w:val="004113F4"/>
    <w:rsid w:val="00411A50"/>
    <w:rsid w:val="00411C09"/>
    <w:rsid w:val="004126C6"/>
    <w:rsid w:val="00412A1D"/>
    <w:rsid w:val="00413526"/>
    <w:rsid w:val="00413A14"/>
    <w:rsid w:val="00413ACB"/>
    <w:rsid w:val="00414CDF"/>
    <w:rsid w:val="00416127"/>
    <w:rsid w:val="0041671A"/>
    <w:rsid w:val="00416F3F"/>
    <w:rsid w:val="0042114C"/>
    <w:rsid w:val="0042331B"/>
    <w:rsid w:val="0042388D"/>
    <w:rsid w:val="004254B2"/>
    <w:rsid w:val="00425E33"/>
    <w:rsid w:val="00425E67"/>
    <w:rsid w:val="004263E4"/>
    <w:rsid w:val="004270EA"/>
    <w:rsid w:val="00427672"/>
    <w:rsid w:val="00427A0D"/>
    <w:rsid w:val="004317AE"/>
    <w:rsid w:val="00431F3F"/>
    <w:rsid w:val="004329B8"/>
    <w:rsid w:val="00432D0B"/>
    <w:rsid w:val="00432ECF"/>
    <w:rsid w:val="00433424"/>
    <w:rsid w:val="00434176"/>
    <w:rsid w:val="004349CC"/>
    <w:rsid w:val="004367E4"/>
    <w:rsid w:val="00436856"/>
    <w:rsid w:val="0043772E"/>
    <w:rsid w:val="00440843"/>
    <w:rsid w:val="00440D66"/>
    <w:rsid w:val="00442832"/>
    <w:rsid w:val="00443E49"/>
    <w:rsid w:val="0044406A"/>
    <w:rsid w:val="004442E4"/>
    <w:rsid w:val="00444D0F"/>
    <w:rsid w:val="0044525F"/>
    <w:rsid w:val="00445CE4"/>
    <w:rsid w:val="004461C2"/>
    <w:rsid w:val="00447D21"/>
    <w:rsid w:val="0045360B"/>
    <w:rsid w:val="00453798"/>
    <w:rsid w:val="00453AC9"/>
    <w:rsid w:val="004562AD"/>
    <w:rsid w:val="004566ED"/>
    <w:rsid w:val="00465E3F"/>
    <w:rsid w:val="00466D39"/>
    <w:rsid w:val="004712FA"/>
    <w:rsid w:val="004726BD"/>
    <w:rsid w:val="00472F46"/>
    <w:rsid w:val="004739B1"/>
    <w:rsid w:val="00474F22"/>
    <w:rsid w:val="00482067"/>
    <w:rsid w:val="0048206E"/>
    <w:rsid w:val="004833D3"/>
    <w:rsid w:val="00484426"/>
    <w:rsid w:val="00485595"/>
    <w:rsid w:val="004859AC"/>
    <w:rsid w:val="0048654B"/>
    <w:rsid w:val="00486B05"/>
    <w:rsid w:val="0049015E"/>
    <w:rsid w:val="00490211"/>
    <w:rsid w:val="0049042F"/>
    <w:rsid w:val="00490FA7"/>
    <w:rsid w:val="0049337F"/>
    <w:rsid w:val="00493E98"/>
    <w:rsid w:val="00495269"/>
    <w:rsid w:val="004973D1"/>
    <w:rsid w:val="004A039B"/>
    <w:rsid w:val="004A2DF1"/>
    <w:rsid w:val="004A4D7F"/>
    <w:rsid w:val="004A4FF8"/>
    <w:rsid w:val="004A5013"/>
    <w:rsid w:val="004A5076"/>
    <w:rsid w:val="004B0899"/>
    <w:rsid w:val="004B0FA0"/>
    <w:rsid w:val="004B186B"/>
    <w:rsid w:val="004B1A6F"/>
    <w:rsid w:val="004B1F21"/>
    <w:rsid w:val="004B2D3E"/>
    <w:rsid w:val="004B3DE7"/>
    <w:rsid w:val="004B5540"/>
    <w:rsid w:val="004B6741"/>
    <w:rsid w:val="004C0E51"/>
    <w:rsid w:val="004C0E85"/>
    <w:rsid w:val="004C1597"/>
    <w:rsid w:val="004C27A2"/>
    <w:rsid w:val="004C537E"/>
    <w:rsid w:val="004C673F"/>
    <w:rsid w:val="004C6D5C"/>
    <w:rsid w:val="004D009A"/>
    <w:rsid w:val="004D1F16"/>
    <w:rsid w:val="004D2514"/>
    <w:rsid w:val="004D2D6D"/>
    <w:rsid w:val="004D2DB3"/>
    <w:rsid w:val="004D38E5"/>
    <w:rsid w:val="004D4E46"/>
    <w:rsid w:val="004D59E9"/>
    <w:rsid w:val="004D5EB3"/>
    <w:rsid w:val="004E0D3E"/>
    <w:rsid w:val="004E15CE"/>
    <w:rsid w:val="004E2545"/>
    <w:rsid w:val="004E3083"/>
    <w:rsid w:val="004E4088"/>
    <w:rsid w:val="004E5427"/>
    <w:rsid w:val="004E5723"/>
    <w:rsid w:val="004E5BFD"/>
    <w:rsid w:val="004E6E50"/>
    <w:rsid w:val="004F0F33"/>
    <w:rsid w:val="004F340A"/>
    <w:rsid w:val="004F495E"/>
    <w:rsid w:val="004F5349"/>
    <w:rsid w:val="004F556F"/>
    <w:rsid w:val="004F6F17"/>
    <w:rsid w:val="004F700B"/>
    <w:rsid w:val="004F7880"/>
    <w:rsid w:val="005009B7"/>
    <w:rsid w:val="005009CE"/>
    <w:rsid w:val="00502159"/>
    <w:rsid w:val="0050285E"/>
    <w:rsid w:val="00504142"/>
    <w:rsid w:val="005058F4"/>
    <w:rsid w:val="0050714A"/>
    <w:rsid w:val="005073AB"/>
    <w:rsid w:val="00507A89"/>
    <w:rsid w:val="00510ED9"/>
    <w:rsid w:val="0051307E"/>
    <w:rsid w:val="0051360E"/>
    <w:rsid w:val="00513974"/>
    <w:rsid w:val="005149A2"/>
    <w:rsid w:val="00514C62"/>
    <w:rsid w:val="00515D0C"/>
    <w:rsid w:val="005175C6"/>
    <w:rsid w:val="00521575"/>
    <w:rsid w:val="005227E2"/>
    <w:rsid w:val="005232BC"/>
    <w:rsid w:val="00523F85"/>
    <w:rsid w:val="0052481A"/>
    <w:rsid w:val="0052624C"/>
    <w:rsid w:val="005309CF"/>
    <w:rsid w:val="00530E19"/>
    <w:rsid w:val="005310BD"/>
    <w:rsid w:val="005314B5"/>
    <w:rsid w:val="0053165D"/>
    <w:rsid w:val="00531CC0"/>
    <w:rsid w:val="005335A2"/>
    <w:rsid w:val="00535EC4"/>
    <w:rsid w:val="005365A6"/>
    <w:rsid w:val="00537C61"/>
    <w:rsid w:val="00537D1E"/>
    <w:rsid w:val="0054273A"/>
    <w:rsid w:val="0054634A"/>
    <w:rsid w:val="00546DEA"/>
    <w:rsid w:val="005473DB"/>
    <w:rsid w:val="00547800"/>
    <w:rsid w:val="00547AC7"/>
    <w:rsid w:val="00547C21"/>
    <w:rsid w:val="005502D6"/>
    <w:rsid w:val="00551B16"/>
    <w:rsid w:val="005526BF"/>
    <w:rsid w:val="00553651"/>
    <w:rsid w:val="0055393E"/>
    <w:rsid w:val="00553C4A"/>
    <w:rsid w:val="00553E9E"/>
    <w:rsid w:val="00553ED1"/>
    <w:rsid w:val="005547A2"/>
    <w:rsid w:val="00554A2B"/>
    <w:rsid w:val="005550B8"/>
    <w:rsid w:val="00562220"/>
    <w:rsid w:val="00562B58"/>
    <w:rsid w:val="00563B99"/>
    <w:rsid w:val="0056486F"/>
    <w:rsid w:val="00565040"/>
    <w:rsid w:val="00565229"/>
    <w:rsid w:val="005664DA"/>
    <w:rsid w:val="005667A1"/>
    <w:rsid w:val="00567404"/>
    <w:rsid w:val="005677EE"/>
    <w:rsid w:val="00571816"/>
    <w:rsid w:val="00572591"/>
    <w:rsid w:val="00572D32"/>
    <w:rsid w:val="0057452D"/>
    <w:rsid w:val="00574C4A"/>
    <w:rsid w:val="00577280"/>
    <w:rsid w:val="005800E9"/>
    <w:rsid w:val="00580AE3"/>
    <w:rsid w:val="00581041"/>
    <w:rsid w:val="00581234"/>
    <w:rsid w:val="0058139F"/>
    <w:rsid w:val="005815B7"/>
    <w:rsid w:val="00581797"/>
    <w:rsid w:val="00585398"/>
    <w:rsid w:val="00587972"/>
    <w:rsid w:val="005906AC"/>
    <w:rsid w:val="00594C0F"/>
    <w:rsid w:val="005958F9"/>
    <w:rsid w:val="005971B5"/>
    <w:rsid w:val="0059769D"/>
    <w:rsid w:val="005A0EE0"/>
    <w:rsid w:val="005A2AC3"/>
    <w:rsid w:val="005A2DDA"/>
    <w:rsid w:val="005A518F"/>
    <w:rsid w:val="005A6A8D"/>
    <w:rsid w:val="005A7714"/>
    <w:rsid w:val="005B05E8"/>
    <w:rsid w:val="005B1226"/>
    <w:rsid w:val="005B282D"/>
    <w:rsid w:val="005B6526"/>
    <w:rsid w:val="005B7169"/>
    <w:rsid w:val="005B7CAB"/>
    <w:rsid w:val="005B7EC1"/>
    <w:rsid w:val="005C0B83"/>
    <w:rsid w:val="005C1ED7"/>
    <w:rsid w:val="005C2258"/>
    <w:rsid w:val="005C23F6"/>
    <w:rsid w:val="005C2569"/>
    <w:rsid w:val="005C2E86"/>
    <w:rsid w:val="005C3244"/>
    <w:rsid w:val="005C3736"/>
    <w:rsid w:val="005C579E"/>
    <w:rsid w:val="005C5DB1"/>
    <w:rsid w:val="005C6621"/>
    <w:rsid w:val="005C7E64"/>
    <w:rsid w:val="005D0016"/>
    <w:rsid w:val="005D2AD2"/>
    <w:rsid w:val="005D353A"/>
    <w:rsid w:val="005D498A"/>
    <w:rsid w:val="005D571B"/>
    <w:rsid w:val="005D6BF8"/>
    <w:rsid w:val="005D71E9"/>
    <w:rsid w:val="005E14CB"/>
    <w:rsid w:val="005E1F14"/>
    <w:rsid w:val="005E21F6"/>
    <w:rsid w:val="005E2F96"/>
    <w:rsid w:val="005F0866"/>
    <w:rsid w:val="005F117D"/>
    <w:rsid w:val="005F24C6"/>
    <w:rsid w:val="005F2DB3"/>
    <w:rsid w:val="005F4F3B"/>
    <w:rsid w:val="005F5250"/>
    <w:rsid w:val="005F6CCE"/>
    <w:rsid w:val="005F7705"/>
    <w:rsid w:val="0060086A"/>
    <w:rsid w:val="006010E8"/>
    <w:rsid w:val="0060159B"/>
    <w:rsid w:val="00601E16"/>
    <w:rsid w:val="00602B1B"/>
    <w:rsid w:val="006044AD"/>
    <w:rsid w:val="006045B9"/>
    <w:rsid w:val="00604F3A"/>
    <w:rsid w:val="0060575E"/>
    <w:rsid w:val="00606286"/>
    <w:rsid w:val="00606AFE"/>
    <w:rsid w:val="00610113"/>
    <w:rsid w:val="006121A5"/>
    <w:rsid w:val="00612A33"/>
    <w:rsid w:val="0061380F"/>
    <w:rsid w:val="00617242"/>
    <w:rsid w:val="00617370"/>
    <w:rsid w:val="0062322B"/>
    <w:rsid w:val="00623621"/>
    <w:rsid w:val="00623F2A"/>
    <w:rsid w:val="00626EFF"/>
    <w:rsid w:val="006305B1"/>
    <w:rsid w:val="00630EFE"/>
    <w:rsid w:val="00631051"/>
    <w:rsid w:val="006348AA"/>
    <w:rsid w:val="0063600A"/>
    <w:rsid w:val="0063669D"/>
    <w:rsid w:val="00637EA7"/>
    <w:rsid w:val="006401B0"/>
    <w:rsid w:val="00640CF4"/>
    <w:rsid w:val="00642AE3"/>
    <w:rsid w:val="006454C6"/>
    <w:rsid w:val="00645538"/>
    <w:rsid w:val="0064642A"/>
    <w:rsid w:val="006479BA"/>
    <w:rsid w:val="006501A5"/>
    <w:rsid w:val="00651210"/>
    <w:rsid w:val="0065158C"/>
    <w:rsid w:val="00652222"/>
    <w:rsid w:val="0065317D"/>
    <w:rsid w:val="0065353E"/>
    <w:rsid w:val="00653FC6"/>
    <w:rsid w:val="00654AA9"/>
    <w:rsid w:val="0065527B"/>
    <w:rsid w:val="00655666"/>
    <w:rsid w:val="00657058"/>
    <w:rsid w:val="00657B07"/>
    <w:rsid w:val="00657D72"/>
    <w:rsid w:val="0066072B"/>
    <w:rsid w:val="00660E7B"/>
    <w:rsid w:val="006645AB"/>
    <w:rsid w:val="00664C88"/>
    <w:rsid w:val="0066535A"/>
    <w:rsid w:val="00666866"/>
    <w:rsid w:val="006668F3"/>
    <w:rsid w:val="00666A9B"/>
    <w:rsid w:val="00673052"/>
    <w:rsid w:val="0067398D"/>
    <w:rsid w:val="00673B9A"/>
    <w:rsid w:val="00675C9D"/>
    <w:rsid w:val="006769E6"/>
    <w:rsid w:val="0067722D"/>
    <w:rsid w:val="0067737B"/>
    <w:rsid w:val="006809EA"/>
    <w:rsid w:val="0068102A"/>
    <w:rsid w:val="0068105C"/>
    <w:rsid w:val="00682761"/>
    <w:rsid w:val="006854DC"/>
    <w:rsid w:val="006858A4"/>
    <w:rsid w:val="00685D69"/>
    <w:rsid w:val="00687D41"/>
    <w:rsid w:val="00692579"/>
    <w:rsid w:val="00692E2B"/>
    <w:rsid w:val="00695CBF"/>
    <w:rsid w:val="00695F48"/>
    <w:rsid w:val="00697EBA"/>
    <w:rsid w:val="006A0143"/>
    <w:rsid w:val="006A0B3F"/>
    <w:rsid w:val="006A180C"/>
    <w:rsid w:val="006A30EB"/>
    <w:rsid w:val="006A386C"/>
    <w:rsid w:val="006A527C"/>
    <w:rsid w:val="006A5EE4"/>
    <w:rsid w:val="006B0550"/>
    <w:rsid w:val="006B0562"/>
    <w:rsid w:val="006B0D47"/>
    <w:rsid w:val="006B1065"/>
    <w:rsid w:val="006B2C9F"/>
    <w:rsid w:val="006B3DBB"/>
    <w:rsid w:val="006B3E80"/>
    <w:rsid w:val="006B4B21"/>
    <w:rsid w:val="006B5B70"/>
    <w:rsid w:val="006B651E"/>
    <w:rsid w:val="006C0B88"/>
    <w:rsid w:val="006C135E"/>
    <w:rsid w:val="006C1495"/>
    <w:rsid w:val="006C2CF7"/>
    <w:rsid w:val="006C40E3"/>
    <w:rsid w:val="006C643A"/>
    <w:rsid w:val="006C6852"/>
    <w:rsid w:val="006C733A"/>
    <w:rsid w:val="006D19BB"/>
    <w:rsid w:val="006D3262"/>
    <w:rsid w:val="006D3581"/>
    <w:rsid w:val="006D3A5E"/>
    <w:rsid w:val="006D430D"/>
    <w:rsid w:val="006D5425"/>
    <w:rsid w:val="006D5A4A"/>
    <w:rsid w:val="006D6A01"/>
    <w:rsid w:val="006D714E"/>
    <w:rsid w:val="006E13E4"/>
    <w:rsid w:val="006E51AD"/>
    <w:rsid w:val="006E70BE"/>
    <w:rsid w:val="006E77F9"/>
    <w:rsid w:val="006F0325"/>
    <w:rsid w:val="006F11CB"/>
    <w:rsid w:val="006F15B4"/>
    <w:rsid w:val="006F2853"/>
    <w:rsid w:val="006F3164"/>
    <w:rsid w:val="006F67F7"/>
    <w:rsid w:val="006F7B1E"/>
    <w:rsid w:val="007009F7"/>
    <w:rsid w:val="00701B15"/>
    <w:rsid w:val="00702AF8"/>
    <w:rsid w:val="00704997"/>
    <w:rsid w:val="00705DDF"/>
    <w:rsid w:val="00705E31"/>
    <w:rsid w:val="00705E9B"/>
    <w:rsid w:val="00706D86"/>
    <w:rsid w:val="0071410C"/>
    <w:rsid w:val="007144AC"/>
    <w:rsid w:val="0072093A"/>
    <w:rsid w:val="00720BD8"/>
    <w:rsid w:val="00721373"/>
    <w:rsid w:val="00721AD8"/>
    <w:rsid w:val="007229B4"/>
    <w:rsid w:val="00723F9F"/>
    <w:rsid w:val="00725051"/>
    <w:rsid w:val="00726E7B"/>
    <w:rsid w:val="00730D00"/>
    <w:rsid w:val="00731E93"/>
    <w:rsid w:val="0073250B"/>
    <w:rsid w:val="00734ECC"/>
    <w:rsid w:val="00735510"/>
    <w:rsid w:val="00735FDA"/>
    <w:rsid w:val="00740021"/>
    <w:rsid w:val="00740F32"/>
    <w:rsid w:val="00741A17"/>
    <w:rsid w:val="00741D3A"/>
    <w:rsid w:val="007421DC"/>
    <w:rsid w:val="00742C2F"/>
    <w:rsid w:val="00745954"/>
    <w:rsid w:val="00746E0D"/>
    <w:rsid w:val="00752E60"/>
    <w:rsid w:val="00753541"/>
    <w:rsid w:val="0075689F"/>
    <w:rsid w:val="00756BD0"/>
    <w:rsid w:val="00757836"/>
    <w:rsid w:val="0076228B"/>
    <w:rsid w:val="007630E6"/>
    <w:rsid w:val="00765A12"/>
    <w:rsid w:val="00765B0B"/>
    <w:rsid w:val="00766FC3"/>
    <w:rsid w:val="00767BBB"/>
    <w:rsid w:val="00771282"/>
    <w:rsid w:val="00771CD5"/>
    <w:rsid w:val="007724D8"/>
    <w:rsid w:val="00772BC0"/>
    <w:rsid w:val="00773AF1"/>
    <w:rsid w:val="00775364"/>
    <w:rsid w:val="0077677C"/>
    <w:rsid w:val="00782BB9"/>
    <w:rsid w:val="0078456B"/>
    <w:rsid w:val="00785C45"/>
    <w:rsid w:val="00786012"/>
    <w:rsid w:val="00787CE0"/>
    <w:rsid w:val="00791F9D"/>
    <w:rsid w:val="007924BE"/>
    <w:rsid w:val="00793233"/>
    <w:rsid w:val="007938CE"/>
    <w:rsid w:val="00793980"/>
    <w:rsid w:val="007944C1"/>
    <w:rsid w:val="0079456E"/>
    <w:rsid w:val="00794654"/>
    <w:rsid w:val="00794E32"/>
    <w:rsid w:val="0079502E"/>
    <w:rsid w:val="007958F6"/>
    <w:rsid w:val="00796EE1"/>
    <w:rsid w:val="007A09FD"/>
    <w:rsid w:val="007A2800"/>
    <w:rsid w:val="007A64E3"/>
    <w:rsid w:val="007A6537"/>
    <w:rsid w:val="007B0528"/>
    <w:rsid w:val="007B07EC"/>
    <w:rsid w:val="007B0A9B"/>
    <w:rsid w:val="007B2F16"/>
    <w:rsid w:val="007B792A"/>
    <w:rsid w:val="007C1034"/>
    <w:rsid w:val="007C1702"/>
    <w:rsid w:val="007C3354"/>
    <w:rsid w:val="007C51FE"/>
    <w:rsid w:val="007C5695"/>
    <w:rsid w:val="007C6C3D"/>
    <w:rsid w:val="007C6EB2"/>
    <w:rsid w:val="007C7890"/>
    <w:rsid w:val="007C7DC9"/>
    <w:rsid w:val="007D1606"/>
    <w:rsid w:val="007D1A40"/>
    <w:rsid w:val="007D2AB8"/>
    <w:rsid w:val="007D6DE8"/>
    <w:rsid w:val="007D743B"/>
    <w:rsid w:val="007E1633"/>
    <w:rsid w:val="007E2174"/>
    <w:rsid w:val="007E23E6"/>
    <w:rsid w:val="007E2922"/>
    <w:rsid w:val="007E50B0"/>
    <w:rsid w:val="007E5CE3"/>
    <w:rsid w:val="007E7789"/>
    <w:rsid w:val="007E7EE5"/>
    <w:rsid w:val="007F0F14"/>
    <w:rsid w:val="007F173A"/>
    <w:rsid w:val="007F28D5"/>
    <w:rsid w:val="007F2E22"/>
    <w:rsid w:val="007F30A9"/>
    <w:rsid w:val="007F3181"/>
    <w:rsid w:val="007F3394"/>
    <w:rsid w:val="007F5120"/>
    <w:rsid w:val="007F54DD"/>
    <w:rsid w:val="007F58D7"/>
    <w:rsid w:val="007F5947"/>
    <w:rsid w:val="007F5B78"/>
    <w:rsid w:val="007F5D37"/>
    <w:rsid w:val="007F66D7"/>
    <w:rsid w:val="007F6C81"/>
    <w:rsid w:val="007F6EA1"/>
    <w:rsid w:val="00800AB3"/>
    <w:rsid w:val="0080115C"/>
    <w:rsid w:val="0080133D"/>
    <w:rsid w:val="008028DC"/>
    <w:rsid w:val="00802DFA"/>
    <w:rsid w:val="008031B3"/>
    <w:rsid w:val="0080366A"/>
    <w:rsid w:val="008041EA"/>
    <w:rsid w:val="00804F3C"/>
    <w:rsid w:val="00805701"/>
    <w:rsid w:val="0080787F"/>
    <w:rsid w:val="0080791F"/>
    <w:rsid w:val="0081006C"/>
    <w:rsid w:val="00810352"/>
    <w:rsid w:val="008106F4"/>
    <w:rsid w:val="00811968"/>
    <w:rsid w:val="008120D1"/>
    <w:rsid w:val="008122D4"/>
    <w:rsid w:val="00812971"/>
    <w:rsid w:val="0081305A"/>
    <w:rsid w:val="008139D2"/>
    <w:rsid w:val="008167B6"/>
    <w:rsid w:val="00816A82"/>
    <w:rsid w:val="00817253"/>
    <w:rsid w:val="00817EAD"/>
    <w:rsid w:val="00821D01"/>
    <w:rsid w:val="00822CBB"/>
    <w:rsid w:val="00823859"/>
    <w:rsid w:val="00823A7B"/>
    <w:rsid w:val="008256BD"/>
    <w:rsid w:val="00826CC7"/>
    <w:rsid w:val="00833807"/>
    <w:rsid w:val="00833FEB"/>
    <w:rsid w:val="008340E3"/>
    <w:rsid w:val="0084058D"/>
    <w:rsid w:val="00842658"/>
    <w:rsid w:val="00842694"/>
    <w:rsid w:val="00842A36"/>
    <w:rsid w:val="00842D10"/>
    <w:rsid w:val="00843D61"/>
    <w:rsid w:val="00843FF7"/>
    <w:rsid w:val="0084552C"/>
    <w:rsid w:val="008469F9"/>
    <w:rsid w:val="00846DD4"/>
    <w:rsid w:val="00847602"/>
    <w:rsid w:val="008477C4"/>
    <w:rsid w:val="00850931"/>
    <w:rsid w:val="00850B3B"/>
    <w:rsid w:val="00850F3C"/>
    <w:rsid w:val="00851964"/>
    <w:rsid w:val="00854E74"/>
    <w:rsid w:val="00855275"/>
    <w:rsid w:val="00855993"/>
    <w:rsid w:val="008559E2"/>
    <w:rsid w:val="00857112"/>
    <w:rsid w:val="0086068E"/>
    <w:rsid w:val="00865F39"/>
    <w:rsid w:val="0086633C"/>
    <w:rsid w:val="008667CC"/>
    <w:rsid w:val="008670E4"/>
    <w:rsid w:val="0087134C"/>
    <w:rsid w:val="00871365"/>
    <w:rsid w:val="00872256"/>
    <w:rsid w:val="00873B4E"/>
    <w:rsid w:val="00874B66"/>
    <w:rsid w:val="008767BB"/>
    <w:rsid w:val="00876960"/>
    <w:rsid w:val="00877FFD"/>
    <w:rsid w:val="008804B2"/>
    <w:rsid w:val="0088179E"/>
    <w:rsid w:val="008826DB"/>
    <w:rsid w:val="00884465"/>
    <w:rsid w:val="0088549C"/>
    <w:rsid w:val="008864FD"/>
    <w:rsid w:val="00886CAF"/>
    <w:rsid w:val="00887F4B"/>
    <w:rsid w:val="00890261"/>
    <w:rsid w:val="00890492"/>
    <w:rsid w:val="008913D5"/>
    <w:rsid w:val="008920F1"/>
    <w:rsid w:val="00892EF4"/>
    <w:rsid w:val="008968C6"/>
    <w:rsid w:val="00896DD3"/>
    <w:rsid w:val="00897B40"/>
    <w:rsid w:val="008A123E"/>
    <w:rsid w:val="008A1784"/>
    <w:rsid w:val="008A1FFB"/>
    <w:rsid w:val="008A3C73"/>
    <w:rsid w:val="008A3EB6"/>
    <w:rsid w:val="008A488B"/>
    <w:rsid w:val="008A524E"/>
    <w:rsid w:val="008A61CC"/>
    <w:rsid w:val="008A75AF"/>
    <w:rsid w:val="008B083C"/>
    <w:rsid w:val="008B09B4"/>
    <w:rsid w:val="008B1477"/>
    <w:rsid w:val="008B2333"/>
    <w:rsid w:val="008B320B"/>
    <w:rsid w:val="008B3222"/>
    <w:rsid w:val="008B4759"/>
    <w:rsid w:val="008B4BA8"/>
    <w:rsid w:val="008B4ECD"/>
    <w:rsid w:val="008B6168"/>
    <w:rsid w:val="008B780B"/>
    <w:rsid w:val="008C03C2"/>
    <w:rsid w:val="008C0F8F"/>
    <w:rsid w:val="008C3FB2"/>
    <w:rsid w:val="008C4D94"/>
    <w:rsid w:val="008C5C64"/>
    <w:rsid w:val="008C65C1"/>
    <w:rsid w:val="008C7923"/>
    <w:rsid w:val="008C7B49"/>
    <w:rsid w:val="008D3A72"/>
    <w:rsid w:val="008D548A"/>
    <w:rsid w:val="008D6BC6"/>
    <w:rsid w:val="008E4747"/>
    <w:rsid w:val="008E60CD"/>
    <w:rsid w:val="008F016A"/>
    <w:rsid w:val="008F0C51"/>
    <w:rsid w:val="008F1E25"/>
    <w:rsid w:val="008F3E3C"/>
    <w:rsid w:val="008F3FA7"/>
    <w:rsid w:val="008F4D9E"/>
    <w:rsid w:val="008F5324"/>
    <w:rsid w:val="008F5415"/>
    <w:rsid w:val="008F56AA"/>
    <w:rsid w:val="008F5B52"/>
    <w:rsid w:val="008F7F9E"/>
    <w:rsid w:val="009024E1"/>
    <w:rsid w:val="00902AAB"/>
    <w:rsid w:val="0090325A"/>
    <w:rsid w:val="00903D3E"/>
    <w:rsid w:val="009055C0"/>
    <w:rsid w:val="009059D4"/>
    <w:rsid w:val="00905ED8"/>
    <w:rsid w:val="0090705F"/>
    <w:rsid w:val="00910C3A"/>
    <w:rsid w:val="00910D8D"/>
    <w:rsid w:val="00911804"/>
    <w:rsid w:val="00913B50"/>
    <w:rsid w:val="00914E67"/>
    <w:rsid w:val="00917E16"/>
    <w:rsid w:val="009223C8"/>
    <w:rsid w:val="00923A9B"/>
    <w:rsid w:val="009243AA"/>
    <w:rsid w:val="0092476C"/>
    <w:rsid w:val="00924A0A"/>
    <w:rsid w:val="0092554D"/>
    <w:rsid w:val="00925D7A"/>
    <w:rsid w:val="00925E3D"/>
    <w:rsid w:val="00926C6A"/>
    <w:rsid w:val="00926F96"/>
    <w:rsid w:val="00931554"/>
    <w:rsid w:val="00931E1A"/>
    <w:rsid w:val="00932402"/>
    <w:rsid w:val="00932CE2"/>
    <w:rsid w:val="00932EE5"/>
    <w:rsid w:val="00933CD6"/>
    <w:rsid w:val="00933FDD"/>
    <w:rsid w:val="009367B4"/>
    <w:rsid w:val="00937D99"/>
    <w:rsid w:val="009419D5"/>
    <w:rsid w:val="0094229C"/>
    <w:rsid w:val="00942C41"/>
    <w:rsid w:val="00943760"/>
    <w:rsid w:val="00943FB6"/>
    <w:rsid w:val="00944AAE"/>
    <w:rsid w:val="0094513B"/>
    <w:rsid w:val="00945A2F"/>
    <w:rsid w:val="00946F8A"/>
    <w:rsid w:val="009474BC"/>
    <w:rsid w:val="00947700"/>
    <w:rsid w:val="00950BBD"/>
    <w:rsid w:val="00950E91"/>
    <w:rsid w:val="00951149"/>
    <w:rsid w:val="00951646"/>
    <w:rsid w:val="00952051"/>
    <w:rsid w:val="0095496A"/>
    <w:rsid w:val="00954BE0"/>
    <w:rsid w:val="009562FF"/>
    <w:rsid w:val="00956DE9"/>
    <w:rsid w:val="00957139"/>
    <w:rsid w:val="009576C9"/>
    <w:rsid w:val="0095776E"/>
    <w:rsid w:val="00960037"/>
    <w:rsid w:val="00960CF8"/>
    <w:rsid w:val="00961769"/>
    <w:rsid w:val="00963206"/>
    <w:rsid w:val="00963214"/>
    <w:rsid w:val="00963932"/>
    <w:rsid w:val="00963B4D"/>
    <w:rsid w:val="0096493B"/>
    <w:rsid w:val="009655E6"/>
    <w:rsid w:val="00965C3C"/>
    <w:rsid w:val="00970655"/>
    <w:rsid w:val="00970C37"/>
    <w:rsid w:val="00971190"/>
    <w:rsid w:val="00971B77"/>
    <w:rsid w:val="00971E9C"/>
    <w:rsid w:val="009728C8"/>
    <w:rsid w:val="00972E75"/>
    <w:rsid w:val="0097365F"/>
    <w:rsid w:val="00975765"/>
    <w:rsid w:val="00975FCC"/>
    <w:rsid w:val="0098202D"/>
    <w:rsid w:val="00982B84"/>
    <w:rsid w:val="009837C7"/>
    <w:rsid w:val="009840A7"/>
    <w:rsid w:val="00984C53"/>
    <w:rsid w:val="00985DF7"/>
    <w:rsid w:val="00985E48"/>
    <w:rsid w:val="00987887"/>
    <w:rsid w:val="00987D83"/>
    <w:rsid w:val="00987FAD"/>
    <w:rsid w:val="00990765"/>
    <w:rsid w:val="00990EDE"/>
    <w:rsid w:val="0099152B"/>
    <w:rsid w:val="0099315E"/>
    <w:rsid w:val="0099361A"/>
    <w:rsid w:val="009940DA"/>
    <w:rsid w:val="009950CC"/>
    <w:rsid w:val="00995D3E"/>
    <w:rsid w:val="00996AA7"/>
    <w:rsid w:val="009A138A"/>
    <w:rsid w:val="009A14C2"/>
    <w:rsid w:val="009A2067"/>
    <w:rsid w:val="009A22F5"/>
    <w:rsid w:val="009A264D"/>
    <w:rsid w:val="009A37AE"/>
    <w:rsid w:val="009A4741"/>
    <w:rsid w:val="009A4C46"/>
    <w:rsid w:val="009A5E01"/>
    <w:rsid w:val="009A609E"/>
    <w:rsid w:val="009A7D7E"/>
    <w:rsid w:val="009B210C"/>
    <w:rsid w:val="009B24D8"/>
    <w:rsid w:val="009B5AD9"/>
    <w:rsid w:val="009B5D08"/>
    <w:rsid w:val="009B62D7"/>
    <w:rsid w:val="009B7DA0"/>
    <w:rsid w:val="009C0A79"/>
    <w:rsid w:val="009C2D2D"/>
    <w:rsid w:val="009C3952"/>
    <w:rsid w:val="009C78F5"/>
    <w:rsid w:val="009D008D"/>
    <w:rsid w:val="009D077B"/>
    <w:rsid w:val="009D0AC8"/>
    <w:rsid w:val="009D1FE9"/>
    <w:rsid w:val="009D61A2"/>
    <w:rsid w:val="009D6B3C"/>
    <w:rsid w:val="009E0728"/>
    <w:rsid w:val="009E082C"/>
    <w:rsid w:val="009E0F22"/>
    <w:rsid w:val="009E104D"/>
    <w:rsid w:val="009E36F3"/>
    <w:rsid w:val="009E393F"/>
    <w:rsid w:val="009E3AA1"/>
    <w:rsid w:val="009E3C64"/>
    <w:rsid w:val="009E4913"/>
    <w:rsid w:val="009E49FD"/>
    <w:rsid w:val="009E6715"/>
    <w:rsid w:val="009E6C97"/>
    <w:rsid w:val="009E6E49"/>
    <w:rsid w:val="009F0AE8"/>
    <w:rsid w:val="009F0AEF"/>
    <w:rsid w:val="009F1153"/>
    <w:rsid w:val="009F1CE8"/>
    <w:rsid w:val="009F490D"/>
    <w:rsid w:val="009F5CD5"/>
    <w:rsid w:val="009F6B3D"/>
    <w:rsid w:val="009F6FF1"/>
    <w:rsid w:val="009F754B"/>
    <w:rsid w:val="00A006E6"/>
    <w:rsid w:val="00A008F9"/>
    <w:rsid w:val="00A01747"/>
    <w:rsid w:val="00A0239D"/>
    <w:rsid w:val="00A026C9"/>
    <w:rsid w:val="00A02851"/>
    <w:rsid w:val="00A03136"/>
    <w:rsid w:val="00A04700"/>
    <w:rsid w:val="00A04805"/>
    <w:rsid w:val="00A05875"/>
    <w:rsid w:val="00A05BA0"/>
    <w:rsid w:val="00A062DC"/>
    <w:rsid w:val="00A06901"/>
    <w:rsid w:val="00A07D11"/>
    <w:rsid w:val="00A118AD"/>
    <w:rsid w:val="00A13EFB"/>
    <w:rsid w:val="00A16AFE"/>
    <w:rsid w:val="00A16C6E"/>
    <w:rsid w:val="00A23E1F"/>
    <w:rsid w:val="00A24B71"/>
    <w:rsid w:val="00A2636C"/>
    <w:rsid w:val="00A27613"/>
    <w:rsid w:val="00A30174"/>
    <w:rsid w:val="00A303DD"/>
    <w:rsid w:val="00A31731"/>
    <w:rsid w:val="00A31F9D"/>
    <w:rsid w:val="00A35E7A"/>
    <w:rsid w:val="00A4155E"/>
    <w:rsid w:val="00A41EE9"/>
    <w:rsid w:val="00A44319"/>
    <w:rsid w:val="00A468FE"/>
    <w:rsid w:val="00A46B54"/>
    <w:rsid w:val="00A4775F"/>
    <w:rsid w:val="00A50FD2"/>
    <w:rsid w:val="00A51320"/>
    <w:rsid w:val="00A5243A"/>
    <w:rsid w:val="00A524D8"/>
    <w:rsid w:val="00A5292C"/>
    <w:rsid w:val="00A52A57"/>
    <w:rsid w:val="00A5357C"/>
    <w:rsid w:val="00A536D4"/>
    <w:rsid w:val="00A56070"/>
    <w:rsid w:val="00A5611E"/>
    <w:rsid w:val="00A57B72"/>
    <w:rsid w:val="00A61D94"/>
    <w:rsid w:val="00A62B3A"/>
    <w:rsid w:val="00A632E3"/>
    <w:rsid w:val="00A64A01"/>
    <w:rsid w:val="00A67992"/>
    <w:rsid w:val="00A708AF"/>
    <w:rsid w:val="00A7176D"/>
    <w:rsid w:val="00A72317"/>
    <w:rsid w:val="00A75320"/>
    <w:rsid w:val="00A76497"/>
    <w:rsid w:val="00A76992"/>
    <w:rsid w:val="00A77D84"/>
    <w:rsid w:val="00A836D0"/>
    <w:rsid w:val="00A83F81"/>
    <w:rsid w:val="00A84102"/>
    <w:rsid w:val="00A84821"/>
    <w:rsid w:val="00A84F5D"/>
    <w:rsid w:val="00A85228"/>
    <w:rsid w:val="00A87F9C"/>
    <w:rsid w:val="00A9153F"/>
    <w:rsid w:val="00A91B23"/>
    <w:rsid w:val="00A91BBC"/>
    <w:rsid w:val="00A9291D"/>
    <w:rsid w:val="00A95DF9"/>
    <w:rsid w:val="00A95EC5"/>
    <w:rsid w:val="00A964C9"/>
    <w:rsid w:val="00AA0B66"/>
    <w:rsid w:val="00AA1CC1"/>
    <w:rsid w:val="00AA5253"/>
    <w:rsid w:val="00AA5B18"/>
    <w:rsid w:val="00AA741D"/>
    <w:rsid w:val="00AB2650"/>
    <w:rsid w:val="00AB4A48"/>
    <w:rsid w:val="00AB4B79"/>
    <w:rsid w:val="00AB597D"/>
    <w:rsid w:val="00AB6F0E"/>
    <w:rsid w:val="00AB6F1A"/>
    <w:rsid w:val="00AB758F"/>
    <w:rsid w:val="00AB78B7"/>
    <w:rsid w:val="00AC009B"/>
    <w:rsid w:val="00AC1902"/>
    <w:rsid w:val="00AC2339"/>
    <w:rsid w:val="00AC33B7"/>
    <w:rsid w:val="00AC4026"/>
    <w:rsid w:val="00AC43B3"/>
    <w:rsid w:val="00AC470B"/>
    <w:rsid w:val="00AC58FF"/>
    <w:rsid w:val="00AC6047"/>
    <w:rsid w:val="00AC61F7"/>
    <w:rsid w:val="00AC6701"/>
    <w:rsid w:val="00AC7A81"/>
    <w:rsid w:val="00AC7F42"/>
    <w:rsid w:val="00AD0184"/>
    <w:rsid w:val="00AD0C93"/>
    <w:rsid w:val="00AD1BF8"/>
    <w:rsid w:val="00AD217D"/>
    <w:rsid w:val="00AD2EB9"/>
    <w:rsid w:val="00AD35BF"/>
    <w:rsid w:val="00AD5315"/>
    <w:rsid w:val="00AE0059"/>
    <w:rsid w:val="00AE2668"/>
    <w:rsid w:val="00AE29DD"/>
    <w:rsid w:val="00AE33BC"/>
    <w:rsid w:val="00AE56F7"/>
    <w:rsid w:val="00AE6A99"/>
    <w:rsid w:val="00AF0C0F"/>
    <w:rsid w:val="00AF1699"/>
    <w:rsid w:val="00AF1796"/>
    <w:rsid w:val="00AF2B4A"/>
    <w:rsid w:val="00AF423D"/>
    <w:rsid w:val="00AF4E8C"/>
    <w:rsid w:val="00AF624B"/>
    <w:rsid w:val="00AF659F"/>
    <w:rsid w:val="00AF6B26"/>
    <w:rsid w:val="00B00117"/>
    <w:rsid w:val="00B023D8"/>
    <w:rsid w:val="00B040A0"/>
    <w:rsid w:val="00B06D1A"/>
    <w:rsid w:val="00B0727D"/>
    <w:rsid w:val="00B07D8F"/>
    <w:rsid w:val="00B16AEC"/>
    <w:rsid w:val="00B173D7"/>
    <w:rsid w:val="00B20B07"/>
    <w:rsid w:val="00B21140"/>
    <w:rsid w:val="00B21450"/>
    <w:rsid w:val="00B21A98"/>
    <w:rsid w:val="00B2277E"/>
    <w:rsid w:val="00B23037"/>
    <w:rsid w:val="00B23224"/>
    <w:rsid w:val="00B2339A"/>
    <w:rsid w:val="00B242A1"/>
    <w:rsid w:val="00B25388"/>
    <w:rsid w:val="00B255B0"/>
    <w:rsid w:val="00B2624C"/>
    <w:rsid w:val="00B269A1"/>
    <w:rsid w:val="00B26D7B"/>
    <w:rsid w:val="00B27F5B"/>
    <w:rsid w:val="00B310BD"/>
    <w:rsid w:val="00B31698"/>
    <w:rsid w:val="00B32030"/>
    <w:rsid w:val="00B35DB6"/>
    <w:rsid w:val="00B40BC6"/>
    <w:rsid w:val="00B417D6"/>
    <w:rsid w:val="00B418FE"/>
    <w:rsid w:val="00B41B8A"/>
    <w:rsid w:val="00B42A2C"/>
    <w:rsid w:val="00B4548B"/>
    <w:rsid w:val="00B47311"/>
    <w:rsid w:val="00B47588"/>
    <w:rsid w:val="00B47BCB"/>
    <w:rsid w:val="00B5190E"/>
    <w:rsid w:val="00B51F09"/>
    <w:rsid w:val="00B537B5"/>
    <w:rsid w:val="00B53C74"/>
    <w:rsid w:val="00B53F3A"/>
    <w:rsid w:val="00B55566"/>
    <w:rsid w:val="00B56748"/>
    <w:rsid w:val="00B57C97"/>
    <w:rsid w:val="00B60690"/>
    <w:rsid w:val="00B61C0B"/>
    <w:rsid w:val="00B61FAE"/>
    <w:rsid w:val="00B644EB"/>
    <w:rsid w:val="00B65B83"/>
    <w:rsid w:val="00B66C92"/>
    <w:rsid w:val="00B67006"/>
    <w:rsid w:val="00B67D11"/>
    <w:rsid w:val="00B715A4"/>
    <w:rsid w:val="00B71E6A"/>
    <w:rsid w:val="00B743E3"/>
    <w:rsid w:val="00B7668A"/>
    <w:rsid w:val="00B76852"/>
    <w:rsid w:val="00B80A33"/>
    <w:rsid w:val="00B80C8D"/>
    <w:rsid w:val="00B823ED"/>
    <w:rsid w:val="00B82983"/>
    <w:rsid w:val="00B82ED7"/>
    <w:rsid w:val="00B84856"/>
    <w:rsid w:val="00B84A63"/>
    <w:rsid w:val="00B87C43"/>
    <w:rsid w:val="00B87D3D"/>
    <w:rsid w:val="00B9068B"/>
    <w:rsid w:val="00B90CB4"/>
    <w:rsid w:val="00B913C3"/>
    <w:rsid w:val="00B93940"/>
    <w:rsid w:val="00B93997"/>
    <w:rsid w:val="00B97A12"/>
    <w:rsid w:val="00BA0342"/>
    <w:rsid w:val="00BA29F6"/>
    <w:rsid w:val="00BA5F64"/>
    <w:rsid w:val="00BA5FC0"/>
    <w:rsid w:val="00BA6056"/>
    <w:rsid w:val="00BA6574"/>
    <w:rsid w:val="00BB0F64"/>
    <w:rsid w:val="00BB16CA"/>
    <w:rsid w:val="00BB2EF1"/>
    <w:rsid w:val="00BB3B1A"/>
    <w:rsid w:val="00BB4962"/>
    <w:rsid w:val="00BB679B"/>
    <w:rsid w:val="00BC0D27"/>
    <w:rsid w:val="00BC1D64"/>
    <w:rsid w:val="00BC3799"/>
    <w:rsid w:val="00BC3BC6"/>
    <w:rsid w:val="00BC3F95"/>
    <w:rsid w:val="00BC4ABA"/>
    <w:rsid w:val="00BC58D2"/>
    <w:rsid w:val="00BC6475"/>
    <w:rsid w:val="00BC6BAF"/>
    <w:rsid w:val="00BC7213"/>
    <w:rsid w:val="00BC7C88"/>
    <w:rsid w:val="00BD0B7E"/>
    <w:rsid w:val="00BD1FE3"/>
    <w:rsid w:val="00BD22EB"/>
    <w:rsid w:val="00BD2368"/>
    <w:rsid w:val="00BD2DBF"/>
    <w:rsid w:val="00BD31DF"/>
    <w:rsid w:val="00BD4762"/>
    <w:rsid w:val="00BD4C21"/>
    <w:rsid w:val="00BD5562"/>
    <w:rsid w:val="00BD5CAB"/>
    <w:rsid w:val="00BD75ED"/>
    <w:rsid w:val="00BD7755"/>
    <w:rsid w:val="00BD79FC"/>
    <w:rsid w:val="00BD7D49"/>
    <w:rsid w:val="00BE0AE2"/>
    <w:rsid w:val="00BE1A58"/>
    <w:rsid w:val="00BE208B"/>
    <w:rsid w:val="00BE3CB2"/>
    <w:rsid w:val="00BE4D65"/>
    <w:rsid w:val="00BE5151"/>
    <w:rsid w:val="00BE59BE"/>
    <w:rsid w:val="00BE5D16"/>
    <w:rsid w:val="00BE6A20"/>
    <w:rsid w:val="00BF0AD7"/>
    <w:rsid w:val="00BF1161"/>
    <w:rsid w:val="00BF187C"/>
    <w:rsid w:val="00BF1B19"/>
    <w:rsid w:val="00BF290F"/>
    <w:rsid w:val="00BF34F4"/>
    <w:rsid w:val="00BF55A7"/>
    <w:rsid w:val="00BF7334"/>
    <w:rsid w:val="00BF796F"/>
    <w:rsid w:val="00C00CAA"/>
    <w:rsid w:val="00C00FA0"/>
    <w:rsid w:val="00C01C70"/>
    <w:rsid w:val="00C02FB1"/>
    <w:rsid w:val="00C03026"/>
    <w:rsid w:val="00C045DB"/>
    <w:rsid w:val="00C04A5C"/>
    <w:rsid w:val="00C056B9"/>
    <w:rsid w:val="00C06DB6"/>
    <w:rsid w:val="00C10AEF"/>
    <w:rsid w:val="00C12292"/>
    <w:rsid w:val="00C12596"/>
    <w:rsid w:val="00C14AE3"/>
    <w:rsid w:val="00C157BC"/>
    <w:rsid w:val="00C15B46"/>
    <w:rsid w:val="00C15CC0"/>
    <w:rsid w:val="00C16934"/>
    <w:rsid w:val="00C1720A"/>
    <w:rsid w:val="00C17B88"/>
    <w:rsid w:val="00C20250"/>
    <w:rsid w:val="00C20A3F"/>
    <w:rsid w:val="00C22632"/>
    <w:rsid w:val="00C231ED"/>
    <w:rsid w:val="00C23335"/>
    <w:rsid w:val="00C23EDF"/>
    <w:rsid w:val="00C25604"/>
    <w:rsid w:val="00C259F3"/>
    <w:rsid w:val="00C2603D"/>
    <w:rsid w:val="00C266A5"/>
    <w:rsid w:val="00C3148D"/>
    <w:rsid w:val="00C31CD5"/>
    <w:rsid w:val="00C31E39"/>
    <w:rsid w:val="00C321A7"/>
    <w:rsid w:val="00C32B3F"/>
    <w:rsid w:val="00C33FD0"/>
    <w:rsid w:val="00C345A9"/>
    <w:rsid w:val="00C3668C"/>
    <w:rsid w:val="00C36FB9"/>
    <w:rsid w:val="00C40E0C"/>
    <w:rsid w:val="00C41EF6"/>
    <w:rsid w:val="00C42418"/>
    <w:rsid w:val="00C42E79"/>
    <w:rsid w:val="00C43D00"/>
    <w:rsid w:val="00C45022"/>
    <w:rsid w:val="00C453C5"/>
    <w:rsid w:val="00C467C9"/>
    <w:rsid w:val="00C46EBD"/>
    <w:rsid w:val="00C5544E"/>
    <w:rsid w:val="00C55849"/>
    <w:rsid w:val="00C56158"/>
    <w:rsid w:val="00C600E1"/>
    <w:rsid w:val="00C605C1"/>
    <w:rsid w:val="00C61043"/>
    <w:rsid w:val="00C630DE"/>
    <w:rsid w:val="00C634C7"/>
    <w:rsid w:val="00C6479D"/>
    <w:rsid w:val="00C70B91"/>
    <w:rsid w:val="00C71523"/>
    <w:rsid w:val="00C71717"/>
    <w:rsid w:val="00C7319A"/>
    <w:rsid w:val="00C74D3E"/>
    <w:rsid w:val="00C75813"/>
    <w:rsid w:val="00C75939"/>
    <w:rsid w:val="00C8041B"/>
    <w:rsid w:val="00C825CD"/>
    <w:rsid w:val="00C83165"/>
    <w:rsid w:val="00C83409"/>
    <w:rsid w:val="00C84765"/>
    <w:rsid w:val="00C86EF9"/>
    <w:rsid w:val="00C87428"/>
    <w:rsid w:val="00C90219"/>
    <w:rsid w:val="00C9167C"/>
    <w:rsid w:val="00C929F1"/>
    <w:rsid w:val="00C92AC3"/>
    <w:rsid w:val="00C93CFA"/>
    <w:rsid w:val="00C95D49"/>
    <w:rsid w:val="00C96240"/>
    <w:rsid w:val="00C963CB"/>
    <w:rsid w:val="00C97173"/>
    <w:rsid w:val="00CA2B9D"/>
    <w:rsid w:val="00CA3445"/>
    <w:rsid w:val="00CA3474"/>
    <w:rsid w:val="00CA4668"/>
    <w:rsid w:val="00CA52A5"/>
    <w:rsid w:val="00CB0B4D"/>
    <w:rsid w:val="00CB0B52"/>
    <w:rsid w:val="00CB0D52"/>
    <w:rsid w:val="00CB30AA"/>
    <w:rsid w:val="00CB4329"/>
    <w:rsid w:val="00CB457F"/>
    <w:rsid w:val="00CB57DB"/>
    <w:rsid w:val="00CB5AE8"/>
    <w:rsid w:val="00CB633D"/>
    <w:rsid w:val="00CB776A"/>
    <w:rsid w:val="00CB7AB2"/>
    <w:rsid w:val="00CC1D27"/>
    <w:rsid w:val="00CC247A"/>
    <w:rsid w:val="00CC32AF"/>
    <w:rsid w:val="00CC3846"/>
    <w:rsid w:val="00CC3EFF"/>
    <w:rsid w:val="00CC54DB"/>
    <w:rsid w:val="00CC5ECC"/>
    <w:rsid w:val="00CC663A"/>
    <w:rsid w:val="00CC6C4D"/>
    <w:rsid w:val="00CC7DE8"/>
    <w:rsid w:val="00CD0BCC"/>
    <w:rsid w:val="00CD0CF5"/>
    <w:rsid w:val="00CD180D"/>
    <w:rsid w:val="00CD1B42"/>
    <w:rsid w:val="00CD26D8"/>
    <w:rsid w:val="00CD3AC4"/>
    <w:rsid w:val="00CD6F8C"/>
    <w:rsid w:val="00CD7A01"/>
    <w:rsid w:val="00CE1B29"/>
    <w:rsid w:val="00CE1EE5"/>
    <w:rsid w:val="00CE3249"/>
    <w:rsid w:val="00CE346E"/>
    <w:rsid w:val="00CF1071"/>
    <w:rsid w:val="00CF2818"/>
    <w:rsid w:val="00CF3006"/>
    <w:rsid w:val="00CF6332"/>
    <w:rsid w:val="00CF6660"/>
    <w:rsid w:val="00CF6D14"/>
    <w:rsid w:val="00CF74A8"/>
    <w:rsid w:val="00D003ED"/>
    <w:rsid w:val="00D00BB0"/>
    <w:rsid w:val="00D012AC"/>
    <w:rsid w:val="00D01DFF"/>
    <w:rsid w:val="00D01FE5"/>
    <w:rsid w:val="00D024DD"/>
    <w:rsid w:val="00D02591"/>
    <w:rsid w:val="00D03D5A"/>
    <w:rsid w:val="00D0486F"/>
    <w:rsid w:val="00D06B60"/>
    <w:rsid w:val="00D0784C"/>
    <w:rsid w:val="00D07E33"/>
    <w:rsid w:val="00D11774"/>
    <w:rsid w:val="00D12B43"/>
    <w:rsid w:val="00D13C7B"/>
    <w:rsid w:val="00D13EB1"/>
    <w:rsid w:val="00D1465C"/>
    <w:rsid w:val="00D14FED"/>
    <w:rsid w:val="00D16076"/>
    <w:rsid w:val="00D168CB"/>
    <w:rsid w:val="00D17306"/>
    <w:rsid w:val="00D17533"/>
    <w:rsid w:val="00D21D88"/>
    <w:rsid w:val="00D21DF2"/>
    <w:rsid w:val="00D22A46"/>
    <w:rsid w:val="00D22DD2"/>
    <w:rsid w:val="00D2307A"/>
    <w:rsid w:val="00D23B3C"/>
    <w:rsid w:val="00D25C62"/>
    <w:rsid w:val="00D30623"/>
    <w:rsid w:val="00D31739"/>
    <w:rsid w:val="00D334DE"/>
    <w:rsid w:val="00D34B51"/>
    <w:rsid w:val="00D34E60"/>
    <w:rsid w:val="00D35B94"/>
    <w:rsid w:val="00D35DA1"/>
    <w:rsid w:val="00D3609E"/>
    <w:rsid w:val="00D3627B"/>
    <w:rsid w:val="00D37389"/>
    <w:rsid w:val="00D42CDA"/>
    <w:rsid w:val="00D431D1"/>
    <w:rsid w:val="00D435D1"/>
    <w:rsid w:val="00D43959"/>
    <w:rsid w:val="00D44BAA"/>
    <w:rsid w:val="00D453BE"/>
    <w:rsid w:val="00D45BF6"/>
    <w:rsid w:val="00D46200"/>
    <w:rsid w:val="00D5025D"/>
    <w:rsid w:val="00D50F1C"/>
    <w:rsid w:val="00D53832"/>
    <w:rsid w:val="00D5410E"/>
    <w:rsid w:val="00D55293"/>
    <w:rsid w:val="00D55838"/>
    <w:rsid w:val="00D56BA8"/>
    <w:rsid w:val="00D57762"/>
    <w:rsid w:val="00D60148"/>
    <w:rsid w:val="00D605FB"/>
    <w:rsid w:val="00D612F1"/>
    <w:rsid w:val="00D66D36"/>
    <w:rsid w:val="00D7179C"/>
    <w:rsid w:val="00D73C0F"/>
    <w:rsid w:val="00D7508E"/>
    <w:rsid w:val="00D7516E"/>
    <w:rsid w:val="00D7675B"/>
    <w:rsid w:val="00D76B83"/>
    <w:rsid w:val="00D77D12"/>
    <w:rsid w:val="00D8004A"/>
    <w:rsid w:val="00D81E1A"/>
    <w:rsid w:val="00D84177"/>
    <w:rsid w:val="00D84293"/>
    <w:rsid w:val="00D847E7"/>
    <w:rsid w:val="00D85297"/>
    <w:rsid w:val="00D85C40"/>
    <w:rsid w:val="00D87255"/>
    <w:rsid w:val="00D9043D"/>
    <w:rsid w:val="00D93BE2"/>
    <w:rsid w:val="00D94A72"/>
    <w:rsid w:val="00D94CF9"/>
    <w:rsid w:val="00D95632"/>
    <w:rsid w:val="00D95E8F"/>
    <w:rsid w:val="00D968BB"/>
    <w:rsid w:val="00DA1720"/>
    <w:rsid w:val="00DA1913"/>
    <w:rsid w:val="00DA3FFD"/>
    <w:rsid w:val="00DA6180"/>
    <w:rsid w:val="00DA6C20"/>
    <w:rsid w:val="00DA6CF2"/>
    <w:rsid w:val="00DA799D"/>
    <w:rsid w:val="00DB0AFD"/>
    <w:rsid w:val="00DB0C9C"/>
    <w:rsid w:val="00DB1E45"/>
    <w:rsid w:val="00DB3513"/>
    <w:rsid w:val="00DB5B35"/>
    <w:rsid w:val="00DB5E62"/>
    <w:rsid w:val="00DB7487"/>
    <w:rsid w:val="00DC00ED"/>
    <w:rsid w:val="00DC0751"/>
    <w:rsid w:val="00DC09A5"/>
    <w:rsid w:val="00DC1B95"/>
    <w:rsid w:val="00DC202A"/>
    <w:rsid w:val="00DC4119"/>
    <w:rsid w:val="00DC55B6"/>
    <w:rsid w:val="00DC5FC0"/>
    <w:rsid w:val="00DC660F"/>
    <w:rsid w:val="00DD0378"/>
    <w:rsid w:val="00DD10F9"/>
    <w:rsid w:val="00DD14BE"/>
    <w:rsid w:val="00DD2B22"/>
    <w:rsid w:val="00DD2D02"/>
    <w:rsid w:val="00DD3DDB"/>
    <w:rsid w:val="00DD3DEC"/>
    <w:rsid w:val="00DD4CE8"/>
    <w:rsid w:val="00DD6AC5"/>
    <w:rsid w:val="00DD704C"/>
    <w:rsid w:val="00DD74C0"/>
    <w:rsid w:val="00DE1168"/>
    <w:rsid w:val="00DE30CD"/>
    <w:rsid w:val="00DE4E35"/>
    <w:rsid w:val="00DE5E2B"/>
    <w:rsid w:val="00DE6FAE"/>
    <w:rsid w:val="00DE7BCE"/>
    <w:rsid w:val="00DF0DF1"/>
    <w:rsid w:val="00DF1981"/>
    <w:rsid w:val="00DF2ED6"/>
    <w:rsid w:val="00DF4AAC"/>
    <w:rsid w:val="00DF62BE"/>
    <w:rsid w:val="00DF7C06"/>
    <w:rsid w:val="00E0058B"/>
    <w:rsid w:val="00E02364"/>
    <w:rsid w:val="00E03C4B"/>
    <w:rsid w:val="00E04C72"/>
    <w:rsid w:val="00E058E8"/>
    <w:rsid w:val="00E05C08"/>
    <w:rsid w:val="00E078B2"/>
    <w:rsid w:val="00E1096F"/>
    <w:rsid w:val="00E11117"/>
    <w:rsid w:val="00E1178C"/>
    <w:rsid w:val="00E13F15"/>
    <w:rsid w:val="00E14A04"/>
    <w:rsid w:val="00E150D0"/>
    <w:rsid w:val="00E150D1"/>
    <w:rsid w:val="00E168D1"/>
    <w:rsid w:val="00E16BB7"/>
    <w:rsid w:val="00E16F5C"/>
    <w:rsid w:val="00E17131"/>
    <w:rsid w:val="00E1783C"/>
    <w:rsid w:val="00E20BFA"/>
    <w:rsid w:val="00E21B81"/>
    <w:rsid w:val="00E236CF"/>
    <w:rsid w:val="00E239AE"/>
    <w:rsid w:val="00E23A03"/>
    <w:rsid w:val="00E247B4"/>
    <w:rsid w:val="00E247EC"/>
    <w:rsid w:val="00E24BCE"/>
    <w:rsid w:val="00E24C22"/>
    <w:rsid w:val="00E25C53"/>
    <w:rsid w:val="00E2612D"/>
    <w:rsid w:val="00E264CC"/>
    <w:rsid w:val="00E26774"/>
    <w:rsid w:val="00E267A3"/>
    <w:rsid w:val="00E345B4"/>
    <w:rsid w:val="00E4409F"/>
    <w:rsid w:val="00E46121"/>
    <w:rsid w:val="00E4662C"/>
    <w:rsid w:val="00E4729D"/>
    <w:rsid w:val="00E50E9F"/>
    <w:rsid w:val="00E52396"/>
    <w:rsid w:val="00E523AA"/>
    <w:rsid w:val="00E53139"/>
    <w:rsid w:val="00E53ED4"/>
    <w:rsid w:val="00E541EB"/>
    <w:rsid w:val="00E549E5"/>
    <w:rsid w:val="00E54DDB"/>
    <w:rsid w:val="00E55009"/>
    <w:rsid w:val="00E55101"/>
    <w:rsid w:val="00E5652C"/>
    <w:rsid w:val="00E60711"/>
    <w:rsid w:val="00E630D8"/>
    <w:rsid w:val="00E636AE"/>
    <w:rsid w:val="00E647E4"/>
    <w:rsid w:val="00E65531"/>
    <w:rsid w:val="00E666AE"/>
    <w:rsid w:val="00E67156"/>
    <w:rsid w:val="00E7029A"/>
    <w:rsid w:val="00E706D2"/>
    <w:rsid w:val="00E71593"/>
    <w:rsid w:val="00E7250C"/>
    <w:rsid w:val="00E725E2"/>
    <w:rsid w:val="00E757E0"/>
    <w:rsid w:val="00E76EF0"/>
    <w:rsid w:val="00E77614"/>
    <w:rsid w:val="00E7796A"/>
    <w:rsid w:val="00E80751"/>
    <w:rsid w:val="00E81400"/>
    <w:rsid w:val="00E817CC"/>
    <w:rsid w:val="00E852A9"/>
    <w:rsid w:val="00E860FC"/>
    <w:rsid w:val="00E86D70"/>
    <w:rsid w:val="00E87F23"/>
    <w:rsid w:val="00E9263E"/>
    <w:rsid w:val="00E92E37"/>
    <w:rsid w:val="00E951A4"/>
    <w:rsid w:val="00E95C62"/>
    <w:rsid w:val="00E96B34"/>
    <w:rsid w:val="00EA1114"/>
    <w:rsid w:val="00EA12A6"/>
    <w:rsid w:val="00EA1759"/>
    <w:rsid w:val="00EA1787"/>
    <w:rsid w:val="00EA3900"/>
    <w:rsid w:val="00EA41A5"/>
    <w:rsid w:val="00EA47C6"/>
    <w:rsid w:val="00EA4C77"/>
    <w:rsid w:val="00EA7221"/>
    <w:rsid w:val="00EA743B"/>
    <w:rsid w:val="00EA77D5"/>
    <w:rsid w:val="00EB1059"/>
    <w:rsid w:val="00EB1351"/>
    <w:rsid w:val="00EB1504"/>
    <w:rsid w:val="00EB1EC9"/>
    <w:rsid w:val="00EB26AB"/>
    <w:rsid w:val="00EB4EA1"/>
    <w:rsid w:val="00EB5A8B"/>
    <w:rsid w:val="00EB5BCB"/>
    <w:rsid w:val="00EB5CF4"/>
    <w:rsid w:val="00EC0B65"/>
    <w:rsid w:val="00EC18FB"/>
    <w:rsid w:val="00EC26D7"/>
    <w:rsid w:val="00EC3A90"/>
    <w:rsid w:val="00EC4190"/>
    <w:rsid w:val="00ED2213"/>
    <w:rsid w:val="00ED2F52"/>
    <w:rsid w:val="00ED3901"/>
    <w:rsid w:val="00ED3F12"/>
    <w:rsid w:val="00ED3FCC"/>
    <w:rsid w:val="00ED5760"/>
    <w:rsid w:val="00ED5D61"/>
    <w:rsid w:val="00ED6669"/>
    <w:rsid w:val="00ED6F8B"/>
    <w:rsid w:val="00ED76EC"/>
    <w:rsid w:val="00EE03F1"/>
    <w:rsid w:val="00EE08E6"/>
    <w:rsid w:val="00EE13BE"/>
    <w:rsid w:val="00EE2614"/>
    <w:rsid w:val="00EE3AA4"/>
    <w:rsid w:val="00EE461E"/>
    <w:rsid w:val="00EE4F38"/>
    <w:rsid w:val="00EE58B7"/>
    <w:rsid w:val="00EE5DF5"/>
    <w:rsid w:val="00EE62A6"/>
    <w:rsid w:val="00EE6AAF"/>
    <w:rsid w:val="00EF1EA0"/>
    <w:rsid w:val="00EF2E22"/>
    <w:rsid w:val="00EF2F24"/>
    <w:rsid w:val="00EF326E"/>
    <w:rsid w:val="00EF5B03"/>
    <w:rsid w:val="00EF6262"/>
    <w:rsid w:val="00F00A67"/>
    <w:rsid w:val="00F01613"/>
    <w:rsid w:val="00F018CA"/>
    <w:rsid w:val="00F0487D"/>
    <w:rsid w:val="00F07194"/>
    <w:rsid w:val="00F07485"/>
    <w:rsid w:val="00F07DDD"/>
    <w:rsid w:val="00F1561E"/>
    <w:rsid w:val="00F156EC"/>
    <w:rsid w:val="00F15966"/>
    <w:rsid w:val="00F20838"/>
    <w:rsid w:val="00F20EAD"/>
    <w:rsid w:val="00F21DA4"/>
    <w:rsid w:val="00F22115"/>
    <w:rsid w:val="00F22A7A"/>
    <w:rsid w:val="00F23A61"/>
    <w:rsid w:val="00F23B05"/>
    <w:rsid w:val="00F242EE"/>
    <w:rsid w:val="00F24F30"/>
    <w:rsid w:val="00F25118"/>
    <w:rsid w:val="00F25294"/>
    <w:rsid w:val="00F26463"/>
    <w:rsid w:val="00F26BC5"/>
    <w:rsid w:val="00F274C1"/>
    <w:rsid w:val="00F3073D"/>
    <w:rsid w:val="00F31881"/>
    <w:rsid w:val="00F3191D"/>
    <w:rsid w:val="00F31C0F"/>
    <w:rsid w:val="00F3321F"/>
    <w:rsid w:val="00F34A43"/>
    <w:rsid w:val="00F34AA1"/>
    <w:rsid w:val="00F363B2"/>
    <w:rsid w:val="00F37FB9"/>
    <w:rsid w:val="00F4323D"/>
    <w:rsid w:val="00F435C1"/>
    <w:rsid w:val="00F43C87"/>
    <w:rsid w:val="00F4518B"/>
    <w:rsid w:val="00F452E5"/>
    <w:rsid w:val="00F4723F"/>
    <w:rsid w:val="00F47D85"/>
    <w:rsid w:val="00F513BD"/>
    <w:rsid w:val="00F520E9"/>
    <w:rsid w:val="00F53DAD"/>
    <w:rsid w:val="00F53DD7"/>
    <w:rsid w:val="00F54555"/>
    <w:rsid w:val="00F545CD"/>
    <w:rsid w:val="00F54FC3"/>
    <w:rsid w:val="00F57DE4"/>
    <w:rsid w:val="00F61991"/>
    <w:rsid w:val="00F62387"/>
    <w:rsid w:val="00F645B3"/>
    <w:rsid w:val="00F647B8"/>
    <w:rsid w:val="00F64F6D"/>
    <w:rsid w:val="00F6535E"/>
    <w:rsid w:val="00F6552B"/>
    <w:rsid w:val="00F660E0"/>
    <w:rsid w:val="00F70F4C"/>
    <w:rsid w:val="00F71338"/>
    <w:rsid w:val="00F7172B"/>
    <w:rsid w:val="00F728B1"/>
    <w:rsid w:val="00F72F03"/>
    <w:rsid w:val="00F73718"/>
    <w:rsid w:val="00F74DE9"/>
    <w:rsid w:val="00F7503A"/>
    <w:rsid w:val="00F7523F"/>
    <w:rsid w:val="00F762F6"/>
    <w:rsid w:val="00F807A6"/>
    <w:rsid w:val="00F813BA"/>
    <w:rsid w:val="00F85E16"/>
    <w:rsid w:val="00F91002"/>
    <w:rsid w:val="00F91027"/>
    <w:rsid w:val="00F91E7C"/>
    <w:rsid w:val="00F92462"/>
    <w:rsid w:val="00F9327D"/>
    <w:rsid w:val="00F950E7"/>
    <w:rsid w:val="00F95BC8"/>
    <w:rsid w:val="00F964DC"/>
    <w:rsid w:val="00F96ECA"/>
    <w:rsid w:val="00F9784A"/>
    <w:rsid w:val="00FA09BF"/>
    <w:rsid w:val="00FA246F"/>
    <w:rsid w:val="00FB1CB2"/>
    <w:rsid w:val="00FB25DC"/>
    <w:rsid w:val="00FB59E1"/>
    <w:rsid w:val="00FB5CFC"/>
    <w:rsid w:val="00FB5E7B"/>
    <w:rsid w:val="00FB61D5"/>
    <w:rsid w:val="00FB6273"/>
    <w:rsid w:val="00FC0F0D"/>
    <w:rsid w:val="00FC17C4"/>
    <w:rsid w:val="00FC2478"/>
    <w:rsid w:val="00FC4551"/>
    <w:rsid w:val="00FC5D44"/>
    <w:rsid w:val="00FC6645"/>
    <w:rsid w:val="00FD0DDA"/>
    <w:rsid w:val="00FD16FE"/>
    <w:rsid w:val="00FD2830"/>
    <w:rsid w:val="00FD2835"/>
    <w:rsid w:val="00FD3167"/>
    <w:rsid w:val="00FD4813"/>
    <w:rsid w:val="00FD4E82"/>
    <w:rsid w:val="00FD5504"/>
    <w:rsid w:val="00FD7161"/>
    <w:rsid w:val="00FE02E9"/>
    <w:rsid w:val="00FE054F"/>
    <w:rsid w:val="00FE0D96"/>
    <w:rsid w:val="00FE0E47"/>
    <w:rsid w:val="00FE21BB"/>
    <w:rsid w:val="00FE2340"/>
    <w:rsid w:val="00FE2DB7"/>
    <w:rsid w:val="00FE339B"/>
    <w:rsid w:val="00FE61BE"/>
    <w:rsid w:val="00FE6B29"/>
    <w:rsid w:val="00FF13F4"/>
    <w:rsid w:val="00FF3D56"/>
    <w:rsid w:val="00FF41D6"/>
    <w:rsid w:val="00FF4543"/>
    <w:rsid w:val="00FF55C2"/>
    <w:rsid w:val="00FF5632"/>
    <w:rsid w:val="00FF5ADC"/>
    <w:rsid w:val="00FF6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 style="mso-height-percent:200;mso-width-relative:margin;mso-height-relative:margin" fillcolor="white">
      <v:fill color="white"/>
      <v:textbox style="mso-fit-shape-to-text:t"/>
    </o:shapedefaults>
    <o:shapelayout v:ext="edit">
      <o:idmap v:ext="edit" data="2"/>
    </o:shapelayout>
  </w:shapeDefaults>
  <w:decimalSymbol w:val=","/>
  <w:listSeparator w:val=","/>
  <w14:docId w14:val="33CF26DC"/>
  <w15:chartTrackingRefBased/>
  <w15:docId w15:val="{39AE5F81-66D2-455E-9465-91730997F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409"/>
    <w:pPr>
      <w:spacing w:line="259" w:lineRule="auto"/>
    </w:pPr>
    <w:rPr>
      <w:color w:val="4A4E52"/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qFormat/>
    <w:rsid w:val="006305B1"/>
    <w:pPr>
      <w:keepNext/>
      <w:keepLines/>
      <w:pageBreakBefore/>
      <w:numPr>
        <w:numId w:val="8"/>
      </w:numPr>
      <w:spacing w:before="240"/>
      <w:outlineLvl w:val="0"/>
    </w:pPr>
    <w:rPr>
      <w:rFonts w:eastAsia="Times New Roman"/>
      <w:b/>
      <w:color w:val="AA0B19"/>
      <w:sz w:val="48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7F28D5"/>
    <w:pPr>
      <w:keepNext/>
      <w:keepLines/>
      <w:spacing w:before="40"/>
      <w:outlineLvl w:val="1"/>
    </w:pPr>
    <w:rPr>
      <w:rFonts w:eastAsia="Times New Roman"/>
      <w:b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70EA"/>
    <w:pPr>
      <w:keepNext/>
      <w:keepLines/>
      <w:spacing w:before="40"/>
      <w:outlineLvl w:val="2"/>
    </w:pPr>
    <w:rPr>
      <w:rFonts w:eastAsia="Times New Roman"/>
      <w:b/>
      <w:sz w:val="3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33CD6"/>
    <w:pPr>
      <w:keepNext/>
      <w:keepLines/>
      <w:spacing w:before="40"/>
      <w:outlineLvl w:val="3"/>
    </w:pPr>
    <w:rPr>
      <w:rFonts w:asciiTheme="minorHAnsi" w:eastAsiaTheme="majorEastAsia" w:hAnsiTheme="minorHAnsi" w:cstheme="majorBidi"/>
      <w:b/>
      <w:iCs/>
      <w:color w:val="AA0B19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6D86"/>
    <w:pPr>
      <w:keepNext/>
      <w:keepLines/>
      <w:spacing w:before="40"/>
      <w:outlineLvl w:val="4"/>
    </w:pPr>
    <w:rPr>
      <w:rFonts w:asciiTheme="minorHAnsi" w:eastAsiaTheme="majorEastAsia" w:hAnsiTheme="minorHAnsi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6D8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b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6D8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iCs/>
      <w:color w:val="DE5C2B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6D86"/>
    <w:pPr>
      <w:keepNext/>
      <w:keepLines/>
      <w:spacing w:before="40"/>
      <w:outlineLvl w:val="7"/>
    </w:pPr>
    <w:rPr>
      <w:rFonts w:asciiTheme="minorHAnsi" w:eastAsiaTheme="majorEastAsia" w:hAnsiTheme="minorHAnsi" w:cstheme="majorBidi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6D86"/>
    <w:pPr>
      <w:keepNext/>
      <w:keepLines/>
      <w:spacing w:before="40"/>
      <w:outlineLvl w:val="8"/>
    </w:pPr>
    <w:rPr>
      <w:rFonts w:asciiTheme="minorHAnsi" w:eastAsiaTheme="majorEastAsia" w:hAnsiTheme="minorHAnsi" w:cstheme="majorBidi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50E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link w:val="Header"/>
    <w:uiPriority w:val="99"/>
    <w:rsid w:val="00F950E7"/>
    <w:rPr>
      <w:color w:val="4A4E52"/>
    </w:rPr>
  </w:style>
  <w:style w:type="paragraph" w:styleId="Footer">
    <w:name w:val="footer"/>
    <w:basedOn w:val="Normal"/>
    <w:link w:val="FooterChar"/>
    <w:uiPriority w:val="99"/>
    <w:unhideWhenUsed/>
    <w:rsid w:val="00F950E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link w:val="Footer"/>
    <w:uiPriority w:val="99"/>
    <w:rsid w:val="00F950E7"/>
    <w:rPr>
      <w:color w:val="4A4E52"/>
    </w:rPr>
  </w:style>
  <w:style w:type="table" w:styleId="TableGrid">
    <w:name w:val="Table Grid"/>
    <w:basedOn w:val="TableNormal"/>
    <w:uiPriority w:val="39"/>
    <w:rsid w:val="00F950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Reference">
    <w:name w:val="Intense Reference"/>
    <w:uiPriority w:val="32"/>
    <w:qFormat/>
    <w:rsid w:val="00933CD6"/>
    <w:rPr>
      <w:b/>
      <w:bCs/>
      <w:smallCaps/>
      <w:color w:val="DC5C2B"/>
      <w:spacing w:val="5"/>
    </w:rPr>
  </w:style>
  <w:style w:type="character" w:styleId="IntenseEmphasis">
    <w:name w:val="Intense Emphasis"/>
    <w:uiPriority w:val="21"/>
    <w:qFormat/>
    <w:rsid w:val="00933CD6"/>
    <w:rPr>
      <w:b/>
      <w:i w:val="0"/>
      <w:iCs/>
      <w:color w:val="DC5C2B"/>
      <w:sz w:val="28"/>
    </w:rPr>
  </w:style>
  <w:style w:type="paragraph" w:customStyle="1" w:styleId="PageNumbers">
    <w:name w:val="Page Numbers"/>
    <w:basedOn w:val="Footer"/>
    <w:link w:val="PageNumbersChar"/>
    <w:qFormat/>
    <w:rsid w:val="0015175F"/>
    <w:rPr>
      <w:b/>
      <w:color w:val="FFFFFF"/>
      <w:sz w:val="36"/>
    </w:rPr>
  </w:style>
  <w:style w:type="character" w:styleId="SubtleReference">
    <w:name w:val="Subtle Reference"/>
    <w:uiPriority w:val="31"/>
    <w:qFormat/>
    <w:rsid w:val="0015175F"/>
    <w:rPr>
      <w:smallCaps/>
      <w:color w:val="4A4E52"/>
      <w:sz w:val="20"/>
    </w:rPr>
  </w:style>
  <w:style w:type="character" w:customStyle="1" w:styleId="PageNumbersChar">
    <w:name w:val="Page Numbers Char"/>
    <w:link w:val="PageNumbers"/>
    <w:rsid w:val="0015175F"/>
    <w:rPr>
      <w:b/>
      <w:color w:val="FFFFFF"/>
      <w:sz w:val="36"/>
    </w:rPr>
  </w:style>
  <w:style w:type="character" w:styleId="SubtleEmphasis">
    <w:name w:val="Subtle Emphasis"/>
    <w:uiPriority w:val="19"/>
    <w:qFormat/>
    <w:rsid w:val="0015175F"/>
    <w:rPr>
      <w:i w:val="0"/>
      <w:iCs/>
      <w:color w:val="4A4E52"/>
      <w:sz w:val="20"/>
    </w:rPr>
  </w:style>
  <w:style w:type="character" w:styleId="Strong">
    <w:name w:val="Strong"/>
    <w:uiPriority w:val="22"/>
    <w:qFormat/>
    <w:rsid w:val="00553ED1"/>
    <w:rPr>
      <w:b/>
      <w:bCs/>
      <w:color w:val="4A4E52"/>
      <w:sz w:val="20"/>
    </w:rPr>
  </w:style>
  <w:style w:type="paragraph" w:styleId="Title">
    <w:name w:val="Title"/>
    <w:basedOn w:val="Normal"/>
    <w:next w:val="Normal"/>
    <w:link w:val="TitleChar"/>
    <w:qFormat/>
    <w:rsid w:val="00951646"/>
    <w:pPr>
      <w:spacing w:line="240" w:lineRule="auto"/>
      <w:contextualSpacing/>
      <w:jc w:val="right"/>
    </w:pPr>
    <w:rPr>
      <w:rFonts w:eastAsia="Times New Roman"/>
      <w:b/>
      <w:color w:val="AA0B19"/>
      <w:spacing w:val="-10"/>
      <w:kern w:val="28"/>
      <w:sz w:val="96"/>
      <w:szCs w:val="56"/>
    </w:rPr>
  </w:style>
  <w:style w:type="character" w:customStyle="1" w:styleId="TitleChar">
    <w:name w:val="Title Char"/>
    <w:link w:val="Title"/>
    <w:rsid w:val="00951646"/>
    <w:rPr>
      <w:rFonts w:eastAsia="Times New Roman" w:cs="Times New Roman"/>
      <w:b/>
      <w:color w:val="AA0B19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45CD"/>
    <w:pPr>
      <w:numPr>
        <w:ilvl w:val="1"/>
      </w:numPr>
      <w:jc w:val="right"/>
    </w:pPr>
    <w:rPr>
      <w:rFonts w:eastAsia="Times New Roman"/>
      <w:b/>
      <w:spacing w:val="15"/>
      <w:sz w:val="60"/>
    </w:rPr>
  </w:style>
  <w:style w:type="character" w:customStyle="1" w:styleId="SubtitleChar">
    <w:name w:val="Subtitle Char"/>
    <w:link w:val="Subtitle"/>
    <w:uiPriority w:val="11"/>
    <w:rsid w:val="00F545CD"/>
    <w:rPr>
      <w:rFonts w:eastAsia="Times New Roman"/>
      <w:b/>
      <w:color w:val="4A4E52"/>
      <w:spacing w:val="15"/>
      <w:sz w:val="60"/>
    </w:rPr>
  </w:style>
  <w:style w:type="paragraph" w:customStyle="1" w:styleId="Brief">
    <w:name w:val="Brief"/>
    <w:basedOn w:val="Normal"/>
    <w:link w:val="BriefChar"/>
    <w:qFormat/>
    <w:rsid w:val="00F545CD"/>
    <w:pPr>
      <w:jc w:val="right"/>
    </w:pPr>
    <w:rPr>
      <w:sz w:val="28"/>
    </w:rPr>
  </w:style>
  <w:style w:type="character" w:customStyle="1" w:styleId="Heading1Char">
    <w:name w:val="Heading 1 Char"/>
    <w:link w:val="Heading1"/>
    <w:rsid w:val="006305B1"/>
    <w:rPr>
      <w:rFonts w:eastAsia="Times New Roman"/>
      <w:b/>
      <w:color w:val="AA0B19"/>
      <w:sz w:val="48"/>
      <w:szCs w:val="32"/>
      <w:lang w:val="en-GB"/>
    </w:rPr>
  </w:style>
  <w:style w:type="character" w:customStyle="1" w:styleId="BriefChar">
    <w:name w:val="Brief Char"/>
    <w:link w:val="Brief"/>
    <w:rsid w:val="00F545CD"/>
    <w:rPr>
      <w:color w:val="4A4E52"/>
      <w:sz w:val="28"/>
    </w:rPr>
  </w:style>
  <w:style w:type="character" w:customStyle="1" w:styleId="Heading2Char">
    <w:name w:val="Heading 2 Char"/>
    <w:link w:val="Heading2"/>
    <w:rsid w:val="00E05C08"/>
    <w:rPr>
      <w:rFonts w:eastAsia="Times New Roman" w:cs="Times New Roman"/>
      <w:b/>
      <w:color w:val="4A4E52"/>
      <w:sz w:val="36"/>
      <w:szCs w:val="26"/>
    </w:rPr>
  </w:style>
  <w:style w:type="character" w:customStyle="1" w:styleId="Heading3Char">
    <w:name w:val="Heading 3 Char"/>
    <w:link w:val="Heading3"/>
    <w:uiPriority w:val="9"/>
    <w:rsid w:val="004270EA"/>
    <w:rPr>
      <w:rFonts w:eastAsia="Times New Roman" w:cs="Times New Roman"/>
      <w:b/>
      <w:color w:val="4A4E52"/>
      <w:sz w:val="30"/>
      <w:szCs w:val="24"/>
    </w:rPr>
  </w:style>
  <w:style w:type="paragraph" w:styleId="ListBullet">
    <w:name w:val="List Bullet"/>
    <w:basedOn w:val="Normal"/>
    <w:uiPriority w:val="99"/>
    <w:unhideWhenUsed/>
    <w:qFormat/>
    <w:rsid w:val="004270EA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qFormat/>
    <w:rsid w:val="006B3E80"/>
    <w:pPr>
      <w:numPr>
        <w:numId w:val="2"/>
      </w:numPr>
      <w:contextualSpacing/>
    </w:pPr>
  </w:style>
  <w:style w:type="table" w:customStyle="1" w:styleId="GridTable5Dark-Accent31">
    <w:name w:val="Grid Table 5 Dark - Accent 31"/>
    <w:basedOn w:val="TableNormal"/>
    <w:uiPriority w:val="50"/>
    <w:rsid w:val="00D16076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1F1F2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BDBEC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BDBEC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BDBEC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BDBEC0"/>
      </w:tcPr>
    </w:tblStylePr>
    <w:tblStylePr w:type="band1Vert">
      <w:tblPr/>
      <w:tcPr>
        <w:shd w:val="clear" w:color="auto" w:fill="E4E4E5"/>
      </w:tcPr>
    </w:tblStylePr>
    <w:tblStylePr w:type="band1Horz">
      <w:tblPr/>
      <w:tcPr>
        <w:shd w:val="clear" w:color="auto" w:fill="E4E4E5"/>
      </w:tcPr>
    </w:tblStylePr>
  </w:style>
  <w:style w:type="table" w:customStyle="1" w:styleId="GridTable5Dark1">
    <w:name w:val="Grid Table 5 Dark1"/>
    <w:aliases w:val="Endava"/>
    <w:basedOn w:val="TableNormal"/>
    <w:uiPriority w:val="50"/>
    <w:rsid w:val="003128E6"/>
    <w:rPr>
      <w:color w:val="FFFFFF"/>
    </w:rPr>
    <w:tblPr>
      <w:tblStyleRowBandSize w:val="1"/>
      <w:tblStyleColBandSize w:val="1"/>
      <w:tblBorders>
        <w:top w:val="single" w:sz="18" w:space="0" w:color="FFFFFF"/>
        <w:left w:val="single" w:sz="18" w:space="0" w:color="FFFFFF"/>
        <w:bottom w:val="single" w:sz="18" w:space="0" w:color="FFFFFF"/>
        <w:right w:val="single" w:sz="18" w:space="0" w:color="FFFFFF"/>
        <w:insideH w:val="single" w:sz="18" w:space="0" w:color="FFFFFF"/>
        <w:insideV w:val="single" w:sz="18" w:space="0" w:color="FFFFFF"/>
      </w:tblBorders>
    </w:tblPr>
    <w:tcPr>
      <w:shd w:val="clear" w:color="auto" w:fill="E3E8EB"/>
      <w:vAlign w:val="bottom"/>
    </w:tcPr>
    <w:tblStylePr w:type="firstRow">
      <w:rPr>
        <w:rFonts w:ascii="Calibri" w:hAnsi="Calibri"/>
        <w:b/>
        <w:bCs/>
        <w:i w:val="0"/>
        <w:color w:val="FFFFFF"/>
        <w:sz w:val="22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/>
      </w:rPr>
      <w:tblPr/>
      <w:tcPr>
        <w:tcBorders>
          <w:left w:val="single" w:sz="6" w:space="0" w:color="FFFFFF"/>
          <w:bottom w:val="single" w:sz="6" w:space="0" w:color="FFFFFF"/>
          <w:right w:val="single" w:sz="6" w:space="0" w:color="FFFFFF"/>
          <w:insideH w:val="nil"/>
          <w:insideV w:val="nil"/>
        </w:tcBorders>
        <w:shd w:val="clear" w:color="auto" w:fill="4A4E52"/>
      </w:tcPr>
    </w:tblStylePr>
    <w:tblStylePr w:type="firstCol">
      <w:rPr>
        <w:b/>
        <w:bCs/>
        <w:color w:val="FFFFFF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A4E52"/>
      </w:tcPr>
    </w:tblStylePr>
    <w:tblStylePr w:type="band1Vert">
      <w:tblPr/>
      <w:tcPr>
        <w:shd w:val="clear" w:color="auto" w:fill="B4B8BB"/>
      </w:tcPr>
    </w:tblStylePr>
    <w:tblStylePr w:type="band1Horz">
      <w:tblPr/>
      <w:tcPr>
        <w:shd w:val="clear" w:color="auto" w:fill="E3E8EB"/>
      </w:tcPr>
    </w:tblStylePr>
  </w:style>
  <w:style w:type="table" w:customStyle="1" w:styleId="ListTable1Light1">
    <w:name w:val="List Table 1 Light1"/>
    <w:basedOn w:val="TableNormal"/>
    <w:uiPriority w:val="46"/>
    <w:rsid w:val="009A609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F949A"/>
        </w:tcBorders>
      </w:tcPr>
    </w:tblStylePr>
    <w:tblStylePr w:type="lastRow">
      <w:rPr>
        <w:b/>
        <w:bCs/>
      </w:rPr>
      <w:tblPr/>
      <w:tcPr>
        <w:tcBorders>
          <w:top w:val="single" w:sz="4" w:space="0" w:color="8F949A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BDD"/>
      </w:tcPr>
    </w:tblStylePr>
    <w:tblStylePr w:type="band1Horz">
      <w:tblPr/>
      <w:tcPr>
        <w:shd w:val="clear" w:color="auto" w:fill="D9DBDD"/>
      </w:tcPr>
    </w:tblStylePr>
  </w:style>
  <w:style w:type="paragraph" w:customStyle="1" w:styleId="Tableheader">
    <w:name w:val="Table header"/>
    <w:basedOn w:val="Normal"/>
    <w:link w:val="TableheaderChar"/>
    <w:qFormat/>
    <w:rsid w:val="00AF0C0F"/>
    <w:pPr>
      <w:spacing w:line="240" w:lineRule="auto"/>
    </w:pPr>
    <w:rPr>
      <w:b/>
      <w:bCs/>
      <w:color w:val="FFFFFF"/>
      <w:sz w:val="24"/>
    </w:rPr>
  </w:style>
  <w:style w:type="paragraph" w:customStyle="1" w:styleId="Tablename">
    <w:name w:val="Table name"/>
    <w:basedOn w:val="Normal"/>
    <w:link w:val="TablenameChar"/>
    <w:qFormat/>
    <w:rsid w:val="00AF0C0F"/>
    <w:rPr>
      <w:sz w:val="30"/>
      <w:szCs w:val="30"/>
    </w:rPr>
  </w:style>
  <w:style w:type="character" w:customStyle="1" w:styleId="TableheaderChar">
    <w:name w:val="Table header Char"/>
    <w:link w:val="Tableheader"/>
    <w:rsid w:val="00AF0C0F"/>
    <w:rPr>
      <w:rFonts w:ascii="Calibri" w:hAnsi="Calibri"/>
      <w:b/>
      <w:bCs/>
      <w:color w:val="FFFFFF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4F3A"/>
    <w:pPr>
      <w:pBdr>
        <w:top w:val="single" w:sz="4" w:space="10" w:color="DE5C2B"/>
        <w:bottom w:val="single" w:sz="4" w:space="10" w:color="DE5C2B"/>
      </w:pBdr>
      <w:spacing w:before="360" w:after="360"/>
      <w:ind w:left="864" w:right="864"/>
      <w:jc w:val="center"/>
    </w:pPr>
    <w:rPr>
      <w:b/>
      <w:iCs/>
      <w:sz w:val="44"/>
    </w:rPr>
  </w:style>
  <w:style w:type="character" w:customStyle="1" w:styleId="TablenameChar">
    <w:name w:val="Table name Char"/>
    <w:link w:val="Tablename"/>
    <w:rsid w:val="00AF0C0F"/>
    <w:rPr>
      <w:color w:val="4A4E52"/>
      <w:sz w:val="30"/>
      <w:szCs w:val="30"/>
    </w:rPr>
  </w:style>
  <w:style w:type="character" w:customStyle="1" w:styleId="IntenseQuoteChar">
    <w:name w:val="Intense Quote Char"/>
    <w:link w:val="IntenseQuote"/>
    <w:uiPriority w:val="30"/>
    <w:rsid w:val="00604F3A"/>
    <w:rPr>
      <w:b/>
      <w:iCs/>
      <w:color w:val="4A4E52"/>
      <w:sz w:val="44"/>
    </w:rPr>
  </w:style>
  <w:style w:type="paragraph" w:styleId="Quote">
    <w:name w:val="Quote"/>
    <w:basedOn w:val="Normal"/>
    <w:next w:val="Normal"/>
    <w:link w:val="QuoteChar"/>
    <w:uiPriority w:val="29"/>
    <w:qFormat/>
    <w:rsid w:val="00975FCC"/>
    <w:pPr>
      <w:spacing w:before="200"/>
      <w:ind w:left="864" w:right="864"/>
      <w:jc w:val="center"/>
    </w:pPr>
    <w:rPr>
      <w:b/>
      <w:iCs/>
      <w:sz w:val="32"/>
    </w:rPr>
  </w:style>
  <w:style w:type="character" w:customStyle="1" w:styleId="QuoteChar">
    <w:name w:val="Quote Char"/>
    <w:link w:val="Quote"/>
    <w:uiPriority w:val="29"/>
    <w:rsid w:val="00975FCC"/>
    <w:rPr>
      <w:b/>
      <w:iCs/>
      <w:color w:val="4A4E52"/>
      <w:sz w:val="32"/>
    </w:rPr>
  </w:style>
  <w:style w:type="character" w:styleId="PlaceholderText">
    <w:name w:val="Placeholder Text"/>
    <w:uiPriority w:val="99"/>
    <w:semiHidden/>
    <w:rsid w:val="004E6E50"/>
    <w:rPr>
      <w:color w:val="808080"/>
    </w:rPr>
  </w:style>
  <w:style w:type="paragraph" w:customStyle="1" w:styleId="Summarytext">
    <w:name w:val="Summary text"/>
    <w:basedOn w:val="Normal"/>
    <w:next w:val="Normal"/>
    <w:link w:val="SummarytextChar"/>
    <w:qFormat/>
    <w:rsid w:val="00125708"/>
    <w:pPr>
      <w:spacing w:line="240" w:lineRule="auto"/>
      <w:jc w:val="both"/>
    </w:pPr>
    <w:rPr>
      <w:rFonts w:eastAsia="Times New Roman"/>
      <w:noProof/>
      <w:color w:val="AA0B19"/>
      <w:sz w:val="28"/>
      <w:szCs w:val="28"/>
      <w:lang w:val="en-US"/>
    </w:rPr>
  </w:style>
  <w:style w:type="character" w:customStyle="1" w:styleId="SummarytextChar">
    <w:name w:val="Summary text Char"/>
    <w:link w:val="Summarytext"/>
    <w:rsid w:val="00125708"/>
    <w:rPr>
      <w:rFonts w:ascii="Calibri" w:eastAsia="Times New Roman" w:hAnsi="Calibri" w:cs="Times New Roman"/>
      <w:noProof/>
      <w:color w:val="AA0B19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9837C7"/>
    <w:pPr>
      <w:ind w:left="720"/>
      <w:contextualSpacing/>
    </w:pPr>
  </w:style>
  <w:style w:type="paragraph" w:customStyle="1" w:styleId="ChapterSubtitle">
    <w:name w:val="Chapter Subtitle"/>
    <w:basedOn w:val="Subtitle"/>
    <w:link w:val="ChapterSubtitleChar"/>
    <w:qFormat/>
    <w:rsid w:val="00720BD8"/>
    <w:pPr>
      <w:spacing w:line="240" w:lineRule="auto"/>
      <w:jc w:val="both"/>
    </w:pPr>
    <w:rPr>
      <w:iCs/>
      <w:noProof/>
      <w:color w:val="AA0B19"/>
      <w:sz w:val="22"/>
      <w:szCs w:val="24"/>
      <w:lang w:val="en-US"/>
    </w:rPr>
  </w:style>
  <w:style w:type="character" w:customStyle="1" w:styleId="ChapterSubtitleChar">
    <w:name w:val="Chapter Subtitle Char"/>
    <w:link w:val="ChapterSubtitle"/>
    <w:rsid w:val="00720BD8"/>
    <w:rPr>
      <w:rFonts w:ascii="Calibri" w:eastAsia="Times New Roman" w:hAnsi="Calibri" w:cs="Times New Roman"/>
      <w:b/>
      <w:iCs/>
      <w:noProof/>
      <w:color w:val="AA0B19"/>
      <w:spacing w:val="15"/>
      <w:szCs w:val="24"/>
      <w:lang w:val="en-US"/>
    </w:rPr>
  </w:style>
  <w:style w:type="table" w:customStyle="1" w:styleId="TableGrid1">
    <w:name w:val="Table Grid1"/>
    <w:basedOn w:val="TableNormal"/>
    <w:next w:val="TableGrid"/>
    <w:uiPriority w:val="39"/>
    <w:rsid w:val="00FC5D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5Dark-Accent311">
    <w:name w:val="Grid Table 5 Dark - Accent 311"/>
    <w:basedOn w:val="TableNormal"/>
    <w:uiPriority w:val="50"/>
    <w:rsid w:val="00E4409F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1F1F2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BDBEC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BDBEC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BDBEC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BDBEC0"/>
      </w:tcPr>
    </w:tblStylePr>
    <w:tblStylePr w:type="band1Vert">
      <w:tblPr/>
      <w:tcPr>
        <w:shd w:val="clear" w:color="auto" w:fill="E4E4E5"/>
      </w:tcPr>
    </w:tblStylePr>
    <w:tblStylePr w:type="band1Horz">
      <w:tblPr/>
      <w:tcPr>
        <w:shd w:val="clear" w:color="auto" w:fill="E4E4E5"/>
      </w:tcPr>
    </w:tblStylePr>
  </w:style>
  <w:style w:type="table" w:customStyle="1" w:styleId="ListTable1Light11">
    <w:name w:val="List Table 1 Light11"/>
    <w:basedOn w:val="TableNormal"/>
    <w:uiPriority w:val="46"/>
    <w:rsid w:val="00E4409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F949A"/>
        </w:tcBorders>
      </w:tcPr>
    </w:tblStylePr>
    <w:tblStylePr w:type="lastRow">
      <w:rPr>
        <w:b/>
        <w:bCs/>
      </w:rPr>
      <w:tblPr/>
      <w:tcPr>
        <w:tcBorders>
          <w:top w:val="single" w:sz="4" w:space="0" w:color="8F949A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BDD"/>
      </w:tcPr>
    </w:tblStylePr>
    <w:tblStylePr w:type="band1Horz">
      <w:tblPr/>
      <w:tcPr>
        <w:shd w:val="clear" w:color="auto" w:fill="D9DBDD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4409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4409F"/>
    <w:rPr>
      <w:rFonts w:ascii="Tahoma" w:hAnsi="Tahoma" w:cs="Tahoma"/>
      <w:color w:val="4A4E52"/>
      <w:sz w:val="16"/>
      <w:szCs w:val="16"/>
    </w:rPr>
  </w:style>
  <w:style w:type="character" w:styleId="CommentReference">
    <w:name w:val="annotation reference"/>
    <w:uiPriority w:val="99"/>
    <w:semiHidden/>
    <w:unhideWhenUsed/>
    <w:rsid w:val="00CC7DE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C7DE8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CC7DE8"/>
    <w:rPr>
      <w:color w:val="4A4E52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7DE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CC7DE8"/>
    <w:rPr>
      <w:b/>
      <w:bCs/>
      <w:color w:val="4A4E52"/>
      <w:lang w:eastAsia="en-US"/>
    </w:rPr>
  </w:style>
  <w:style w:type="paragraph" w:styleId="Revision">
    <w:name w:val="Revision"/>
    <w:hidden/>
    <w:uiPriority w:val="99"/>
    <w:semiHidden/>
    <w:rsid w:val="00CC7DE8"/>
    <w:rPr>
      <w:color w:val="4A4E52"/>
      <w:sz w:val="22"/>
      <w:szCs w:val="22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933CD6"/>
    <w:rPr>
      <w:rFonts w:asciiTheme="minorHAnsi" w:eastAsiaTheme="majorEastAsia" w:hAnsiTheme="minorHAnsi" w:cstheme="majorBidi"/>
      <w:b/>
      <w:iCs/>
      <w:color w:val="AA0B19"/>
      <w:sz w:val="22"/>
      <w:szCs w:val="22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6D86"/>
    <w:rPr>
      <w:rFonts w:asciiTheme="minorHAnsi" w:eastAsiaTheme="majorEastAsia" w:hAnsiTheme="minorHAnsi" w:cstheme="majorBidi"/>
      <w:b/>
      <w:color w:val="4A4E52"/>
      <w:sz w:val="22"/>
      <w:szCs w:val="22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6D86"/>
    <w:rPr>
      <w:rFonts w:asciiTheme="minorHAnsi" w:eastAsiaTheme="majorEastAsia" w:hAnsiTheme="minorHAnsi" w:cstheme="majorBidi"/>
      <w:b/>
      <w:color w:val="4A4E52"/>
      <w:sz w:val="22"/>
      <w:szCs w:val="22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6D86"/>
    <w:rPr>
      <w:rFonts w:asciiTheme="minorHAnsi" w:eastAsiaTheme="majorEastAsia" w:hAnsiTheme="minorHAnsi" w:cstheme="majorBidi"/>
      <w:iCs/>
      <w:color w:val="DE5C2B"/>
      <w:sz w:val="22"/>
      <w:szCs w:val="22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6D86"/>
    <w:rPr>
      <w:rFonts w:asciiTheme="minorHAnsi" w:eastAsiaTheme="majorEastAsia" w:hAnsiTheme="minorHAnsi" w:cstheme="majorBidi"/>
      <w:color w:val="4A4E52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6D86"/>
    <w:rPr>
      <w:rFonts w:asciiTheme="minorHAnsi" w:eastAsiaTheme="majorEastAsia" w:hAnsiTheme="minorHAnsi" w:cstheme="majorBidi"/>
      <w:i/>
      <w:iCs/>
      <w:color w:val="4A4E52"/>
      <w:sz w:val="21"/>
      <w:szCs w:val="21"/>
      <w:lang w:val="en-GB"/>
    </w:rPr>
  </w:style>
  <w:style w:type="paragraph" w:styleId="Caption">
    <w:name w:val="caption"/>
    <w:aliases w:val="paveikslas"/>
    <w:basedOn w:val="Normal"/>
    <w:next w:val="Normal"/>
    <w:uiPriority w:val="35"/>
    <w:unhideWhenUsed/>
    <w:qFormat/>
    <w:rsid w:val="00706D86"/>
    <w:pPr>
      <w:spacing w:after="200" w:line="240" w:lineRule="auto"/>
    </w:pPr>
    <w:rPr>
      <w:i/>
      <w:iCs/>
      <w:sz w:val="18"/>
      <w:szCs w:val="18"/>
    </w:rPr>
  </w:style>
  <w:style w:type="paragraph" w:styleId="ListBullet3">
    <w:name w:val="List Bullet 3"/>
    <w:basedOn w:val="Normal"/>
    <w:uiPriority w:val="99"/>
    <w:unhideWhenUsed/>
    <w:rsid w:val="00B67006"/>
    <w:pPr>
      <w:numPr>
        <w:numId w:val="3"/>
      </w:numPr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90CB4"/>
    <w:pPr>
      <w:spacing w:after="480"/>
      <w:outlineLvl w:val="9"/>
    </w:pPr>
    <w:rPr>
      <w:rFonts w:asciiTheme="minorHAnsi" w:eastAsiaTheme="majorEastAsia" w:hAnsiTheme="minorHAnsi" w:cstheme="majorBidi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70655"/>
    <w:pPr>
      <w:tabs>
        <w:tab w:val="left" w:pos="660"/>
        <w:tab w:val="right" w:leader="dot" w:pos="9016"/>
      </w:tabs>
      <w:spacing w:after="100"/>
    </w:pPr>
    <w:rPr>
      <w:b/>
      <w:sz w:val="36"/>
    </w:rPr>
  </w:style>
  <w:style w:type="paragraph" w:styleId="TOC2">
    <w:name w:val="toc 2"/>
    <w:basedOn w:val="Normal"/>
    <w:next w:val="Normal"/>
    <w:autoRedefine/>
    <w:uiPriority w:val="39"/>
    <w:unhideWhenUsed/>
    <w:rsid w:val="00B90CB4"/>
    <w:pPr>
      <w:spacing w:after="100"/>
      <w:ind w:left="220"/>
    </w:pPr>
    <w:rPr>
      <w:b/>
    </w:rPr>
  </w:style>
  <w:style w:type="character" w:styleId="Hyperlink">
    <w:name w:val="Hyperlink"/>
    <w:basedOn w:val="DefaultParagraphFont"/>
    <w:uiPriority w:val="99"/>
    <w:unhideWhenUsed/>
    <w:rsid w:val="00B242A1"/>
    <w:rPr>
      <w:color w:val="AA0B19"/>
      <w:u w:val="single"/>
    </w:rPr>
  </w:style>
  <w:style w:type="paragraph" w:styleId="BlockText">
    <w:name w:val="Block Text"/>
    <w:basedOn w:val="Normal"/>
    <w:uiPriority w:val="99"/>
    <w:semiHidden/>
    <w:unhideWhenUsed/>
    <w:rsid w:val="00B90CB4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asciiTheme="minorHAnsi" w:eastAsiaTheme="minorEastAsia" w:hAnsiTheme="minorHAnsi" w:cstheme="minorBidi"/>
      <w:i/>
      <w:iCs/>
    </w:rPr>
  </w:style>
  <w:style w:type="paragraph" w:styleId="ListNumber">
    <w:name w:val="List Number"/>
    <w:basedOn w:val="Normal"/>
    <w:uiPriority w:val="99"/>
    <w:unhideWhenUsed/>
    <w:qFormat/>
    <w:rsid w:val="00B242A1"/>
    <w:pPr>
      <w:numPr>
        <w:numId w:val="4"/>
      </w:numPr>
      <w:contextualSpacing/>
    </w:pPr>
  </w:style>
  <w:style w:type="character" w:styleId="Emphasis">
    <w:name w:val="Emphasis"/>
    <w:basedOn w:val="DefaultParagraphFont"/>
    <w:uiPriority w:val="20"/>
    <w:qFormat/>
    <w:rsid w:val="00CA2B9D"/>
    <w:rPr>
      <w:rFonts w:asciiTheme="minorHAnsi" w:hAnsiTheme="minorHAnsi"/>
      <w:b/>
      <w:i w:val="0"/>
      <w:iCs/>
      <w:sz w:val="22"/>
    </w:rPr>
  </w:style>
  <w:style w:type="paragraph" w:styleId="List">
    <w:name w:val="List"/>
    <w:basedOn w:val="Normal"/>
    <w:uiPriority w:val="99"/>
    <w:unhideWhenUsed/>
    <w:rsid w:val="0023350A"/>
    <w:pPr>
      <w:ind w:left="360" w:hanging="360"/>
      <w:contextualSpacing/>
    </w:pPr>
  </w:style>
  <w:style w:type="paragraph" w:styleId="ListNumber2">
    <w:name w:val="List Number 2"/>
    <w:basedOn w:val="Normal"/>
    <w:uiPriority w:val="99"/>
    <w:unhideWhenUsed/>
    <w:rsid w:val="0023350A"/>
    <w:pPr>
      <w:numPr>
        <w:numId w:val="5"/>
      </w:numPr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EC18FB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EC18FB"/>
    <w:pPr>
      <w:spacing w:after="100"/>
      <w:ind w:left="660"/>
    </w:pPr>
  </w:style>
  <w:style w:type="paragraph" w:customStyle="1" w:styleId="Heading2Numbering">
    <w:name w:val="Heading 2 Numbering"/>
    <w:basedOn w:val="Heading2"/>
    <w:link w:val="Heading2NumberingChar"/>
    <w:rsid w:val="007F28D5"/>
    <w:pPr>
      <w:numPr>
        <w:numId w:val="6"/>
      </w:numPr>
    </w:pPr>
  </w:style>
  <w:style w:type="paragraph" w:customStyle="1" w:styleId="Heading3Numbering">
    <w:name w:val="Heading 3 Numbering"/>
    <w:basedOn w:val="Heading3"/>
    <w:link w:val="Heading3NumberingChar"/>
    <w:qFormat/>
    <w:rsid w:val="00933CD6"/>
    <w:pPr>
      <w:numPr>
        <w:numId w:val="7"/>
      </w:numPr>
    </w:pPr>
  </w:style>
  <w:style w:type="character" w:customStyle="1" w:styleId="Heading2NumberingChar">
    <w:name w:val="Heading 2 Numbering Char"/>
    <w:basedOn w:val="Heading2Char"/>
    <w:link w:val="Heading2Numbering"/>
    <w:rsid w:val="007F28D5"/>
    <w:rPr>
      <w:rFonts w:eastAsia="Times New Roman" w:cs="Times New Roman"/>
      <w:b/>
      <w:color w:val="4A4E52"/>
      <w:sz w:val="36"/>
      <w:szCs w:val="26"/>
      <w:lang w:val="en-GB"/>
    </w:rPr>
  </w:style>
  <w:style w:type="character" w:customStyle="1" w:styleId="Heading3NumberingChar">
    <w:name w:val="Heading 3 Numbering Char"/>
    <w:basedOn w:val="Heading3Char"/>
    <w:link w:val="Heading3Numbering"/>
    <w:rsid w:val="00FF6CB9"/>
    <w:rPr>
      <w:rFonts w:eastAsia="Times New Roman" w:cs="Times New Roman"/>
      <w:b/>
      <w:color w:val="4A4E52"/>
      <w:sz w:val="30"/>
      <w:szCs w:val="24"/>
      <w:lang w:val="en-GB"/>
    </w:rPr>
  </w:style>
  <w:style w:type="table" w:styleId="GridTable1Light">
    <w:name w:val="Grid Table 1 Light"/>
    <w:basedOn w:val="TableNormal"/>
    <w:uiPriority w:val="46"/>
    <w:rsid w:val="00465E3F"/>
    <w:rPr>
      <w:rFonts w:eastAsia="Times New Roman"/>
      <w:b/>
      <w:color w:val="1F4E79" w:themeColor="accent1" w:themeShade="80"/>
      <w:sz w:val="22"/>
      <w:szCs w:val="22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9F1CE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-Accent2">
    <w:name w:val="Grid Table 4 Accent 2"/>
    <w:basedOn w:val="TableNormal"/>
    <w:uiPriority w:val="49"/>
    <w:rsid w:val="00284B27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PlainTable1">
    <w:name w:val="Plain Table 1"/>
    <w:basedOn w:val="TableNormal"/>
    <w:uiPriority w:val="41"/>
    <w:rsid w:val="0044084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6ColourfulAccent3">
    <w:name w:val="List Table 6 Colorful Accent 3"/>
    <w:basedOn w:val="TableNormal"/>
    <w:uiPriority w:val="51"/>
    <w:rsid w:val="0044084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pbodytext">
    <w:name w:val="p_bodytext"/>
    <w:basedOn w:val="Normal"/>
    <w:rsid w:val="00B40BC6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auto"/>
      <w:sz w:val="24"/>
      <w:szCs w:val="24"/>
      <w:lang w:val="en-US"/>
    </w:rPr>
  </w:style>
  <w:style w:type="character" w:customStyle="1" w:styleId="fbodytext">
    <w:name w:val="f_bodytext"/>
    <w:basedOn w:val="DefaultParagraphFont"/>
    <w:rsid w:val="00B40BC6"/>
  </w:style>
  <w:style w:type="character" w:customStyle="1" w:styleId="apple-converted-space">
    <w:name w:val="apple-converted-space"/>
    <w:basedOn w:val="DefaultParagraphFont"/>
    <w:rsid w:val="00B40BC6"/>
  </w:style>
  <w:style w:type="table" w:customStyle="1" w:styleId="LightList-Accent12">
    <w:name w:val="Light List - Accent 12"/>
    <w:basedOn w:val="TableNormal"/>
    <w:uiPriority w:val="61"/>
    <w:rsid w:val="00401EAF"/>
    <w:pPr>
      <w:ind w:firstLine="360"/>
    </w:pPr>
    <w:rPr>
      <w:rFonts w:asciiTheme="minorHAnsi" w:eastAsiaTheme="minorEastAsia" w:hAnsiTheme="minorHAnsi" w:cstheme="minorBidi"/>
      <w:sz w:val="22"/>
      <w:szCs w:val="22"/>
      <w:lang w:bidi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character" w:customStyle="1" w:styleId="fbulletlist1">
    <w:name w:val="f_bulletlist1"/>
    <w:basedOn w:val="DefaultParagraphFont"/>
    <w:rsid w:val="00401EAF"/>
  </w:style>
  <w:style w:type="table" w:styleId="GridTable4-Accent3">
    <w:name w:val="Grid Table 4 Accent 3"/>
    <w:basedOn w:val="TableNormal"/>
    <w:uiPriority w:val="49"/>
    <w:rsid w:val="00401EA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emplate">
    <w:name w:val="template"/>
    <w:basedOn w:val="Normal"/>
    <w:autoRedefine/>
    <w:qFormat/>
    <w:rsid w:val="005009CE"/>
    <w:pPr>
      <w:spacing w:before="120" w:after="120" w:line="240" w:lineRule="exact"/>
    </w:pPr>
    <w:rPr>
      <w:rFonts w:eastAsia="Times New Roman"/>
      <w:i/>
      <w:color w:val="808080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C92AC3"/>
    <w:pPr>
      <w:spacing w:after="100"/>
      <w:ind w:left="880"/>
    </w:pPr>
    <w:rPr>
      <w:rFonts w:asciiTheme="minorHAnsi" w:eastAsiaTheme="minorEastAsia" w:hAnsiTheme="minorHAnsi" w:cstheme="minorBidi"/>
      <w:color w:val="auto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C92AC3"/>
    <w:pPr>
      <w:spacing w:after="100"/>
      <w:ind w:left="1100"/>
    </w:pPr>
    <w:rPr>
      <w:rFonts w:asciiTheme="minorHAnsi" w:eastAsiaTheme="minorEastAsia" w:hAnsiTheme="minorHAnsi" w:cstheme="minorBidi"/>
      <w:color w:val="auto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C92AC3"/>
    <w:pPr>
      <w:spacing w:after="100"/>
      <w:ind w:left="1320"/>
    </w:pPr>
    <w:rPr>
      <w:rFonts w:asciiTheme="minorHAnsi" w:eastAsiaTheme="minorEastAsia" w:hAnsiTheme="minorHAnsi" w:cstheme="minorBidi"/>
      <w:color w:val="auto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C92AC3"/>
    <w:pPr>
      <w:spacing w:after="100"/>
      <w:ind w:left="1540"/>
    </w:pPr>
    <w:rPr>
      <w:rFonts w:asciiTheme="minorHAnsi" w:eastAsiaTheme="minorEastAsia" w:hAnsiTheme="minorHAnsi" w:cstheme="minorBidi"/>
      <w:color w:val="auto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C92AC3"/>
    <w:pPr>
      <w:spacing w:after="100"/>
      <w:ind w:left="1760"/>
    </w:pPr>
    <w:rPr>
      <w:rFonts w:asciiTheme="minorHAnsi" w:eastAsiaTheme="minorEastAsia" w:hAnsiTheme="minorHAnsi" w:cstheme="minorBidi"/>
      <w:color w:val="auto"/>
      <w:lang w:val="en-US"/>
    </w:rPr>
  </w:style>
  <w:style w:type="paragraph" w:customStyle="1" w:styleId="TableHeading">
    <w:name w:val="Table Heading"/>
    <w:basedOn w:val="Caption"/>
    <w:rsid w:val="00574C4A"/>
    <w:pPr>
      <w:spacing w:before="120" w:after="0"/>
      <w:jc w:val="both"/>
    </w:pPr>
    <w:rPr>
      <w:rFonts w:asciiTheme="minorHAnsi" w:eastAsia="Times New Roman" w:hAnsiTheme="minorHAnsi"/>
      <w:b/>
      <w:bCs/>
      <w:i w:val="0"/>
      <w:iCs w:val="0"/>
      <w:color w:val="AA0B19"/>
    </w:rPr>
  </w:style>
  <w:style w:type="numbering" w:customStyle="1" w:styleId="Numbering">
    <w:name w:val="Numbering"/>
    <w:uiPriority w:val="99"/>
    <w:rsid w:val="00574C4A"/>
    <w:pPr>
      <w:numPr>
        <w:numId w:val="9"/>
      </w:numPr>
    </w:pPr>
  </w:style>
  <w:style w:type="paragraph" w:customStyle="1" w:styleId="numbers">
    <w:name w:val="numbers"/>
    <w:basedOn w:val="Heading2"/>
    <w:link w:val="numbersChar"/>
    <w:qFormat/>
    <w:rsid w:val="00574C4A"/>
    <w:pPr>
      <w:keepNext w:val="0"/>
      <w:keepLines w:val="0"/>
      <w:tabs>
        <w:tab w:val="left" w:pos="709"/>
      </w:tabs>
      <w:spacing w:before="120" w:after="60" w:line="240" w:lineRule="auto"/>
    </w:pPr>
    <w:rPr>
      <w:rFonts w:asciiTheme="minorHAnsi" w:hAnsiTheme="minorHAnsi" w:cs="Arial"/>
      <w:b w:val="0"/>
      <w:bCs/>
      <w:color w:val="AA0B19"/>
      <w:szCs w:val="28"/>
    </w:rPr>
  </w:style>
  <w:style w:type="character" w:customStyle="1" w:styleId="numbersChar">
    <w:name w:val="numbers Char"/>
    <w:basedOn w:val="Heading2Char"/>
    <w:link w:val="numbers"/>
    <w:rsid w:val="00574C4A"/>
    <w:rPr>
      <w:rFonts w:asciiTheme="minorHAnsi" w:eastAsia="Times New Roman" w:hAnsiTheme="minorHAnsi" w:cs="Arial"/>
      <w:b w:val="0"/>
      <w:bCs/>
      <w:color w:val="AA0B19"/>
      <w:sz w:val="36"/>
      <w:szCs w:val="28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C5544E"/>
    <w:rPr>
      <w:color w:val="954F72" w:themeColor="followedHyperlink"/>
      <w:u w:val="single"/>
    </w:rPr>
  </w:style>
  <w:style w:type="table" w:styleId="GridTable4-Accent6">
    <w:name w:val="Grid Table 4 Accent 6"/>
    <w:basedOn w:val="TableNormal"/>
    <w:uiPriority w:val="49"/>
    <w:rsid w:val="00932EE5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6">
    <w:name w:val="Grid Table 5 Dark Accent 6"/>
    <w:basedOn w:val="TableNormal"/>
    <w:uiPriority w:val="50"/>
    <w:rsid w:val="006A386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ListTable6ColourfulAccent6">
    <w:name w:val="List Table 6 Colorful Accent 6"/>
    <w:basedOn w:val="TableNormal"/>
    <w:uiPriority w:val="51"/>
    <w:rsid w:val="006A386C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AdditionalDescriptionremoveattheend">
    <w:name w:val="Additional Description (remove at the end)"/>
    <w:basedOn w:val="CommentText"/>
    <w:qFormat/>
    <w:rsid w:val="003F00EC"/>
    <w:pPr>
      <w:numPr>
        <w:numId w:val="10"/>
      </w:numPr>
      <w:textboxTightWrap w:val="firstAndLastLine"/>
    </w:pPr>
    <w:rPr>
      <w:i/>
      <w:color w:val="0070C0"/>
      <w:sz w:val="22"/>
    </w:rPr>
  </w:style>
  <w:style w:type="numbering" w:customStyle="1" w:styleId="AppendixList">
    <w:name w:val="AppendixList"/>
    <w:uiPriority w:val="99"/>
    <w:rsid w:val="009F754B"/>
    <w:pPr>
      <w:numPr>
        <w:numId w:val="11"/>
      </w:numPr>
    </w:pPr>
  </w:style>
  <w:style w:type="paragraph" w:customStyle="1" w:styleId="AppHeading1">
    <w:name w:val="App Heading 1"/>
    <w:next w:val="Normal"/>
    <w:qFormat/>
    <w:rsid w:val="009F754B"/>
    <w:pPr>
      <w:pageBreakBefore/>
      <w:numPr>
        <w:numId w:val="12"/>
      </w:numPr>
      <w:outlineLvl w:val="0"/>
    </w:pPr>
    <w:rPr>
      <w:rFonts w:eastAsia="Times New Roman"/>
      <w:b/>
      <w:color w:val="AA0B19"/>
      <w:sz w:val="48"/>
      <w:szCs w:val="32"/>
      <w:lang w:val="en-GB"/>
    </w:rPr>
  </w:style>
  <w:style w:type="paragraph" w:customStyle="1" w:styleId="AppHeading2">
    <w:name w:val="App Heading 2"/>
    <w:next w:val="Normal"/>
    <w:qFormat/>
    <w:rsid w:val="009F754B"/>
    <w:pPr>
      <w:numPr>
        <w:ilvl w:val="1"/>
        <w:numId w:val="12"/>
      </w:numPr>
      <w:outlineLvl w:val="1"/>
    </w:pPr>
    <w:rPr>
      <w:rFonts w:eastAsia="Times New Roman"/>
      <w:b/>
      <w:color w:val="4A4E52"/>
      <w:sz w:val="36"/>
      <w:szCs w:val="26"/>
      <w:lang w:val="en-GB"/>
    </w:rPr>
  </w:style>
  <w:style w:type="paragraph" w:customStyle="1" w:styleId="OptionalSection">
    <w:name w:val="Optional Section"/>
    <w:basedOn w:val="Normal"/>
    <w:qFormat/>
    <w:rsid w:val="009B210C"/>
    <w:pPr>
      <w:numPr>
        <w:numId w:val="13"/>
      </w:numPr>
    </w:pPr>
    <w:rPr>
      <w:i/>
      <w:color w:val="0070C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B26D7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A524E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auto"/>
      <w:sz w:val="24"/>
      <w:szCs w:val="24"/>
      <w:lang w:eastAsia="en-GB"/>
    </w:rPr>
  </w:style>
  <w:style w:type="character" w:customStyle="1" w:styleId="code">
    <w:name w:val="code"/>
    <w:basedOn w:val="DefaultParagraphFont"/>
    <w:rsid w:val="00E951A4"/>
  </w:style>
  <w:style w:type="table" w:styleId="GridTable1Light-Accent1">
    <w:name w:val="Grid Table 1 Light Accent 1"/>
    <w:basedOn w:val="TableNormal"/>
    <w:uiPriority w:val="46"/>
    <w:rsid w:val="00032413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Accent2">
    <w:name w:val="Grid Table 1 Light Accent 2"/>
    <w:basedOn w:val="TableNormal"/>
    <w:uiPriority w:val="46"/>
    <w:rsid w:val="00032413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ext">
    <w:name w:val="text"/>
    <w:basedOn w:val="DefaultParagraphFont"/>
    <w:rsid w:val="00DF2ED6"/>
  </w:style>
  <w:style w:type="character" w:customStyle="1" w:styleId="model-titletext">
    <w:name w:val="model-title__text"/>
    <w:basedOn w:val="DefaultParagraphFont"/>
    <w:rsid w:val="006C733A"/>
  </w:style>
  <w:style w:type="character" w:customStyle="1" w:styleId="brace-open">
    <w:name w:val="brace-open"/>
    <w:basedOn w:val="DefaultParagraphFont"/>
    <w:rsid w:val="006C733A"/>
  </w:style>
  <w:style w:type="character" w:customStyle="1" w:styleId="inner-object">
    <w:name w:val="inner-object"/>
    <w:basedOn w:val="DefaultParagraphFont"/>
    <w:rsid w:val="006C733A"/>
  </w:style>
  <w:style w:type="character" w:customStyle="1" w:styleId="model">
    <w:name w:val="model"/>
    <w:basedOn w:val="DefaultParagraphFont"/>
    <w:rsid w:val="006C733A"/>
  </w:style>
  <w:style w:type="character" w:customStyle="1" w:styleId="prop-type">
    <w:name w:val="prop-type"/>
    <w:basedOn w:val="DefaultParagraphFont"/>
    <w:rsid w:val="006C733A"/>
  </w:style>
  <w:style w:type="character" w:customStyle="1" w:styleId="property">
    <w:name w:val="property"/>
    <w:basedOn w:val="DefaultParagraphFont"/>
    <w:rsid w:val="006C733A"/>
  </w:style>
  <w:style w:type="character" w:customStyle="1" w:styleId="prop-format">
    <w:name w:val="prop-format"/>
    <w:basedOn w:val="DefaultParagraphFont"/>
    <w:rsid w:val="006C733A"/>
  </w:style>
  <w:style w:type="character" w:customStyle="1" w:styleId="false">
    <w:name w:val="false"/>
    <w:basedOn w:val="DefaultParagraphFont"/>
    <w:rsid w:val="006C733A"/>
  </w:style>
  <w:style w:type="character" w:customStyle="1" w:styleId="prop-enum">
    <w:name w:val="prop-enum"/>
    <w:basedOn w:val="DefaultParagraphFont"/>
    <w:rsid w:val="006C733A"/>
  </w:style>
  <w:style w:type="character" w:customStyle="1" w:styleId="brace-close">
    <w:name w:val="brace-close"/>
    <w:basedOn w:val="DefaultParagraphFont"/>
    <w:rsid w:val="006C73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14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0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86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492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0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6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80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617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07949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24512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50218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85768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83752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7653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17529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2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6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520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456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943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98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46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4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311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54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01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8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76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2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81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3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456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738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62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6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93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66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35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41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1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3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60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105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87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1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7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1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8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01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29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398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43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3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8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8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9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357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3039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7389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53395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1058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48357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09241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71021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04366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70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21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546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401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86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shahry.app/my-shahry-id" TargetMode="External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glossaryDocument" Target="glossary/document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file:///Users/euvid/Dev/Geidea/Documents/geidea.net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file:///Users/euvid/Dev/Geidea/Documents/geidea.net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ELENA\Templates%20(Endava%20branding)\Endava%20Templetas\Word_long_document_template_201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A237BD81A5E848B819D9BD57F3B0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90AAA1-6427-954A-B36C-17380711CE35}"/>
      </w:docPartPr>
      <w:docPartBody>
        <w:p w:rsidR="00246800" w:rsidRDefault="00246800" w:rsidP="00246800">
          <w:pPr>
            <w:pStyle w:val="95A237BD81A5E848B819D9BD57F3B062"/>
          </w:pPr>
          <w:r w:rsidRPr="000E5698">
            <w:rPr>
              <w:rStyle w:val="PlaceholderText"/>
            </w:rPr>
            <w:t>[Title]</w:t>
          </w:r>
        </w:p>
      </w:docPartBody>
    </w:docPart>
    <w:docPart>
      <w:docPartPr>
        <w:name w:val="2E39E9FD5B7B894F9EB5086B59BFF6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FF5499-1059-D848-BECF-0C402B43056D}"/>
      </w:docPartPr>
      <w:docPartBody>
        <w:p w:rsidR="00246800" w:rsidRDefault="00246800" w:rsidP="00246800">
          <w:pPr>
            <w:pStyle w:val="2E39E9FD5B7B894F9EB5086B59BFF6CC"/>
          </w:pPr>
          <w:r w:rsidRPr="000E5698">
            <w:rPr>
              <w:rStyle w:val="PlaceholderText"/>
            </w:rPr>
            <w:t>[Subject]</w:t>
          </w:r>
        </w:p>
      </w:docPartBody>
    </w:docPart>
    <w:docPart>
      <w:docPartPr>
        <w:name w:val="6843F464EC06B34ABD2BA425D2E650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8A045C-6B4A-7D49-96D8-83A6EA5E5462}"/>
      </w:docPartPr>
      <w:docPartBody>
        <w:p w:rsidR="00246800" w:rsidRDefault="00246800" w:rsidP="00246800">
          <w:pPr>
            <w:pStyle w:val="6843F464EC06B34ABD2BA425D2E650F5"/>
          </w:pPr>
          <w:r w:rsidRPr="000E5698">
            <w:rPr>
              <w:rStyle w:val="PlaceholderText"/>
            </w:rPr>
            <w:t>[Subject]</w:t>
          </w:r>
        </w:p>
      </w:docPartBody>
    </w:docPart>
    <w:docPart>
      <w:docPartPr>
        <w:name w:val="30F77AEDDFB42A429068268C8F511E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71866D-4BF4-0D43-BAE4-95410FEF7AA1}"/>
      </w:docPartPr>
      <w:docPartBody>
        <w:p w:rsidR="00246800" w:rsidRDefault="00246800" w:rsidP="00246800">
          <w:pPr>
            <w:pStyle w:val="30F77AEDDFB42A429068268C8F511E7A"/>
          </w:pPr>
          <w:r w:rsidRPr="000E5698">
            <w:rPr>
              <w:rStyle w:val="PlaceholderText"/>
            </w:rPr>
            <w:t>[Title]</w:t>
          </w:r>
        </w:p>
      </w:docPartBody>
    </w:docPart>
    <w:docPart>
      <w:docPartPr>
        <w:name w:val="5CB754D7AEAE8246914C215BE04810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E0515D-35EB-2948-A17C-3B820D74D8F5}"/>
      </w:docPartPr>
      <w:docPartBody>
        <w:p w:rsidR="00246800" w:rsidRDefault="00246800" w:rsidP="00246800">
          <w:pPr>
            <w:pStyle w:val="5CB754D7AEAE8246914C215BE04810F3"/>
          </w:pPr>
          <w:r w:rsidRPr="000E5698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7558"/>
    <w:rsid w:val="000273ED"/>
    <w:rsid w:val="00027562"/>
    <w:rsid w:val="000A3489"/>
    <w:rsid w:val="000F707B"/>
    <w:rsid w:val="0012474C"/>
    <w:rsid w:val="001B7677"/>
    <w:rsid w:val="001E1E5E"/>
    <w:rsid w:val="00246800"/>
    <w:rsid w:val="002A6894"/>
    <w:rsid w:val="00314765"/>
    <w:rsid w:val="00392654"/>
    <w:rsid w:val="003C70B9"/>
    <w:rsid w:val="0045454F"/>
    <w:rsid w:val="0048692A"/>
    <w:rsid w:val="00493063"/>
    <w:rsid w:val="004A4F28"/>
    <w:rsid w:val="004E1629"/>
    <w:rsid w:val="00527558"/>
    <w:rsid w:val="005301CE"/>
    <w:rsid w:val="005343BE"/>
    <w:rsid w:val="00631F7B"/>
    <w:rsid w:val="00674E73"/>
    <w:rsid w:val="0069201D"/>
    <w:rsid w:val="006E5F8D"/>
    <w:rsid w:val="006F6674"/>
    <w:rsid w:val="00803494"/>
    <w:rsid w:val="008A2DB0"/>
    <w:rsid w:val="00923994"/>
    <w:rsid w:val="00937FE3"/>
    <w:rsid w:val="009566FC"/>
    <w:rsid w:val="009773C0"/>
    <w:rsid w:val="00982441"/>
    <w:rsid w:val="00A64A58"/>
    <w:rsid w:val="00A769ED"/>
    <w:rsid w:val="00AD7207"/>
    <w:rsid w:val="00BC5069"/>
    <w:rsid w:val="00BF5AF5"/>
    <w:rsid w:val="00C473A9"/>
    <w:rsid w:val="00CC7D38"/>
    <w:rsid w:val="00CE68D1"/>
    <w:rsid w:val="00DC2399"/>
    <w:rsid w:val="00E96702"/>
    <w:rsid w:val="00F0021C"/>
    <w:rsid w:val="00F62035"/>
    <w:rsid w:val="00FB5C2E"/>
    <w:rsid w:val="00FE0A25"/>
    <w:rsid w:val="00FF1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46800"/>
    <w:rPr>
      <w:color w:val="808080"/>
    </w:rPr>
  </w:style>
  <w:style w:type="paragraph" w:customStyle="1" w:styleId="95A237BD81A5E848B819D9BD57F3B062">
    <w:name w:val="95A237BD81A5E848B819D9BD57F3B062"/>
    <w:rsid w:val="00246800"/>
    <w:pPr>
      <w:spacing w:after="0" w:line="240" w:lineRule="auto"/>
    </w:pPr>
    <w:rPr>
      <w:sz w:val="24"/>
      <w:szCs w:val="24"/>
      <w:lang w:val="en-RO" w:eastAsia="en-GB"/>
    </w:rPr>
  </w:style>
  <w:style w:type="paragraph" w:customStyle="1" w:styleId="2E39E9FD5B7B894F9EB5086B59BFF6CC">
    <w:name w:val="2E39E9FD5B7B894F9EB5086B59BFF6CC"/>
    <w:rsid w:val="00246800"/>
    <w:pPr>
      <w:spacing w:after="0" w:line="240" w:lineRule="auto"/>
    </w:pPr>
    <w:rPr>
      <w:sz w:val="24"/>
      <w:szCs w:val="24"/>
      <w:lang w:val="en-RO" w:eastAsia="en-GB"/>
    </w:rPr>
  </w:style>
  <w:style w:type="paragraph" w:customStyle="1" w:styleId="6843F464EC06B34ABD2BA425D2E650F5">
    <w:name w:val="6843F464EC06B34ABD2BA425D2E650F5"/>
    <w:rsid w:val="00246800"/>
    <w:pPr>
      <w:spacing w:after="0" w:line="240" w:lineRule="auto"/>
    </w:pPr>
    <w:rPr>
      <w:sz w:val="24"/>
      <w:szCs w:val="24"/>
      <w:lang w:val="en-RO" w:eastAsia="en-GB"/>
    </w:rPr>
  </w:style>
  <w:style w:type="paragraph" w:customStyle="1" w:styleId="30F77AEDDFB42A429068268C8F511E7A">
    <w:name w:val="30F77AEDDFB42A429068268C8F511E7A"/>
    <w:rsid w:val="00246800"/>
    <w:pPr>
      <w:spacing w:after="0" w:line="240" w:lineRule="auto"/>
    </w:pPr>
    <w:rPr>
      <w:sz w:val="24"/>
      <w:szCs w:val="24"/>
      <w:lang w:val="en-RO" w:eastAsia="en-GB"/>
    </w:rPr>
  </w:style>
  <w:style w:type="paragraph" w:customStyle="1" w:styleId="5CB754D7AEAE8246914C215BE04810F3">
    <w:name w:val="5CB754D7AEAE8246914C215BE04810F3"/>
    <w:rsid w:val="00246800"/>
    <w:pPr>
      <w:spacing w:after="0" w:line="240" w:lineRule="auto"/>
    </w:pPr>
    <w:rPr>
      <w:sz w:val="24"/>
      <w:szCs w:val="24"/>
      <w:lang w:val="en-RO" w:eastAsia="en-GB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C1329905D81742B90747131E54A01D" ma:contentTypeVersion="10" ma:contentTypeDescription="Create a new document." ma:contentTypeScope="" ma:versionID="9af6f5e68b94c611336ac92d46236a24">
  <xsd:schema xmlns:xsd="http://www.w3.org/2001/XMLSchema" xmlns:xs="http://www.w3.org/2001/XMLSchema" xmlns:p="http://schemas.microsoft.com/office/2006/metadata/properties" xmlns:ns3="aa7584a5-c37a-4772-9e0e-f91ccbba19a5" xmlns:ns4="67d85f9c-b5f2-4e14-a90b-946ade8823be" targetNamespace="http://schemas.microsoft.com/office/2006/metadata/properties" ma:root="true" ma:fieldsID="35f823609984931f0a3265618dac0818" ns3:_="" ns4:_="">
    <xsd:import namespace="aa7584a5-c37a-4772-9e0e-f91ccbba19a5"/>
    <xsd:import namespace="67d85f9c-b5f2-4e14-a90b-946ade8823b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7584a5-c37a-4772-9e0e-f91ccbba19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d85f9c-b5f2-4e14-a90b-946ade8823b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38482-FAFF-4742-A1BC-F5525F671B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7584a5-c37a-4772-9e0e-f91ccbba19a5"/>
    <ds:schemaRef ds:uri="67d85f9c-b5f2-4e14-a90b-946ade8823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EDF6401-3656-46E7-9A1E-21785F1FCD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31C7D2C-EFDF-4EB4-AE3C-AD230B62C1A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D8AB5D0-00AC-413E-8C00-B8409B6D0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D:\ELENA\Templates (Endava branding)\Endava Templetas\Word_long_document_template_2013.dotx</Template>
  <TotalTime>0</TotalTime>
  <Pages>29</Pages>
  <Words>3843</Words>
  <Characters>21906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Payment Gateway IOS SDK Integration guide</vt:lpstr>
    </vt:vector>
  </TitlesOfParts>
  <Company>Grant Thornton International</Company>
  <LinksUpToDate>false</LinksUpToDate>
  <CharactersWithSpaces>25698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Payment Gateway IOS BNPL SDK Integration guide</dc:title>
  <dc:subject>Version 2.0</dc:subject>
  <dc:creator>Elena Kolevska</dc:creator>
  <cp:keywords/>
  <cp:lastModifiedBy>Eugen Vidolman</cp:lastModifiedBy>
  <cp:revision>2</cp:revision>
  <cp:lastPrinted>2013-08-21T05:54:00Z</cp:lastPrinted>
  <dcterms:created xsi:type="dcterms:W3CDTF">2022-09-07T11:40:00Z</dcterms:created>
  <dcterms:modified xsi:type="dcterms:W3CDTF">2022-09-07T11:40:00Z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0x010100B3C1329905D81742B90747131E54A01D</vt:lpwstr>
  </property>
  <property fmtid="{D5CDD505-2E9C-101B-9397-08002B2CF9AE}" pid="3" name="_dlc_DocIdItemGuid">
    <vt:lpwstr>40f008cc-cf6c-41bb-bbfd-7847f8e6e87f</vt:lpwstr>
  </property>
  <property fmtid="{D5CDD505-2E9C-101B-9397-08002B2CF9AE}" pid="4" name="Order">
    <vt:r8>1100</vt:r8>
  </property>
</Properties>
</file>